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2B885F" w14:textId="77777777" w:rsidR="00CD5251" w:rsidRPr="000D58CA" w:rsidRDefault="00CD5251" w:rsidP="007930DE">
      <w:pPr>
        <w:spacing w:line="360" w:lineRule="auto"/>
        <w:rPr>
          <w:rFonts w:asciiTheme="minorEastAsia" w:eastAsiaTheme="minorEastAsia" w:hAnsiTheme="minorEastAsia"/>
          <w:b/>
          <w:lang w:eastAsia="zh-CN"/>
        </w:rPr>
      </w:pPr>
      <w:bookmarkStart w:id="0" w:name="_Hlk505241109"/>
      <w:bookmarkStart w:id="1" w:name="hp_LogicalHeaderComplete"/>
      <w:bookmarkEnd w:id="0"/>
    </w:p>
    <w:p w14:paraId="6A1B9BCC" w14:textId="77777777" w:rsidR="00CD5251" w:rsidRPr="000D58CA" w:rsidRDefault="00CD5251" w:rsidP="007930DE">
      <w:pPr>
        <w:spacing w:line="360" w:lineRule="auto"/>
        <w:jc w:val="right"/>
        <w:rPr>
          <w:rFonts w:asciiTheme="minorEastAsia" w:eastAsiaTheme="minorEastAsia" w:hAnsiTheme="minorEastAsia"/>
        </w:rPr>
      </w:pPr>
    </w:p>
    <w:p w14:paraId="4034C18B" w14:textId="77777777" w:rsidR="00CD5251" w:rsidRPr="000D58CA" w:rsidRDefault="00CD5251" w:rsidP="007930DE">
      <w:pPr>
        <w:spacing w:line="360" w:lineRule="auto"/>
        <w:jc w:val="right"/>
        <w:rPr>
          <w:rFonts w:asciiTheme="minorEastAsia" w:eastAsiaTheme="minorEastAsia" w:hAnsiTheme="minorEastAsia"/>
        </w:rPr>
      </w:pPr>
    </w:p>
    <w:p w14:paraId="42F1C292" w14:textId="77777777" w:rsidR="00CD5251" w:rsidRPr="000D58CA" w:rsidRDefault="00CD5251" w:rsidP="007930DE">
      <w:pPr>
        <w:spacing w:line="360" w:lineRule="auto"/>
        <w:jc w:val="right"/>
        <w:rPr>
          <w:rFonts w:asciiTheme="minorEastAsia" w:eastAsiaTheme="minorEastAsia" w:hAnsiTheme="minorEastAsia"/>
        </w:rPr>
      </w:pPr>
    </w:p>
    <w:p w14:paraId="4FC2230B" w14:textId="77777777" w:rsidR="00CD5251" w:rsidRPr="000D58CA" w:rsidRDefault="005861CF" w:rsidP="007930DE">
      <w:pPr>
        <w:spacing w:line="360" w:lineRule="auto"/>
        <w:jc w:val="right"/>
        <w:rPr>
          <w:rFonts w:asciiTheme="minorEastAsia" w:eastAsiaTheme="minorEastAsia" w:hAnsiTheme="minorEastAsia"/>
        </w:rPr>
      </w:pPr>
      <w:r w:rsidRPr="000D58CA">
        <w:rPr>
          <w:rFonts w:asciiTheme="minorEastAsia" w:eastAsiaTheme="minorEastAsia" w:hAnsiTheme="minorEastAsia"/>
        </w:rPr>
        <w:tab/>
      </w:r>
      <w:r w:rsidRPr="000D58CA">
        <w:rPr>
          <w:rFonts w:asciiTheme="minorEastAsia" w:eastAsiaTheme="minorEastAsia" w:hAnsiTheme="minorEastAsia"/>
        </w:rPr>
        <w:tab/>
      </w:r>
    </w:p>
    <w:p w14:paraId="65C74C30" w14:textId="426503A0" w:rsidR="00CD5251" w:rsidRPr="000D58CA" w:rsidRDefault="00C100F8" w:rsidP="007930DE">
      <w:pPr>
        <w:spacing w:line="360" w:lineRule="auto"/>
        <w:ind w:right="105"/>
        <w:jc w:val="center"/>
        <w:rPr>
          <w:rFonts w:asciiTheme="minorEastAsia" w:eastAsiaTheme="minorEastAsia" w:hAnsiTheme="minorEastAsia" w:cs="宋体"/>
          <w:b/>
          <w:sz w:val="48"/>
          <w:szCs w:val="48"/>
          <w:lang w:eastAsia="zh-CN"/>
        </w:rPr>
      </w:pPr>
      <w:r>
        <w:rPr>
          <w:rFonts w:asciiTheme="minorEastAsia" w:eastAsiaTheme="minorEastAsia" w:hAnsiTheme="minorEastAsia" w:cs="宋体" w:hint="eastAsia"/>
          <w:b/>
          <w:sz w:val="48"/>
          <w:szCs w:val="48"/>
          <w:lang w:eastAsia="zh-CN"/>
        </w:rPr>
        <w:t>基础服务</w:t>
      </w:r>
      <w:r w:rsidR="008A5BCC">
        <w:rPr>
          <w:rFonts w:asciiTheme="minorEastAsia" w:eastAsiaTheme="minorEastAsia" w:hAnsiTheme="minorEastAsia" w:cs="宋体" w:hint="eastAsia"/>
          <w:b/>
          <w:sz w:val="48"/>
          <w:szCs w:val="48"/>
          <w:lang w:eastAsia="zh-CN"/>
        </w:rPr>
        <w:t>PaaS</w:t>
      </w:r>
      <w:r>
        <w:rPr>
          <w:rFonts w:asciiTheme="minorEastAsia" w:eastAsiaTheme="minorEastAsia" w:hAnsiTheme="minorEastAsia" w:cs="宋体" w:hint="eastAsia"/>
          <w:b/>
          <w:sz w:val="48"/>
          <w:szCs w:val="48"/>
          <w:lang w:eastAsia="zh-CN"/>
        </w:rPr>
        <w:t>平台</w:t>
      </w:r>
      <w:r w:rsidR="00D478BC" w:rsidRPr="000D58CA">
        <w:rPr>
          <w:rFonts w:asciiTheme="minorEastAsia" w:eastAsiaTheme="minorEastAsia" w:hAnsiTheme="minorEastAsia" w:cs="宋体" w:hint="eastAsia"/>
          <w:b/>
          <w:sz w:val="48"/>
          <w:szCs w:val="48"/>
          <w:lang w:eastAsia="zh-CN"/>
        </w:rPr>
        <w:t>产品需求文档</w:t>
      </w:r>
    </w:p>
    <w:p w14:paraId="29C2BC8F" w14:textId="77777777" w:rsidR="00CD5251" w:rsidRPr="009E35EE" w:rsidRDefault="00CD5251" w:rsidP="007930DE">
      <w:pPr>
        <w:spacing w:line="360" w:lineRule="auto"/>
        <w:jc w:val="right"/>
        <w:rPr>
          <w:rFonts w:asciiTheme="minorEastAsia" w:eastAsiaTheme="minorEastAsia" w:hAnsiTheme="minorEastAsia"/>
          <w:lang w:eastAsia="zh-CN"/>
        </w:rPr>
      </w:pPr>
    </w:p>
    <w:p w14:paraId="2EC87BBD" w14:textId="77777777" w:rsidR="00CD5251" w:rsidRPr="000D58CA" w:rsidRDefault="00CD5251" w:rsidP="007930DE">
      <w:pPr>
        <w:spacing w:line="360" w:lineRule="auto"/>
        <w:jc w:val="right"/>
        <w:rPr>
          <w:rFonts w:asciiTheme="minorEastAsia" w:eastAsiaTheme="minorEastAsia" w:hAnsiTheme="minorEastAsia"/>
          <w:lang w:eastAsia="zh-CN"/>
        </w:rPr>
      </w:pPr>
    </w:p>
    <w:p w14:paraId="5C3FC791" w14:textId="77777777" w:rsidR="00CD5251" w:rsidRPr="000D58CA" w:rsidRDefault="00D478BC" w:rsidP="007930DE">
      <w:pPr>
        <w:spacing w:line="360" w:lineRule="auto"/>
        <w:jc w:val="center"/>
        <w:rPr>
          <w:rFonts w:asciiTheme="minorEastAsia" w:eastAsiaTheme="minorEastAsia" w:hAnsiTheme="minorEastAsia"/>
          <w:sz w:val="30"/>
          <w:szCs w:val="30"/>
          <w:lang w:eastAsia="zh-CN"/>
        </w:rPr>
      </w:pPr>
      <w:r w:rsidRPr="000D58CA">
        <w:rPr>
          <w:rFonts w:asciiTheme="minorEastAsia" w:eastAsiaTheme="minorEastAsia" w:hAnsiTheme="minorEastAsia" w:hint="eastAsia"/>
          <w:sz w:val="30"/>
          <w:szCs w:val="30"/>
          <w:lang w:eastAsia="zh-CN"/>
        </w:rPr>
        <w:t>1.</w:t>
      </w:r>
      <w:r w:rsidR="00A3759D" w:rsidRPr="000D58CA">
        <w:rPr>
          <w:rFonts w:asciiTheme="minorEastAsia" w:eastAsiaTheme="minorEastAsia" w:hAnsiTheme="minorEastAsia" w:hint="eastAsia"/>
          <w:sz w:val="30"/>
          <w:szCs w:val="30"/>
          <w:lang w:eastAsia="zh-CN"/>
        </w:rPr>
        <w:t>0</w:t>
      </w:r>
      <w:r w:rsidRPr="000D58CA">
        <w:rPr>
          <w:rFonts w:asciiTheme="minorEastAsia" w:eastAsiaTheme="minorEastAsia" w:hAnsiTheme="minorEastAsia" w:hint="eastAsia"/>
          <w:sz w:val="30"/>
          <w:szCs w:val="30"/>
          <w:lang w:eastAsia="zh-CN"/>
        </w:rPr>
        <w:t>.</w:t>
      </w:r>
      <w:r w:rsidR="00A3759D" w:rsidRPr="000D58CA">
        <w:rPr>
          <w:rFonts w:asciiTheme="minorEastAsia" w:eastAsiaTheme="minorEastAsia" w:hAnsiTheme="minorEastAsia" w:hint="eastAsia"/>
          <w:sz w:val="30"/>
          <w:szCs w:val="30"/>
          <w:lang w:eastAsia="zh-CN"/>
        </w:rPr>
        <w:t>0</w:t>
      </w:r>
    </w:p>
    <w:p w14:paraId="15D7F193" w14:textId="77777777" w:rsidR="00CD5251" w:rsidRPr="000D58CA" w:rsidRDefault="00CD5251" w:rsidP="007930DE">
      <w:pPr>
        <w:spacing w:line="360" w:lineRule="auto"/>
        <w:jc w:val="right"/>
        <w:rPr>
          <w:rFonts w:asciiTheme="minorEastAsia" w:eastAsiaTheme="minorEastAsia" w:hAnsiTheme="minorEastAsia"/>
          <w:lang w:eastAsia="zh-CN"/>
        </w:rPr>
      </w:pPr>
    </w:p>
    <w:p w14:paraId="185B5D76" w14:textId="77777777" w:rsidR="00CD5251" w:rsidRPr="000D58CA" w:rsidRDefault="00CD5251" w:rsidP="007930DE">
      <w:pPr>
        <w:spacing w:line="360" w:lineRule="auto"/>
        <w:jc w:val="right"/>
        <w:rPr>
          <w:rFonts w:asciiTheme="minorEastAsia" w:eastAsiaTheme="minorEastAsia" w:hAnsiTheme="minorEastAsia"/>
          <w:lang w:eastAsia="zh-CN"/>
        </w:rPr>
      </w:pPr>
    </w:p>
    <w:p w14:paraId="041D2F2B" w14:textId="77777777" w:rsidR="00CD5251" w:rsidRPr="000D58CA" w:rsidRDefault="00CD5251" w:rsidP="007930DE">
      <w:pPr>
        <w:spacing w:line="360" w:lineRule="auto"/>
        <w:jc w:val="right"/>
        <w:rPr>
          <w:rFonts w:asciiTheme="minorEastAsia" w:eastAsiaTheme="minorEastAsia" w:hAnsiTheme="minorEastAsia"/>
          <w:lang w:eastAsia="zh-CN"/>
        </w:rPr>
      </w:pPr>
    </w:p>
    <w:p w14:paraId="6EA73A0B" w14:textId="77777777" w:rsidR="00CD5251" w:rsidRPr="000D58CA" w:rsidRDefault="00CD5251" w:rsidP="007930DE">
      <w:pPr>
        <w:spacing w:line="360" w:lineRule="auto"/>
        <w:jc w:val="right"/>
        <w:rPr>
          <w:rFonts w:asciiTheme="minorEastAsia" w:eastAsiaTheme="minorEastAsia" w:hAnsiTheme="minorEastAsia"/>
          <w:lang w:eastAsia="zh-CN"/>
        </w:rPr>
      </w:pPr>
    </w:p>
    <w:p w14:paraId="206AA565" w14:textId="77777777" w:rsidR="00CD5251" w:rsidRPr="000D58CA" w:rsidRDefault="00CD5251" w:rsidP="007930DE">
      <w:pPr>
        <w:spacing w:line="360" w:lineRule="auto"/>
        <w:jc w:val="right"/>
        <w:rPr>
          <w:rFonts w:asciiTheme="minorEastAsia" w:eastAsiaTheme="minorEastAsia" w:hAnsiTheme="minorEastAsia"/>
          <w:lang w:eastAsia="zh-CN"/>
        </w:rPr>
      </w:pPr>
    </w:p>
    <w:p w14:paraId="3657CEA9" w14:textId="77777777" w:rsidR="00CD5251" w:rsidRPr="000D58CA" w:rsidRDefault="00CD5251" w:rsidP="007930DE">
      <w:pPr>
        <w:spacing w:line="360" w:lineRule="auto"/>
        <w:jc w:val="right"/>
        <w:rPr>
          <w:rFonts w:asciiTheme="minorEastAsia" w:eastAsiaTheme="minorEastAsia" w:hAnsiTheme="minorEastAsia"/>
          <w:lang w:eastAsia="zh-CN"/>
        </w:rPr>
      </w:pPr>
    </w:p>
    <w:p w14:paraId="61A0015C" w14:textId="77777777" w:rsidR="00CD5251" w:rsidRPr="000D58CA" w:rsidRDefault="00CD5251" w:rsidP="007930DE">
      <w:pPr>
        <w:spacing w:line="360" w:lineRule="auto"/>
        <w:ind w:right="105"/>
        <w:jc w:val="right"/>
        <w:rPr>
          <w:rFonts w:asciiTheme="minorEastAsia" w:eastAsiaTheme="minorEastAsia" w:hAnsiTheme="minorEastAsia"/>
          <w:lang w:eastAsia="zh-CN"/>
        </w:rPr>
      </w:pPr>
    </w:p>
    <w:p w14:paraId="526109B3" w14:textId="77777777" w:rsidR="00CD5251" w:rsidRPr="000D58CA" w:rsidRDefault="00CD5251" w:rsidP="007930DE">
      <w:pPr>
        <w:spacing w:line="360" w:lineRule="auto"/>
        <w:jc w:val="right"/>
        <w:rPr>
          <w:rFonts w:asciiTheme="minorEastAsia" w:eastAsiaTheme="minorEastAsia" w:hAnsiTheme="minorEastAsia"/>
          <w:lang w:eastAsia="zh-CN"/>
        </w:rPr>
      </w:pPr>
    </w:p>
    <w:p w14:paraId="6FBE0BB7" w14:textId="77777777" w:rsidR="00CD5251" w:rsidRPr="000D58CA" w:rsidRDefault="00CD5251" w:rsidP="007930DE">
      <w:pPr>
        <w:spacing w:line="360" w:lineRule="auto"/>
        <w:rPr>
          <w:rFonts w:asciiTheme="minorEastAsia" w:eastAsiaTheme="minorEastAsia" w:hAnsiTheme="minorEastAsia"/>
          <w:lang w:eastAsia="zh-CN"/>
        </w:rPr>
      </w:pPr>
    </w:p>
    <w:p w14:paraId="68D456B3" w14:textId="77777777" w:rsidR="00CD5251" w:rsidRPr="000D58CA" w:rsidRDefault="00CD5251" w:rsidP="007930DE">
      <w:pPr>
        <w:spacing w:line="360" w:lineRule="auto"/>
        <w:rPr>
          <w:rFonts w:asciiTheme="minorEastAsia" w:eastAsiaTheme="minorEastAsia" w:hAnsiTheme="minorEastAsia"/>
          <w:lang w:eastAsia="zh-CN"/>
        </w:rPr>
      </w:pPr>
    </w:p>
    <w:p w14:paraId="350F0E89" w14:textId="77777777" w:rsidR="00CD5251" w:rsidRPr="000D58CA" w:rsidRDefault="00CD5251" w:rsidP="007930DE">
      <w:pPr>
        <w:spacing w:line="360" w:lineRule="auto"/>
        <w:rPr>
          <w:rFonts w:asciiTheme="minorEastAsia" w:eastAsiaTheme="minorEastAsia" w:hAnsiTheme="minorEastAsia"/>
          <w:lang w:eastAsia="zh-CN"/>
        </w:rPr>
      </w:pPr>
    </w:p>
    <w:p w14:paraId="1DAD5AC3" w14:textId="77777777" w:rsidR="00CD5251" w:rsidRPr="000D58CA" w:rsidRDefault="00CD5251" w:rsidP="007930DE">
      <w:pPr>
        <w:spacing w:line="360" w:lineRule="auto"/>
        <w:rPr>
          <w:rFonts w:asciiTheme="minorEastAsia" w:eastAsiaTheme="minorEastAsia" w:hAnsiTheme="minorEastAsia"/>
          <w:lang w:eastAsia="zh-CN"/>
        </w:rPr>
      </w:pPr>
    </w:p>
    <w:bookmarkEnd w:id="1"/>
    <w:p w14:paraId="1E7FBF23" w14:textId="77777777" w:rsidR="00CD5251" w:rsidRPr="000D58CA" w:rsidRDefault="00CD5251" w:rsidP="007930DE">
      <w:pPr>
        <w:spacing w:line="360" w:lineRule="auto"/>
        <w:rPr>
          <w:rFonts w:asciiTheme="minorEastAsia" w:eastAsiaTheme="minorEastAsia" w:hAnsiTheme="minorEastAsia"/>
          <w:sz w:val="32"/>
          <w:szCs w:val="32"/>
          <w:lang w:eastAsia="zh-CN"/>
        </w:rPr>
      </w:pPr>
    </w:p>
    <w:p w14:paraId="25D46274" w14:textId="77777777" w:rsidR="00CD5251" w:rsidRPr="000D58CA" w:rsidRDefault="00CD5251" w:rsidP="007930DE">
      <w:pPr>
        <w:spacing w:line="360" w:lineRule="auto"/>
        <w:rPr>
          <w:rFonts w:asciiTheme="minorEastAsia" w:eastAsiaTheme="minorEastAsia" w:hAnsiTheme="minorEastAsia"/>
          <w:sz w:val="32"/>
          <w:szCs w:val="32"/>
          <w:lang w:eastAsia="zh-CN"/>
        </w:rPr>
      </w:pPr>
    </w:p>
    <w:p w14:paraId="5FD1D395" w14:textId="77777777" w:rsidR="00CD5251" w:rsidRPr="000D58CA" w:rsidRDefault="00CD5251" w:rsidP="007930DE">
      <w:pPr>
        <w:spacing w:line="360" w:lineRule="auto"/>
        <w:rPr>
          <w:rFonts w:asciiTheme="minorEastAsia" w:eastAsiaTheme="minorEastAsia" w:hAnsiTheme="minorEastAsia"/>
          <w:sz w:val="32"/>
          <w:szCs w:val="32"/>
          <w:lang w:eastAsia="zh-CN"/>
        </w:rPr>
      </w:pPr>
    </w:p>
    <w:p w14:paraId="0DF58577" w14:textId="77777777" w:rsidR="006F6FC5" w:rsidRDefault="00CD5251" w:rsidP="00364ADA">
      <w:pPr>
        <w:pStyle w:val="10"/>
        <w:rPr>
          <w:noProof/>
        </w:rPr>
      </w:pPr>
      <w:r w:rsidRPr="000D58CA">
        <w:rPr>
          <w:rFonts w:hint="eastAsia"/>
          <w:lang w:eastAsia="zh-CN"/>
        </w:rPr>
        <w:br w:type="page"/>
      </w:r>
      <w:r w:rsidR="004D0CCF" w:rsidRPr="000D58CA">
        <w:rPr>
          <w:rFonts w:hint="eastAsia"/>
        </w:rPr>
        <w:fldChar w:fldCharType="begin"/>
      </w:r>
      <w:r w:rsidRPr="000D58CA">
        <w:rPr>
          <w:rFonts w:hint="eastAsia"/>
          <w:lang w:eastAsia="zh-CN"/>
        </w:rPr>
        <w:instrText xml:space="preserve"> TOC \o "1-3" \h \z \u </w:instrText>
      </w:r>
      <w:r w:rsidR="004D0CCF" w:rsidRPr="000D58CA">
        <w:rPr>
          <w:rFonts w:hint="eastAsia"/>
        </w:rPr>
        <w:fldChar w:fldCharType="separate"/>
      </w:r>
    </w:p>
    <w:bookmarkStart w:id="2" w:name="_GoBack"/>
    <w:bookmarkEnd w:id="2"/>
    <w:p w14:paraId="1F0DD969" w14:textId="77777777" w:rsidR="006F6FC5" w:rsidRDefault="006F6FC5">
      <w:pPr>
        <w:pStyle w:val="10"/>
        <w:rPr>
          <w:rFonts w:eastAsiaTheme="minorEastAsia" w:cstheme="minorBidi"/>
          <w:b w:val="0"/>
          <w:caps w:val="0"/>
          <w:noProof/>
          <w:kern w:val="2"/>
          <w:sz w:val="21"/>
          <w:lang w:eastAsia="zh-CN"/>
        </w:rPr>
      </w:pPr>
      <w:r w:rsidRPr="0076564C">
        <w:rPr>
          <w:rStyle w:val="af0"/>
          <w:noProof/>
        </w:rPr>
        <w:lastRenderedPageBreak/>
        <w:fldChar w:fldCharType="begin"/>
      </w:r>
      <w:r w:rsidRPr="0076564C">
        <w:rPr>
          <w:rStyle w:val="af0"/>
          <w:noProof/>
        </w:rPr>
        <w:instrText xml:space="preserve"> </w:instrText>
      </w:r>
      <w:r>
        <w:rPr>
          <w:noProof/>
        </w:rPr>
        <w:instrText>HYPERLINK \l "_Toc511296605"</w:instrText>
      </w:r>
      <w:r w:rsidRPr="0076564C">
        <w:rPr>
          <w:rStyle w:val="af0"/>
          <w:noProof/>
        </w:rPr>
        <w:instrText xml:space="preserve"> </w:instrText>
      </w:r>
      <w:r w:rsidRPr="0076564C">
        <w:rPr>
          <w:rStyle w:val="af0"/>
          <w:noProof/>
        </w:rPr>
      </w:r>
      <w:r w:rsidRPr="0076564C">
        <w:rPr>
          <w:rStyle w:val="af0"/>
          <w:noProof/>
        </w:rPr>
        <w:fldChar w:fldCharType="separate"/>
      </w:r>
      <w:r w:rsidRPr="0076564C">
        <w:rPr>
          <w:rStyle w:val="af0"/>
          <w:noProof/>
        </w:rPr>
        <w:t>1</w:t>
      </w:r>
      <w:r>
        <w:rPr>
          <w:rFonts w:eastAsiaTheme="minorEastAsia" w:cstheme="minorBidi"/>
          <w:b w:val="0"/>
          <w:caps w:val="0"/>
          <w:noProof/>
          <w:kern w:val="2"/>
          <w:sz w:val="21"/>
          <w:lang w:eastAsia="zh-CN"/>
        </w:rPr>
        <w:tab/>
      </w:r>
      <w:r w:rsidRPr="0076564C">
        <w:rPr>
          <w:rStyle w:val="af0"/>
          <w:rFonts w:hint="eastAsia"/>
          <w:noProof/>
        </w:rPr>
        <w:t>前言</w:t>
      </w:r>
      <w:r>
        <w:rPr>
          <w:noProof/>
          <w:webHidden/>
        </w:rPr>
        <w:tab/>
      </w:r>
      <w:r>
        <w:rPr>
          <w:noProof/>
          <w:webHidden/>
        </w:rPr>
        <w:fldChar w:fldCharType="begin"/>
      </w:r>
      <w:r>
        <w:rPr>
          <w:noProof/>
          <w:webHidden/>
        </w:rPr>
        <w:instrText xml:space="preserve"> PAGEREF _Toc511296605 \h </w:instrText>
      </w:r>
      <w:r>
        <w:rPr>
          <w:noProof/>
          <w:webHidden/>
        </w:rPr>
      </w:r>
      <w:r>
        <w:rPr>
          <w:noProof/>
          <w:webHidden/>
        </w:rPr>
        <w:fldChar w:fldCharType="separate"/>
      </w:r>
      <w:r>
        <w:rPr>
          <w:noProof/>
          <w:webHidden/>
        </w:rPr>
        <w:t>3</w:t>
      </w:r>
      <w:r>
        <w:rPr>
          <w:noProof/>
          <w:webHidden/>
        </w:rPr>
        <w:fldChar w:fldCharType="end"/>
      </w:r>
      <w:r w:rsidRPr="0076564C">
        <w:rPr>
          <w:rStyle w:val="af0"/>
          <w:noProof/>
        </w:rPr>
        <w:fldChar w:fldCharType="end"/>
      </w:r>
    </w:p>
    <w:p w14:paraId="715A46F1" w14:textId="77777777" w:rsidR="006F6FC5" w:rsidRDefault="006F6FC5">
      <w:pPr>
        <w:pStyle w:val="10"/>
        <w:rPr>
          <w:rFonts w:eastAsiaTheme="minorEastAsia" w:cstheme="minorBidi"/>
          <w:b w:val="0"/>
          <w:caps w:val="0"/>
          <w:noProof/>
          <w:kern w:val="2"/>
          <w:sz w:val="21"/>
          <w:lang w:eastAsia="zh-CN"/>
        </w:rPr>
      </w:pPr>
      <w:hyperlink w:anchor="_Toc511296606" w:history="1">
        <w:r w:rsidRPr="0076564C">
          <w:rPr>
            <w:rStyle w:val="af0"/>
            <w:noProof/>
          </w:rPr>
          <w:t>2</w:t>
        </w:r>
        <w:r>
          <w:rPr>
            <w:rFonts w:eastAsiaTheme="minorEastAsia" w:cstheme="minorBidi"/>
            <w:b w:val="0"/>
            <w:caps w:val="0"/>
            <w:noProof/>
            <w:kern w:val="2"/>
            <w:sz w:val="21"/>
            <w:lang w:eastAsia="zh-CN"/>
          </w:rPr>
          <w:tab/>
        </w:r>
        <w:r w:rsidRPr="0076564C">
          <w:rPr>
            <w:rStyle w:val="af0"/>
            <w:rFonts w:hint="eastAsia"/>
            <w:noProof/>
          </w:rPr>
          <w:t>产品背景</w:t>
        </w:r>
        <w:r>
          <w:rPr>
            <w:noProof/>
            <w:webHidden/>
          </w:rPr>
          <w:tab/>
        </w:r>
        <w:r>
          <w:rPr>
            <w:noProof/>
            <w:webHidden/>
          </w:rPr>
          <w:fldChar w:fldCharType="begin"/>
        </w:r>
        <w:r>
          <w:rPr>
            <w:noProof/>
            <w:webHidden/>
          </w:rPr>
          <w:instrText xml:space="preserve"> PAGEREF _Toc511296606 \h </w:instrText>
        </w:r>
        <w:r>
          <w:rPr>
            <w:noProof/>
            <w:webHidden/>
          </w:rPr>
        </w:r>
        <w:r>
          <w:rPr>
            <w:noProof/>
            <w:webHidden/>
          </w:rPr>
          <w:fldChar w:fldCharType="separate"/>
        </w:r>
        <w:r>
          <w:rPr>
            <w:noProof/>
            <w:webHidden/>
          </w:rPr>
          <w:t>3</w:t>
        </w:r>
        <w:r>
          <w:rPr>
            <w:noProof/>
            <w:webHidden/>
          </w:rPr>
          <w:fldChar w:fldCharType="end"/>
        </w:r>
      </w:hyperlink>
    </w:p>
    <w:p w14:paraId="2F60756D" w14:textId="77777777" w:rsidR="006F6FC5" w:rsidRDefault="006F6FC5">
      <w:pPr>
        <w:pStyle w:val="23"/>
        <w:tabs>
          <w:tab w:val="left" w:pos="800"/>
          <w:tab w:val="right" w:leader="dot" w:pos="8290"/>
        </w:tabs>
        <w:rPr>
          <w:rFonts w:eastAsiaTheme="minorEastAsia" w:cstheme="minorBidi"/>
          <w:smallCaps w:val="0"/>
          <w:noProof/>
          <w:kern w:val="2"/>
          <w:sz w:val="21"/>
          <w:lang w:eastAsia="zh-CN"/>
        </w:rPr>
      </w:pPr>
      <w:hyperlink w:anchor="_Toc511296607" w:history="1">
        <w:r w:rsidRPr="0076564C">
          <w:rPr>
            <w:rStyle w:val="af0"/>
            <w:rFonts w:asciiTheme="minorEastAsia" w:hAnsiTheme="minorEastAsia"/>
            <w:noProof/>
          </w:rPr>
          <w:t>2.1</w:t>
        </w:r>
        <w:r>
          <w:rPr>
            <w:rFonts w:eastAsiaTheme="minorEastAsia" w:cstheme="minorBidi"/>
            <w:smallCaps w:val="0"/>
            <w:noProof/>
            <w:kern w:val="2"/>
            <w:sz w:val="21"/>
            <w:lang w:eastAsia="zh-CN"/>
          </w:rPr>
          <w:tab/>
        </w:r>
        <w:r w:rsidRPr="0076564C">
          <w:rPr>
            <w:rStyle w:val="af0"/>
            <w:rFonts w:asciiTheme="minorEastAsia" w:hAnsiTheme="minorEastAsia" w:hint="eastAsia"/>
            <w:noProof/>
          </w:rPr>
          <w:t>产品概念</w:t>
        </w:r>
        <w:r>
          <w:rPr>
            <w:noProof/>
            <w:webHidden/>
          </w:rPr>
          <w:tab/>
        </w:r>
        <w:r>
          <w:rPr>
            <w:noProof/>
            <w:webHidden/>
          </w:rPr>
          <w:fldChar w:fldCharType="begin"/>
        </w:r>
        <w:r>
          <w:rPr>
            <w:noProof/>
            <w:webHidden/>
          </w:rPr>
          <w:instrText xml:space="preserve"> PAGEREF _Toc511296607 \h </w:instrText>
        </w:r>
        <w:r>
          <w:rPr>
            <w:noProof/>
            <w:webHidden/>
          </w:rPr>
        </w:r>
        <w:r>
          <w:rPr>
            <w:noProof/>
            <w:webHidden/>
          </w:rPr>
          <w:fldChar w:fldCharType="separate"/>
        </w:r>
        <w:r>
          <w:rPr>
            <w:noProof/>
            <w:webHidden/>
          </w:rPr>
          <w:t>3</w:t>
        </w:r>
        <w:r>
          <w:rPr>
            <w:noProof/>
            <w:webHidden/>
          </w:rPr>
          <w:fldChar w:fldCharType="end"/>
        </w:r>
      </w:hyperlink>
    </w:p>
    <w:p w14:paraId="2285A367" w14:textId="77777777" w:rsidR="006F6FC5" w:rsidRDefault="006F6FC5">
      <w:pPr>
        <w:pStyle w:val="23"/>
        <w:tabs>
          <w:tab w:val="left" w:pos="800"/>
          <w:tab w:val="right" w:leader="dot" w:pos="8290"/>
        </w:tabs>
        <w:rPr>
          <w:rFonts w:eastAsiaTheme="minorEastAsia" w:cstheme="minorBidi"/>
          <w:smallCaps w:val="0"/>
          <w:noProof/>
          <w:kern w:val="2"/>
          <w:sz w:val="21"/>
          <w:lang w:eastAsia="zh-CN"/>
        </w:rPr>
      </w:pPr>
      <w:hyperlink w:anchor="_Toc511296608" w:history="1">
        <w:r w:rsidRPr="0076564C">
          <w:rPr>
            <w:rStyle w:val="af0"/>
            <w:rFonts w:asciiTheme="minorEastAsia" w:hAnsiTheme="minorEastAsia"/>
            <w:noProof/>
          </w:rPr>
          <w:t>2.2</w:t>
        </w:r>
        <w:r>
          <w:rPr>
            <w:rFonts w:eastAsiaTheme="minorEastAsia" w:cstheme="minorBidi"/>
            <w:smallCaps w:val="0"/>
            <w:noProof/>
            <w:kern w:val="2"/>
            <w:sz w:val="21"/>
            <w:lang w:eastAsia="zh-CN"/>
          </w:rPr>
          <w:tab/>
        </w:r>
        <w:r w:rsidRPr="0076564C">
          <w:rPr>
            <w:rStyle w:val="af0"/>
            <w:rFonts w:asciiTheme="minorEastAsia" w:hAnsiTheme="minorEastAsia" w:hint="eastAsia"/>
            <w:noProof/>
          </w:rPr>
          <w:t>市场价值</w:t>
        </w:r>
        <w:r>
          <w:rPr>
            <w:noProof/>
            <w:webHidden/>
          </w:rPr>
          <w:tab/>
        </w:r>
        <w:r>
          <w:rPr>
            <w:noProof/>
            <w:webHidden/>
          </w:rPr>
          <w:fldChar w:fldCharType="begin"/>
        </w:r>
        <w:r>
          <w:rPr>
            <w:noProof/>
            <w:webHidden/>
          </w:rPr>
          <w:instrText xml:space="preserve"> PAGEREF _Toc511296608 \h </w:instrText>
        </w:r>
        <w:r>
          <w:rPr>
            <w:noProof/>
            <w:webHidden/>
          </w:rPr>
        </w:r>
        <w:r>
          <w:rPr>
            <w:noProof/>
            <w:webHidden/>
          </w:rPr>
          <w:fldChar w:fldCharType="separate"/>
        </w:r>
        <w:r>
          <w:rPr>
            <w:noProof/>
            <w:webHidden/>
          </w:rPr>
          <w:t>3</w:t>
        </w:r>
        <w:r>
          <w:rPr>
            <w:noProof/>
            <w:webHidden/>
          </w:rPr>
          <w:fldChar w:fldCharType="end"/>
        </w:r>
      </w:hyperlink>
    </w:p>
    <w:p w14:paraId="7BDA60DC" w14:textId="77777777" w:rsidR="006F6FC5" w:rsidRDefault="006F6FC5">
      <w:pPr>
        <w:pStyle w:val="10"/>
        <w:rPr>
          <w:rFonts w:eastAsiaTheme="minorEastAsia" w:cstheme="minorBidi"/>
          <w:b w:val="0"/>
          <w:caps w:val="0"/>
          <w:noProof/>
          <w:kern w:val="2"/>
          <w:sz w:val="21"/>
          <w:lang w:eastAsia="zh-CN"/>
        </w:rPr>
      </w:pPr>
      <w:hyperlink w:anchor="_Toc511296609" w:history="1">
        <w:r w:rsidRPr="0076564C">
          <w:rPr>
            <w:rStyle w:val="af0"/>
            <w:noProof/>
          </w:rPr>
          <w:t>3</w:t>
        </w:r>
        <w:r>
          <w:rPr>
            <w:rFonts w:eastAsiaTheme="minorEastAsia" w:cstheme="minorBidi"/>
            <w:b w:val="0"/>
            <w:caps w:val="0"/>
            <w:noProof/>
            <w:kern w:val="2"/>
            <w:sz w:val="21"/>
            <w:lang w:eastAsia="zh-CN"/>
          </w:rPr>
          <w:tab/>
        </w:r>
        <w:r w:rsidRPr="0076564C">
          <w:rPr>
            <w:rStyle w:val="af0"/>
            <w:rFonts w:hint="eastAsia"/>
            <w:noProof/>
          </w:rPr>
          <w:t>术语、定义</w:t>
        </w:r>
        <w:r>
          <w:rPr>
            <w:noProof/>
            <w:webHidden/>
          </w:rPr>
          <w:tab/>
        </w:r>
        <w:r>
          <w:rPr>
            <w:noProof/>
            <w:webHidden/>
          </w:rPr>
          <w:fldChar w:fldCharType="begin"/>
        </w:r>
        <w:r>
          <w:rPr>
            <w:noProof/>
            <w:webHidden/>
          </w:rPr>
          <w:instrText xml:space="preserve"> PAGEREF _Toc511296609 \h </w:instrText>
        </w:r>
        <w:r>
          <w:rPr>
            <w:noProof/>
            <w:webHidden/>
          </w:rPr>
        </w:r>
        <w:r>
          <w:rPr>
            <w:noProof/>
            <w:webHidden/>
          </w:rPr>
          <w:fldChar w:fldCharType="separate"/>
        </w:r>
        <w:r>
          <w:rPr>
            <w:noProof/>
            <w:webHidden/>
          </w:rPr>
          <w:t>3</w:t>
        </w:r>
        <w:r>
          <w:rPr>
            <w:noProof/>
            <w:webHidden/>
          </w:rPr>
          <w:fldChar w:fldCharType="end"/>
        </w:r>
      </w:hyperlink>
    </w:p>
    <w:p w14:paraId="03C2CBD7" w14:textId="77777777" w:rsidR="006F6FC5" w:rsidRDefault="006F6FC5">
      <w:pPr>
        <w:pStyle w:val="10"/>
        <w:rPr>
          <w:rFonts w:eastAsiaTheme="minorEastAsia" w:cstheme="minorBidi"/>
          <w:b w:val="0"/>
          <w:caps w:val="0"/>
          <w:noProof/>
          <w:kern w:val="2"/>
          <w:sz w:val="21"/>
          <w:lang w:eastAsia="zh-CN"/>
        </w:rPr>
      </w:pPr>
      <w:hyperlink w:anchor="_Toc511296610" w:history="1">
        <w:r w:rsidRPr="0076564C">
          <w:rPr>
            <w:rStyle w:val="af0"/>
            <w:noProof/>
          </w:rPr>
          <w:t>4</w:t>
        </w:r>
        <w:r>
          <w:rPr>
            <w:rFonts w:eastAsiaTheme="minorEastAsia" w:cstheme="minorBidi"/>
            <w:b w:val="0"/>
            <w:caps w:val="0"/>
            <w:noProof/>
            <w:kern w:val="2"/>
            <w:sz w:val="21"/>
            <w:lang w:eastAsia="zh-CN"/>
          </w:rPr>
          <w:tab/>
        </w:r>
        <w:r w:rsidRPr="0076564C">
          <w:rPr>
            <w:rStyle w:val="af0"/>
            <w:rFonts w:hint="eastAsia"/>
            <w:noProof/>
          </w:rPr>
          <w:t>产品概述</w:t>
        </w:r>
        <w:r>
          <w:rPr>
            <w:noProof/>
            <w:webHidden/>
          </w:rPr>
          <w:tab/>
        </w:r>
        <w:r>
          <w:rPr>
            <w:noProof/>
            <w:webHidden/>
          </w:rPr>
          <w:fldChar w:fldCharType="begin"/>
        </w:r>
        <w:r>
          <w:rPr>
            <w:noProof/>
            <w:webHidden/>
          </w:rPr>
          <w:instrText xml:space="preserve"> PAGEREF _Toc511296610 \h </w:instrText>
        </w:r>
        <w:r>
          <w:rPr>
            <w:noProof/>
            <w:webHidden/>
          </w:rPr>
        </w:r>
        <w:r>
          <w:rPr>
            <w:noProof/>
            <w:webHidden/>
          </w:rPr>
          <w:fldChar w:fldCharType="separate"/>
        </w:r>
        <w:r>
          <w:rPr>
            <w:noProof/>
            <w:webHidden/>
          </w:rPr>
          <w:t>4</w:t>
        </w:r>
        <w:r>
          <w:rPr>
            <w:noProof/>
            <w:webHidden/>
          </w:rPr>
          <w:fldChar w:fldCharType="end"/>
        </w:r>
      </w:hyperlink>
    </w:p>
    <w:p w14:paraId="6312AA94" w14:textId="77777777" w:rsidR="006F6FC5" w:rsidRDefault="006F6FC5">
      <w:pPr>
        <w:pStyle w:val="23"/>
        <w:tabs>
          <w:tab w:val="left" w:pos="800"/>
          <w:tab w:val="right" w:leader="dot" w:pos="8290"/>
        </w:tabs>
        <w:rPr>
          <w:rFonts w:eastAsiaTheme="minorEastAsia" w:cstheme="minorBidi"/>
          <w:smallCaps w:val="0"/>
          <w:noProof/>
          <w:kern w:val="2"/>
          <w:sz w:val="21"/>
          <w:lang w:eastAsia="zh-CN"/>
        </w:rPr>
      </w:pPr>
      <w:hyperlink w:anchor="_Toc511296611" w:history="1">
        <w:r w:rsidRPr="0076564C">
          <w:rPr>
            <w:rStyle w:val="af0"/>
            <w:rFonts w:asciiTheme="minorEastAsia" w:hAnsiTheme="minorEastAsia"/>
            <w:noProof/>
          </w:rPr>
          <w:t>4.1</w:t>
        </w:r>
        <w:r>
          <w:rPr>
            <w:rFonts w:eastAsiaTheme="minorEastAsia" w:cstheme="minorBidi"/>
            <w:smallCaps w:val="0"/>
            <w:noProof/>
            <w:kern w:val="2"/>
            <w:sz w:val="21"/>
            <w:lang w:eastAsia="zh-CN"/>
          </w:rPr>
          <w:tab/>
        </w:r>
        <w:r w:rsidRPr="0076564C">
          <w:rPr>
            <w:rStyle w:val="af0"/>
            <w:rFonts w:asciiTheme="minorEastAsia" w:hAnsiTheme="minorEastAsia" w:hint="eastAsia"/>
            <w:noProof/>
          </w:rPr>
          <w:t>产品目标</w:t>
        </w:r>
        <w:r>
          <w:rPr>
            <w:noProof/>
            <w:webHidden/>
          </w:rPr>
          <w:tab/>
        </w:r>
        <w:r>
          <w:rPr>
            <w:noProof/>
            <w:webHidden/>
          </w:rPr>
          <w:fldChar w:fldCharType="begin"/>
        </w:r>
        <w:r>
          <w:rPr>
            <w:noProof/>
            <w:webHidden/>
          </w:rPr>
          <w:instrText xml:space="preserve"> PAGEREF _Toc511296611 \h </w:instrText>
        </w:r>
        <w:r>
          <w:rPr>
            <w:noProof/>
            <w:webHidden/>
          </w:rPr>
        </w:r>
        <w:r>
          <w:rPr>
            <w:noProof/>
            <w:webHidden/>
          </w:rPr>
          <w:fldChar w:fldCharType="separate"/>
        </w:r>
        <w:r>
          <w:rPr>
            <w:noProof/>
            <w:webHidden/>
          </w:rPr>
          <w:t>4</w:t>
        </w:r>
        <w:r>
          <w:rPr>
            <w:noProof/>
            <w:webHidden/>
          </w:rPr>
          <w:fldChar w:fldCharType="end"/>
        </w:r>
      </w:hyperlink>
    </w:p>
    <w:p w14:paraId="5E26E7CD" w14:textId="77777777" w:rsidR="006F6FC5" w:rsidRDefault="006F6FC5">
      <w:pPr>
        <w:pStyle w:val="10"/>
        <w:rPr>
          <w:rFonts w:eastAsiaTheme="minorEastAsia" w:cstheme="minorBidi"/>
          <w:b w:val="0"/>
          <w:caps w:val="0"/>
          <w:noProof/>
          <w:kern w:val="2"/>
          <w:sz w:val="21"/>
          <w:lang w:eastAsia="zh-CN"/>
        </w:rPr>
      </w:pPr>
      <w:hyperlink w:anchor="_Toc511296612" w:history="1">
        <w:r w:rsidRPr="0076564C">
          <w:rPr>
            <w:rStyle w:val="af0"/>
            <w:noProof/>
          </w:rPr>
          <w:t>5</w:t>
        </w:r>
        <w:r>
          <w:rPr>
            <w:rFonts w:eastAsiaTheme="minorEastAsia" w:cstheme="minorBidi"/>
            <w:b w:val="0"/>
            <w:caps w:val="0"/>
            <w:noProof/>
            <w:kern w:val="2"/>
            <w:sz w:val="21"/>
            <w:lang w:eastAsia="zh-CN"/>
          </w:rPr>
          <w:tab/>
        </w:r>
        <w:r w:rsidRPr="0076564C">
          <w:rPr>
            <w:rStyle w:val="af0"/>
            <w:rFonts w:hint="eastAsia"/>
            <w:noProof/>
          </w:rPr>
          <w:t>产品功能需求</w:t>
        </w:r>
        <w:r>
          <w:rPr>
            <w:noProof/>
            <w:webHidden/>
          </w:rPr>
          <w:tab/>
        </w:r>
        <w:r>
          <w:rPr>
            <w:noProof/>
            <w:webHidden/>
          </w:rPr>
          <w:fldChar w:fldCharType="begin"/>
        </w:r>
        <w:r>
          <w:rPr>
            <w:noProof/>
            <w:webHidden/>
          </w:rPr>
          <w:instrText xml:space="preserve"> PAGEREF _Toc511296612 \h </w:instrText>
        </w:r>
        <w:r>
          <w:rPr>
            <w:noProof/>
            <w:webHidden/>
          </w:rPr>
        </w:r>
        <w:r>
          <w:rPr>
            <w:noProof/>
            <w:webHidden/>
          </w:rPr>
          <w:fldChar w:fldCharType="separate"/>
        </w:r>
        <w:r>
          <w:rPr>
            <w:noProof/>
            <w:webHidden/>
          </w:rPr>
          <w:t>4</w:t>
        </w:r>
        <w:r>
          <w:rPr>
            <w:noProof/>
            <w:webHidden/>
          </w:rPr>
          <w:fldChar w:fldCharType="end"/>
        </w:r>
      </w:hyperlink>
    </w:p>
    <w:p w14:paraId="15977CDD" w14:textId="77777777" w:rsidR="006F6FC5" w:rsidRDefault="006F6FC5">
      <w:pPr>
        <w:pStyle w:val="23"/>
        <w:tabs>
          <w:tab w:val="left" w:pos="800"/>
          <w:tab w:val="right" w:leader="dot" w:pos="8290"/>
        </w:tabs>
        <w:rPr>
          <w:rFonts w:eastAsiaTheme="minorEastAsia" w:cstheme="minorBidi"/>
          <w:smallCaps w:val="0"/>
          <w:noProof/>
          <w:kern w:val="2"/>
          <w:sz w:val="21"/>
          <w:lang w:eastAsia="zh-CN"/>
        </w:rPr>
      </w:pPr>
      <w:hyperlink w:anchor="_Toc511296613" w:history="1">
        <w:r w:rsidRPr="0076564C">
          <w:rPr>
            <w:rStyle w:val="af0"/>
            <w:rFonts w:asciiTheme="minorEastAsia" w:hAnsiTheme="minorEastAsia"/>
            <w:noProof/>
          </w:rPr>
          <w:t>5.1</w:t>
        </w:r>
        <w:r>
          <w:rPr>
            <w:rFonts w:eastAsiaTheme="minorEastAsia" w:cstheme="minorBidi"/>
            <w:smallCaps w:val="0"/>
            <w:noProof/>
            <w:kern w:val="2"/>
            <w:sz w:val="21"/>
            <w:lang w:eastAsia="zh-CN"/>
          </w:rPr>
          <w:tab/>
        </w:r>
        <w:r w:rsidRPr="0076564C">
          <w:rPr>
            <w:rStyle w:val="af0"/>
            <w:rFonts w:asciiTheme="minorEastAsia" w:hAnsiTheme="minorEastAsia" w:hint="eastAsia"/>
            <w:noProof/>
          </w:rPr>
          <w:t>产品核心功能</w:t>
        </w:r>
        <w:r>
          <w:rPr>
            <w:noProof/>
            <w:webHidden/>
          </w:rPr>
          <w:tab/>
        </w:r>
        <w:r>
          <w:rPr>
            <w:noProof/>
            <w:webHidden/>
          </w:rPr>
          <w:fldChar w:fldCharType="begin"/>
        </w:r>
        <w:r>
          <w:rPr>
            <w:noProof/>
            <w:webHidden/>
          </w:rPr>
          <w:instrText xml:space="preserve"> PAGEREF _Toc511296613 \h </w:instrText>
        </w:r>
        <w:r>
          <w:rPr>
            <w:noProof/>
            <w:webHidden/>
          </w:rPr>
        </w:r>
        <w:r>
          <w:rPr>
            <w:noProof/>
            <w:webHidden/>
          </w:rPr>
          <w:fldChar w:fldCharType="separate"/>
        </w:r>
        <w:r>
          <w:rPr>
            <w:noProof/>
            <w:webHidden/>
          </w:rPr>
          <w:t>4</w:t>
        </w:r>
        <w:r>
          <w:rPr>
            <w:noProof/>
            <w:webHidden/>
          </w:rPr>
          <w:fldChar w:fldCharType="end"/>
        </w:r>
      </w:hyperlink>
    </w:p>
    <w:p w14:paraId="6F9DF882" w14:textId="77777777" w:rsidR="006F6FC5" w:rsidRDefault="006F6FC5">
      <w:pPr>
        <w:pStyle w:val="23"/>
        <w:tabs>
          <w:tab w:val="left" w:pos="800"/>
          <w:tab w:val="right" w:leader="dot" w:pos="8290"/>
        </w:tabs>
        <w:rPr>
          <w:rFonts w:eastAsiaTheme="minorEastAsia" w:cstheme="minorBidi"/>
          <w:smallCaps w:val="0"/>
          <w:noProof/>
          <w:kern w:val="2"/>
          <w:sz w:val="21"/>
          <w:lang w:eastAsia="zh-CN"/>
        </w:rPr>
      </w:pPr>
      <w:hyperlink w:anchor="_Toc511296614" w:history="1">
        <w:r w:rsidRPr="0076564C">
          <w:rPr>
            <w:rStyle w:val="af0"/>
            <w:rFonts w:asciiTheme="minorEastAsia" w:hAnsiTheme="minorEastAsia"/>
            <w:noProof/>
          </w:rPr>
          <w:t>5.2</w:t>
        </w:r>
        <w:r>
          <w:rPr>
            <w:rFonts w:eastAsiaTheme="minorEastAsia" w:cstheme="minorBidi"/>
            <w:smallCaps w:val="0"/>
            <w:noProof/>
            <w:kern w:val="2"/>
            <w:sz w:val="21"/>
            <w:lang w:eastAsia="zh-CN"/>
          </w:rPr>
          <w:tab/>
        </w:r>
        <w:r w:rsidRPr="0076564C">
          <w:rPr>
            <w:rStyle w:val="af0"/>
            <w:rFonts w:asciiTheme="minorEastAsia" w:hAnsiTheme="minorEastAsia" w:hint="eastAsia"/>
            <w:noProof/>
          </w:rPr>
          <w:t>平台功能描述</w:t>
        </w:r>
        <w:r>
          <w:rPr>
            <w:noProof/>
            <w:webHidden/>
          </w:rPr>
          <w:tab/>
        </w:r>
        <w:r>
          <w:rPr>
            <w:noProof/>
            <w:webHidden/>
          </w:rPr>
          <w:fldChar w:fldCharType="begin"/>
        </w:r>
        <w:r>
          <w:rPr>
            <w:noProof/>
            <w:webHidden/>
          </w:rPr>
          <w:instrText xml:space="preserve"> PAGEREF _Toc511296614 \h </w:instrText>
        </w:r>
        <w:r>
          <w:rPr>
            <w:noProof/>
            <w:webHidden/>
          </w:rPr>
        </w:r>
        <w:r>
          <w:rPr>
            <w:noProof/>
            <w:webHidden/>
          </w:rPr>
          <w:fldChar w:fldCharType="separate"/>
        </w:r>
        <w:r>
          <w:rPr>
            <w:noProof/>
            <w:webHidden/>
          </w:rPr>
          <w:t>5</w:t>
        </w:r>
        <w:r>
          <w:rPr>
            <w:noProof/>
            <w:webHidden/>
          </w:rPr>
          <w:fldChar w:fldCharType="end"/>
        </w:r>
      </w:hyperlink>
    </w:p>
    <w:p w14:paraId="1A538558" w14:textId="77777777" w:rsidR="006F6FC5" w:rsidRDefault="006F6FC5">
      <w:pPr>
        <w:pStyle w:val="34"/>
        <w:tabs>
          <w:tab w:val="left" w:pos="1200"/>
          <w:tab w:val="right" w:leader="dot" w:pos="8290"/>
        </w:tabs>
        <w:rPr>
          <w:rFonts w:eastAsiaTheme="minorEastAsia" w:cstheme="minorBidi"/>
          <w:i w:val="0"/>
          <w:noProof/>
          <w:kern w:val="2"/>
          <w:sz w:val="21"/>
          <w:lang w:eastAsia="zh-CN"/>
        </w:rPr>
      </w:pPr>
      <w:hyperlink w:anchor="_Toc511296615" w:history="1">
        <w:r w:rsidRPr="0076564C">
          <w:rPr>
            <w:rStyle w:val="af0"/>
            <w:noProof/>
          </w:rPr>
          <w:t>5.2.1</w:t>
        </w:r>
        <w:r>
          <w:rPr>
            <w:rFonts w:eastAsiaTheme="minorEastAsia" w:cstheme="minorBidi"/>
            <w:i w:val="0"/>
            <w:noProof/>
            <w:kern w:val="2"/>
            <w:sz w:val="21"/>
            <w:lang w:eastAsia="zh-CN"/>
          </w:rPr>
          <w:tab/>
        </w:r>
        <w:r w:rsidRPr="0076564C">
          <w:rPr>
            <w:rStyle w:val="af0"/>
            <w:rFonts w:hint="eastAsia"/>
            <w:noProof/>
          </w:rPr>
          <w:t>集群管理</w:t>
        </w:r>
        <w:r>
          <w:rPr>
            <w:noProof/>
            <w:webHidden/>
          </w:rPr>
          <w:tab/>
        </w:r>
        <w:r>
          <w:rPr>
            <w:noProof/>
            <w:webHidden/>
          </w:rPr>
          <w:fldChar w:fldCharType="begin"/>
        </w:r>
        <w:r>
          <w:rPr>
            <w:noProof/>
            <w:webHidden/>
          </w:rPr>
          <w:instrText xml:space="preserve"> PAGEREF _Toc511296615 \h </w:instrText>
        </w:r>
        <w:r>
          <w:rPr>
            <w:noProof/>
            <w:webHidden/>
          </w:rPr>
        </w:r>
        <w:r>
          <w:rPr>
            <w:noProof/>
            <w:webHidden/>
          </w:rPr>
          <w:fldChar w:fldCharType="separate"/>
        </w:r>
        <w:r>
          <w:rPr>
            <w:noProof/>
            <w:webHidden/>
          </w:rPr>
          <w:t>5</w:t>
        </w:r>
        <w:r>
          <w:rPr>
            <w:noProof/>
            <w:webHidden/>
          </w:rPr>
          <w:fldChar w:fldCharType="end"/>
        </w:r>
      </w:hyperlink>
    </w:p>
    <w:p w14:paraId="112F4D06" w14:textId="77777777" w:rsidR="006F6FC5" w:rsidRDefault="006F6FC5">
      <w:pPr>
        <w:pStyle w:val="34"/>
        <w:tabs>
          <w:tab w:val="left" w:pos="1200"/>
          <w:tab w:val="right" w:leader="dot" w:pos="8290"/>
        </w:tabs>
        <w:rPr>
          <w:rFonts w:eastAsiaTheme="minorEastAsia" w:cstheme="minorBidi"/>
          <w:i w:val="0"/>
          <w:noProof/>
          <w:kern w:val="2"/>
          <w:sz w:val="21"/>
          <w:lang w:eastAsia="zh-CN"/>
        </w:rPr>
      </w:pPr>
      <w:hyperlink w:anchor="_Toc511296616" w:history="1">
        <w:r w:rsidRPr="0076564C">
          <w:rPr>
            <w:rStyle w:val="af0"/>
            <w:noProof/>
          </w:rPr>
          <w:t>5.2.2</w:t>
        </w:r>
        <w:r>
          <w:rPr>
            <w:rFonts w:eastAsiaTheme="minorEastAsia" w:cstheme="minorBidi"/>
            <w:i w:val="0"/>
            <w:noProof/>
            <w:kern w:val="2"/>
            <w:sz w:val="21"/>
            <w:lang w:eastAsia="zh-CN"/>
          </w:rPr>
          <w:tab/>
        </w:r>
        <w:r w:rsidRPr="0076564C">
          <w:rPr>
            <w:rStyle w:val="af0"/>
            <w:rFonts w:hint="eastAsia"/>
            <w:noProof/>
          </w:rPr>
          <w:t>镜像管理</w:t>
        </w:r>
        <w:r>
          <w:rPr>
            <w:noProof/>
            <w:webHidden/>
          </w:rPr>
          <w:tab/>
        </w:r>
        <w:r>
          <w:rPr>
            <w:noProof/>
            <w:webHidden/>
          </w:rPr>
          <w:fldChar w:fldCharType="begin"/>
        </w:r>
        <w:r>
          <w:rPr>
            <w:noProof/>
            <w:webHidden/>
          </w:rPr>
          <w:instrText xml:space="preserve"> PAGEREF _Toc511296616 \h </w:instrText>
        </w:r>
        <w:r>
          <w:rPr>
            <w:noProof/>
            <w:webHidden/>
          </w:rPr>
        </w:r>
        <w:r>
          <w:rPr>
            <w:noProof/>
            <w:webHidden/>
          </w:rPr>
          <w:fldChar w:fldCharType="separate"/>
        </w:r>
        <w:r>
          <w:rPr>
            <w:noProof/>
            <w:webHidden/>
          </w:rPr>
          <w:t>10</w:t>
        </w:r>
        <w:r>
          <w:rPr>
            <w:noProof/>
            <w:webHidden/>
          </w:rPr>
          <w:fldChar w:fldCharType="end"/>
        </w:r>
      </w:hyperlink>
    </w:p>
    <w:p w14:paraId="5EAAA0AA" w14:textId="77777777" w:rsidR="006F6FC5" w:rsidRDefault="006F6FC5">
      <w:pPr>
        <w:pStyle w:val="34"/>
        <w:tabs>
          <w:tab w:val="left" w:pos="1200"/>
          <w:tab w:val="right" w:leader="dot" w:pos="8290"/>
        </w:tabs>
        <w:rPr>
          <w:rFonts w:eastAsiaTheme="minorEastAsia" w:cstheme="minorBidi"/>
          <w:i w:val="0"/>
          <w:noProof/>
          <w:kern w:val="2"/>
          <w:sz w:val="21"/>
          <w:lang w:eastAsia="zh-CN"/>
        </w:rPr>
      </w:pPr>
      <w:hyperlink w:anchor="_Toc511296617" w:history="1">
        <w:r w:rsidRPr="0076564C">
          <w:rPr>
            <w:rStyle w:val="af0"/>
            <w:noProof/>
          </w:rPr>
          <w:t>5.2.3</w:t>
        </w:r>
        <w:r>
          <w:rPr>
            <w:rFonts w:eastAsiaTheme="minorEastAsia" w:cstheme="minorBidi"/>
            <w:i w:val="0"/>
            <w:noProof/>
            <w:kern w:val="2"/>
            <w:sz w:val="21"/>
            <w:lang w:eastAsia="zh-CN"/>
          </w:rPr>
          <w:tab/>
        </w:r>
        <w:r w:rsidRPr="0076564C">
          <w:rPr>
            <w:rStyle w:val="af0"/>
            <w:rFonts w:hint="eastAsia"/>
            <w:noProof/>
          </w:rPr>
          <w:t>命名空间管理</w:t>
        </w:r>
        <w:r>
          <w:rPr>
            <w:noProof/>
            <w:webHidden/>
          </w:rPr>
          <w:tab/>
        </w:r>
        <w:r>
          <w:rPr>
            <w:noProof/>
            <w:webHidden/>
          </w:rPr>
          <w:fldChar w:fldCharType="begin"/>
        </w:r>
        <w:r>
          <w:rPr>
            <w:noProof/>
            <w:webHidden/>
          </w:rPr>
          <w:instrText xml:space="preserve"> PAGEREF _Toc511296617 \h </w:instrText>
        </w:r>
        <w:r>
          <w:rPr>
            <w:noProof/>
            <w:webHidden/>
          </w:rPr>
        </w:r>
        <w:r>
          <w:rPr>
            <w:noProof/>
            <w:webHidden/>
          </w:rPr>
          <w:fldChar w:fldCharType="separate"/>
        </w:r>
        <w:r>
          <w:rPr>
            <w:noProof/>
            <w:webHidden/>
          </w:rPr>
          <w:t>12</w:t>
        </w:r>
        <w:r>
          <w:rPr>
            <w:noProof/>
            <w:webHidden/>
          </w:rPr>
          <w:fldChar w:fldCharType="end"/>
        </w:r>
      </w:hyperlink>
    </w:p>
    <w:p w14:paraId="52E29085" w14:textId="77777777" w:rsidR="006F6FC5" w:rsidRDefault="006F6FC5">
      <w:pPr>
        <w:pStyle w:val="34"/>
        <w:tabs>
          <w:tab w:val="left" w:pos="1200"/>
          <w:tab w:val="right" w:leader="dot" w:pos="8290"/>
        </w:tabs>
        <w:rPr>
          <w:rFonts w:eastAsiaTheme="minorEastAsia" w:cstheme="minorBidi"/>
          <w:i w:val="0"/>
          <w:noProof/>
          <w:kern w:val="2"/>
          <w:sz w:val="21"/>
          <w:lang w:eastAsia="zh-CN"/>
        </w:rPr>
      </w:pPr>
      <w:hyperlink w:anchor="_Toc511296618" w:history="1">
        <w:r w:rsidRPr="0076564C">
          <w:rPr>
            <w:rStyle w:val="af0"/>
            <w:noProof/>
          </w:rPr>
          <w:t>5.2.4</w:t>
        </w:r>
        <w:r>
          <w:rPr>
            <w:rFonts w:eastAsiaTheme="minorEastAsia" w:cstheme="minorBidi"/>
            <w:i w:val="0"/>
            <w:noProof/>
            <w:kern w:val="2"/>
            <w:sz w:val="21"/>
            <w:lang w:eastAsia="zh-CN"/>
          </w:rPr>
          <w:tab/>
        </w:r>
        <w:r w:rsidRPr="0076564C">
          <w:rPr>
            <w:rStyle w:val="af0"/>
            <w:rFonts w:hint="eastAsia"/>
            <w:noProof/>
          </w:rPr>
          <w:t>部署管理</w:t>
        </w:r>
        <w:r>
          <w:rPr>
            <w:noProof/>
            <w:webHidden/>
          </w:rPr>
          <w:tab/>
        </w:r>
        <w:r>
          <w:rPr>
            <w:noProof/>
            <w:webHidden/>
          </w:rPr>
          <w:fldChar w:fldCharType="begin"/>
        </w:r>
        <w:r>
          <w:rPr>
            <w:noProof/>
            <w:webHidden/>
          </w:rPr>
          <w:instrText xml:space="preserve"> PAGEREF _Toc511296618 \h </w:instrText>
        </w:r>
        <w:r>
          <w:rPr>
            <w:noProof/>
            <w:webHidden/>
          </w:rPr>
        </w:r>
        <w:r>
          <w:rPr>
            <w:noProof/>
            <w:webHidden/>
          </w:rPr>
          <w:fldChar w:fldCharType="separate"/>
        </w:r>
        <w:r>
          <w:rPr>
            <w:noProof/>
            <w:webHidden/>
          </w:rPr>
          <w:t>14</w:t>
        </w:r>
        <w:r>
          <w:rPr>
            <w:noProof/>
            <w:webHidden/>
          </w:rPr>
          <w:fldChar w:fldCharType="end"/>
        </w:r>
      </w:hyperlink>
    </w:p>
    <w:p w14:paraId="58CF1455" w14:textId="77777777" w:rsidR="006F6FC5" w:rsidRDefault="006F6FC5">
      <w:pPr>
        <w:pStyle w:val="34"/>
        <w:tabs>
          <w:tab w:val="left" w:pos="1200"/>
          <w:tab w:val="right" w:leader="dot" w:pos="8290"/>
        </w:tabs>
        <w:rPr>
          <w:rFonts w:eastAsiaTheme="minorEastAsia" w:cstheme="minorBidi"/>
          <w:i w:val="0"/>
          <w:noProof/>
          <w:kern w:val="2"/>
          <w:sz w:val="21"/>
          <w:lang w:eastAsia="zh-CN"/>
        </w:rPr>
      </w:pPr>
      <w:hyperlink w:anchor="_Toc511296619" w:history="1">
        <w:r w:rsidRPr="0076564C">
          <w:rPr>
            <w:rStyle w:val="af0"/>
            <w:noProof/>
          </w:rPr>
          <w:t>5.2.5</w:t>
        </w:r>
        <w:r>
          <w:rPr>
            <w:rFonts w:eastAsiaTheme="minorEastAsia" w:cstheme="minorBidi"/>
            <w:i w:val="0"/>
            <w:noProof/>
            <w:kern w:val="2"/>
            <w:sz w:val="21"/>
            <w:lang w:eastAsia="zh-CN"/>
          </w:rPr>
          <w:tab/>
        </w:r>
        <w:r w:rsidRPr="0076564C">
          <w:rPr>
            <w:rStyle w:val="af0"/>
            <w:rFonts w:hint="eastAsia"/>
            <w:noProof/>
          </w:rPr>
          <w:t>权限管理</w:t>
        </w:r>
        <w:r>
          <w:rPr>
            <w:noProof/>
            <w:webHidden/>
          </w:rPr>
          <w:tab/>
        </w:r>
        <w:r>
          <w:rPr>
            <w:noProof/>
            <w:webHidden/>
          </w:rPr>
          <w:fldChar w:fldCharType="begin"/>
        </w:r>
        <w:r>
          <w:rPr>
            <w:noProof/>
            <w:webHidden/>
          </w:rPr>
          <w:instrText xml:space="preserve"> PAGEREF _Toc511296619 \h </w:instrText>
        </w:r>
        <w:r>
          <w:rPr>
            <w:noProof/>
            <w:webHidden/>
          </w:rPr>
        </w:r>
        <w:r>
          <w:rPr>
            <w:noProof/>
            <w:webHidden/>
          </w:rPr>
          <w:fldChar w:fldCharType="separate"/>
        </w:r>
        <w:r>
          <w:rPr>
            <w:noProof/>
            <w:webHidden/>
          </w:rPr>
          <w:t>18</w:t>
        </w:r>
        <w:r>
          <w:rPr>
            <w:noProof/>
            <w:webHidden/>
          </w:rPr>
          <w:fldChar w:fldCharType="end"/>
        </w:r>
      </w:hyperlink>
    </w:p>
    <w:p w14:paraId="1B4BEECD" w14:textId="77777777" w:rsidR="006F6FC5" w:rsidRDefault="006F6FC5">
      <w:pPr>
        <w:pStyle w:val="34"/>
        <w:tabs>
          <w:tab w:val="left" w:pos="1200"/>
          <w:tab w:val="right" w:leader="dot" w:pos="8290"/>
        </w:tabs>
        <w:rPr>
          <w:rFonts w:eastAsiaTheme="minorEastAsia" w:cstheme="minorBidi"/>
          <w:i w:val="0"/>
          <w:noProof/>
          <w:kern w:val="2"/>
          <w:sz w:val="21"/>
          <w:lang w:eastAsia="zh-CN"/>
        </w:rPr>
      </w:pPr>
      <w:hyperlink w:anchor="_Toc511296620" w:history="1">
        <w:r w:rsidRPr="0076564C">
          <w:rPr>
            <w:rStyle w:val="af0"/>
            <w:noProof/>
          </w:rPr>
          <w:t>5.2.6</w:t>
        </w:r>
        <w:r>
          <w:rPr>
            <w:rFonts w:eastAsiaTheme="minorEastAsia" w:cstheme="minorBidi"/>
            <w:i w:val="0"/>
            <w:noProof/>
            <w:kern w:val="2"/>
            <w:sz w:val="21"/>
            <w:lang w:eastAsia="zh-CN"/>
          </w:rPr>
          <w:tab/>
        </w:r>
        <w:r w:rsidRPr="0076564C">
          <w:rPr>
            <w:rStyle w:val="af0"/>
            <w:rFonts w:hint="eastAsia"/>
            <w:noProof/>
          </w:rPr>
          <w:t>日志管理</w:t>
        </w:r>
        <w:r>
          <w:rPr>
            <w:noProof/>
            <w:webHidden/>
          </w:rPr>
          <w:tab/>
        </w:r>
        <w:r>
          <w:rPr>
            <w:noProof/>
            <w:webHidden/>
          </w:rPr>
          <w:fldChar w:fldCharType="begin"/>
        </w:r>
        <w:r>
          <w:rPr>
            <w:noProof/>
            <w:webHidden/>
          </w:rPr>
          <w:instrText xml:space="preserve"> PAGEREF _Toc511296620 \h </w:instrText>
        </w:r>
        <w:r>
          <w:rPr>
            <w:noProof/>
            <w:webHidden/>
          </w:rPr>
        </w:r>
        <w:r>
          <w:rPr>
            <w:noProof/>
            <w:webHidden/>
          </w:rPr>
          <w:fldChar w:fldCharType="separate"/>
        </w:r>
        <w:r>
          <w:rPr>
            <w:noProof/>
            <w:webHidden/>
          </w:rPr>
          <w:t>21</w:t>
        </w:r>
        <w:r>
          <w:rPr>
            <w:noProof/>
            <w:webHidden/>
          </w:rPr>
          <w:fldChar w:fldCharType="end"/>
        </w:r>
      </w:hyperlink>
    </w:p>
    <w:p w14:paraId="4B14F3DB" w14:textId="77777777" w:rsidR="006F6FC5" w:rsidRDefault="006F6FC5">
      <w:pPr>
        <w:pStyle w:val="10"/>
        <w:rPr>
          <w:rFonts w:eastAsiaTheme="minorEastAsia" w:cstheme="minorBidi"/>
          <w:b w:val="0"/>
          <w:caps w:val="0"/>
          <w:noProof/>
          <w:kern w:val="2"/>
          <w:sz w:val="21"/>
          <w:lang w:eastAsia="zh-CN"/>
        </w:rPr>
      </w:pPr>
      <w:hyperlink w:anchor="_Toc511296621" w:history="1">
        <w:r w:rsidRPr="0076564C">
          <w:rPr>
            <w:rStyle w:val="af0"/>
            <w:noProof/>
          </w:rPr>
          <w:t>6</w:t>
        </w:r>
        <w:r>
          <w:rPr>
            <w:rFonts w:eastAsiaTheme="minorEastAsia" w:cstheme="minorBidi"/>
            <w:b w:val="0"/>
            <w:caps w:val="0"/>
            <w:noProof/>
            <w:kern w:val="2"/>
            <w:sz w:val="21"/>
            <w:lang w:eastAsia="zh-CN"/>
          </w:rPr>
          <w:tab/>
        </w:r>
        <w:r w:rsidRPr="0076564C">
          <w:rPr>
            <w:rStyle w:val="af0"/>
            <w:rFonts w:hint="eastAsia"/>
            <w:noProof/>
          </w:rPr>
          <w:t>其他非功能需求</w:t>
        </w:r>
        <w:r>
          <w:rPr>
            <w:noProof/>
            <w:webHidden/>
          </w:rPr>
          <w:tab/>
        </w:r>
        <w:r>
          <w:rPr>
            <w:noProof/>
            <w:webHidden/>
          </w:rPr>
          <w:fldChar w:fldCharType="begin"/>
        </w:r>
        <w:r>
          <w:rPr>
            <w:noProof/>
            <w:webHidden/>
          </w:rPr>
          <w:instrText xml:space="preserve"> PAGEREF _Toc511296621 \h </w:instrText>
        </w:r>
        <w:r>
          <w:rPr>
            <w:noProof/>
            <w:webHidden/>
          </w:rPr>
        </w:r>
        <w:r>
          <w:rPr>
            <w:noProof/>
            <w:webHidden/>
          </w:rPr>
          <w:fldChar w:fldCharType="separate"/>
        </w:r>
        <w:r>
          <w:rPr>
            <w:noProof/>
            <w:webHidden/>
          </w:rPr>
          <w:t>22</w:t>
        </w:r>
        <w:r>
          <w:rPr>
            <w:noProof/>
            <w:webHidden/>
          </w:rPr>
          <w:fldChar w:fldCharType="end"/>
        </w:r>
      </w:hyperlink>
    </w:p>
    <w:p w14:paraId="7DDBFA09" w14:textId="77777777" w:rsidR="006F6FC5" w:rsidRDefault="006F6FC5">
      <w:pPr>
        <w:pStyle w:val="10"/>
        <w:rPr>
          <w:rFonts w:eastAsiaTheme="minorEastAsia" w:cstheme="minorBidi"/>
          <w:b w:val="0"/>
          <w:caps w:val="0"/>
          <w:noProof/>
          <w:kern w:val="2"/>
          <w:sz w:val="21"/>
          <w:lang w:eastAsia="zh-CN"/>
        </w:rPr>
      </w:pPr>
      <w:hyperlink w:anchor="_Toc511296622" w:history="1">
        <w:r w:rsidRPr="0076564C">
          <w:rPr>
            <w:rStyle w:val="af0"/>
            <w:noProof/>
          </w:rPr>
          <w:t>7</w:t>
        </w:r>
        <w:r>
          <w:rPr>
            <w:rFonts w:eastAsiaTheme="minorEastAsia" w:cstheme="minorBidi"/>
            <w:b w:val="0"/>
            <w:caps w:val="0"/>
            <w:noProof/>
            <w:kern w:val="2"/>
            <w:sz w:val="21"/>
            <w:lang w:eastAsia="zh-CN"/>
          </w:rPr>
          <w:tab/>
        </w:r>
        <w:r w:rsidRPr="0076564C">
          <w:rPr>
            <w:rStyle w:val="af0"/>
            <w:rFonts w:hint="eastAsia"/>
            <w:noProof/>
          </w:rPr>
          <w:t>编制历史</w:t>
        </w:r>
        <w:r>
          <w:rPr>
            <w:noProof/>
            <w:webHidden/>
          </w:rPr>
          <w:tab/>
        </w:r>
        <w:r>
          <w:rPr>
            <w:noProof/>
            <w:webHidden/>
          </w:rPr>
          <w:fldChar w:fldCharType="begin"/>
        </w:r>
        <w:r>
          <w:rPr>
            <w:noProof/>
            <w:webHidden/>
          </w:rPr>
          <w:instrText xml:space="preserve"> PAGEREF _Toc511296622 \h </w:instrText>
        </w:r>
        <w:r>
          <w:rPr>
            <w:noProof/>
            <w:webHidden/>
          </w:rPr>
        </w:r>
        <w:r>
          <w:rPr>
            <w:noProof/>
            <w:webHidden/>
          </w:rPr>
          <w:fldChar w:fldCharType="separate"/>
        </w:r>
        <w:r>
          <w:rPr>
            <w:noProof/>
            <w:webHidden/>
          </w:rPr>
          <w:t>22</w:t>
        </w:r>
        <w:r>
          <w:rPr>
            <w:noProof/>
            <w:webHidden/>
          </w:rPr>
          <w:fldChar w:fldCharType="end"/>
        </w:r>
      </w:hyperlink>
    </w:p>
    <w:p w14:paraId="3E087C7C" w14:textId="77777777" w:rsidR="00CD5251" w:rsidRPr="000D58CA" w:rsidRDefault="004D0CCF" w:rsidP="007930DE">
      <w:pPr>
        <w:spacing w:line="360" w:lineRule="auto"/>
        <w:rPr>
          <w:rFonts w:asciiTheme="minorEastAsia" w:eastAsiaTheme="minorEastAsia" w:hAnsiTheme="minorEastAsia"/>
          <w:b/>
          <w:bCs/>
          <w:sz w:val="44"/>
          <w:lang w:eastAsia="zh-CN"/>
        </w:rPr>
        <w:sectPr w:rsidR="00CD5251" w:rsidRPr="000D58CA" w:rsidSect="00FB4671">
          <w:headerReference w:type="even" r:id="rId8"/>
          <w:headerReference w:type="default" r:id="rId9"/>
          <w:footerReference w:type="even" r:id="rId10"/>
          <w:footerReference w:type="default" r:id="rId11"/>
          <w:pgSz w:w="11900" w:h="16840"/>
          <w:pgMar w:top="1440" w:right="1800" w:bottom="1440" w:left="1800" w:header="851" w:footer="992" w:gutter="0"/>
          <w:cols w:space="425"/>
          <w:docGrid w:type="lines" w:linePitch="312"/>
        </w:sectPr>
      </w:pPr>
      <w:r w:rsidRPr="000D58CA">
        <w:rPr>
          <w:rFonts w:asciiTheme="minorEastAsia" w:eastAsiaTheme="minorEastAsia" w:hAnsiTheme="minorEastAsia" w:hint="eastAsia"/>
          <w:b/>
          <w:bCs/>
          <w:sz w:val="44"/>
        </w:rPr>
        <w:fldChar w:fldCharType="end"/>
      </w:r>
    </w:p>
    <w:p w14:paraId="669C88AC" w14:textId="77777777" w:rsidR="00156F19" w:rsidRPr="00364ADA" w:rsidRDefault="00156F19" w:rsidP="00364ADA">
      <w:pPr>
        <w:pStyle w:val="1h1H1Huvudrubrikh1h1applevel1Level1Headhead"/>
      </w:pPr>
      <w:bookmarkStart w:id="3" w:name="_Toc236734213"/>
      <w:bookmarkStart w:id="4" w:name="_Toc53470252"/>
      <w:bookmarkStart w:id="5" w:name="_Toc54236424"/>
      <w:bookmarkStart w:id="6" w:name="_Toc74575600"/>
      <w:bookmarkStart w:id="7" w:name="_Toc139982747"/>
      <w:bookmarkStart w:id="8" w:name="_Toc157414729"/>
      <w:bookmarkStart w:id="9" w:name="_Toc511296605"/>
      <w:r w:rsidRPr="00364ADA">
        <w:rPr>
          <w:rFonts w:hint="eastAsia"/>
        </w:rPr>
        <w:lastRenderedPageBreak/>
        <w:t>前言</w:t>
      </w:r>
      <w:bookmarkEnd w:id="9"/>
    </w:p>
    <w:p w14:paraId="1E341058" w14:textId="490B290F" w:rsidR="00156F19" w:rsidRPr="000D58CA" w:rsidRDefault="00156F19" w:rsidP="007930DE">
      <w:pPr>
        <w:spacing w:line="360" w:lineRule="auto"/>
        <w:ind w:firstLineChars="200" w:firstLine="420"/>
        <w:jc w:val="both"/>
        <w:rPr>
          <w:rFonts w:asciiTheme="minorEastAsia" w:eastAsiaTheme="minorEastAsia" w:hAnsiTheme="minorEastAsia"/>
          <w:color w:val="000000"/>
          <w:sz w:val="21"/>
          <w:szCs w:val="24"/>
          <w:lang w:eastAsia="zh-CN"/>
        </w:rPr>
      </w:pPr>
      <w:r w:rsidRPr="000D58CA">
        <w:rPr>
          <w:rFonts w:asciiTheme="minorEastAsia" w:eastAsiaTheme="minorEastAsia" w:hAnsiTheme="minorEastAsia" w:hint="eastAsia"/>
          <w:color w:val="000000"/>
          <w:sz w:val="21"/>
          <w:szCs w:val="24"/>
          <w:lang w:eastAsia="zh-CN"/>
        </w:rPr>
        <w:t>本文档对</w:t>
      </w:r>
      <w:proofErr w:type="gramStart"/>
      <w:r w:rsidR="00676934" w:rsidRPr="000D58CA">
        <w:rPr>
          <w:rFonts w:asciiTheme="minorEastAsia" w:eastAsiaTheme="minorEastAsia" w:hAnsiTheme="minorEastAsia" w:hint="eastAsia"/>
          <w:color w:val="000000"/>
          <w:sz w:val="21"/>
          <w:szCs w:val="24"/>
          <w:lang w:eastAsia="zh-CN"/>
        </w:rPr>
        <w:t>咪咕</w:t>
      </w:r>
      <w:r w:rsidR="00676934" w:rsidRPr="000D58CA">
        <w:rPr>
          <w:rFonts w:asciiTheme="minorEastAsia" w:eastAsiaTheme="minorEastAsia" w:hAnsiTheme="minorEastAsia"/>
          <w:color w:val="000000"/>
          <w:sz w:val="21"/>
          <w:szCs w:val="24"/>
          <w:lang w:eastAsia="zh-CN"/>
        </w:rPr>
        <w:t>公司</w:t>
      </w:r>
      <w:proofErr w:type="gramEnd"/>
      <w:r w:rsidR="00544815">
        <w:rPr>
          <w:rFonts w:asciiTheme="minorEastAsia" w:eastAsiaTheme="minorEastAsia" w:hAnsiTheme="minorEastAsia"/>
          <w:color w:val="000000"/>
          <w:sz w:val="21"/>
          <w:szCs w:val="24"/>
          <w:lang w:eastAsia="zh-CN"/>
        </w:rPr>
        <w:t>基础服务</w:t>
      </w:r>
      <w:r w:rsidR="008A5BCC">
        <w:rPr>
          <w:rFonts w:asciiTheme="minorEastAsia" w:eastAsiaTheme="minorEastAsia" w:hAnsiTheme="minorEastAsia" w:hint="eastAsia"/>
          <w:color w:val="000000"/>
          <w:sz w:val="21"/>
          <w:szCs w:val="24"/>
          <w:lang w:eastAsia="zh-CN"/>
        </w:rPr>
        <w:t>PaaS</w:t>
      </w:r>
      <w:r w:rsidR="00544815">
        <w:rPr>
          <w:rFonts w:asciiTheme="minorEastAsia" w:eastAsiaTheme="minorEastAsia" w:hAnsiTheme="minorEastAsia"/>
          <w:color w:val="000000"/>
          <w:sz w:val="21"/>
          <w:szCs w:val="24"/>
          <w:lang w:eastAsia="zh-CN"/>
        </w:rPr>
        <w:t>平台</w:t>
      </w:r>
      <w:r w:rsidRPr="000D58CA">
        <w:rPr>
          <w:rFonts w:asciiTheme="minorEastAsia" w:eastAsiaTheme="minorEastAsia" w:hAnsiTheme="minorEastAsia" w:hint="eastAsia"/>
          <w:color w:val="000000"/>
          <w:sz w:val="21"/>
          <w:szCs w:val="24"/>
          <w:lang w:eastAsia="zh-CN"/>
        </w:rPr>
        <w:t>产品需求提出全面的要求，是后续</w:t>
      </w:r>
      <w:r w:rsidR="00676934" w:rsidRPr="000D58CA">
        <w:rPr>
          <w:rFonts w:asciiTheme="minorEastAsia" w:eastAsiaTheme="minorEastAsia" w:hAnsiTheme="minorEastAsia" w:hint="eastAsia"/>
          <w:color w:val="000000"/>
          <w:sz w:val="21"/>
          <w:szCs w:val="24"/>
          <w:lang w:eastAsia="zh-CN"/>
        </w:rPr>
        <w:t>提供统一</w:t>
      </w:r>
      <w:r w:rsidR="00676934" w:rsidRPr="000D58CA">
        <w:rPr>
          <w:rFonts w:asciiTheme="minorEastAsia" w:eastAsiaTheme="minorEastAsia" w:hAnsiTheme="minorEastAsia"/>
          <w:color w:val="000000"/>
          <w:sz w:val="21"/>
          <w:szCs w:val="24"/>
          <w:lang w:eastAsia="zh-CN"/>
        </w:rPr>
        <w:t>AI能力的</w:t>
      </w:r>
      <w:r w:rsidRPr="000D58CA">
        <w:rPr>
          <w:rFonts w:asciiTheme="minorEastAsia" w:eastAsiaTheme="minorEastAsia" w:hAnsiTheme="minorEastAsia" w:hint="eastAsia"/>
          <w:color w:val="000000"/>
          <w:sz w:val="21"/>
          <w:szCs w:val="24"/>
          <w:lang w:eastAsia="zh-CN"/>
        </w:rPr>
        <w:t>相关技术</w:t>
      </w:r>
      <w:r w:rsidR="0001672F" w:rsidRPr="000D58CA">
        <w:rPr>
          <w:rFonts w:asciiTheme="minorEastAsia" w:eastAsiaTheme="minorEastAsia" w:hAnsiTheme="minorEastAsia" w:hint="eastAsia"/>
          <w:color w:val="000000"/>
          <w:sz w:val="21"/>
          <w:szCs w:val="24"/>
          <w:lang w:eastAsia="zh-CN"/>
        </w:rPr>
        <w:t>方案</w:t>
      </w:r>
      <w:r w:rsidRPr="000D58CA">
        <w:rPr>
          <w:rFonts w:asciiTheme="minorEastAsia" w:eastAsiaTheme="minorEastAsia" w:hAnsiTheme="minorEastAsia" w:hint="eastAsia"/>
          <w:color w:val="000000"/>
          <w:sz w:val="21"/>
          <w:szCs w:val="24"/>
          <w:lang w:eastAsia="zh-CN"/>
        </w:rPr>
        <w:t>和产品实现的依据之一。</w:t>
      </w:r>
    </w:p>
    <w:p w14:paraId="4E63BBFC" w14:textId="77777777" w:rsidR="00156F19" w:rsidRPr="000D58CA" w:rsidRDefault="00156F19" w:rsidP="007930DE">
      <w:pPr>
        <w:spacing w:line="360" w:lineRule="auto"/>
        <w:ind w:firstLineChars="200" w:firstLine="420"/>
        <w:jc w:val="both"/>
        <w:rPr>
          <w:rFonts w:asciiTheme="minorEastAsia" w:eastAsiaTheme="minorEastAsia" w:hAnsiTheme="minorEastAsia"/>
          <w:color w:val="000000"/>
          <w:sz w:val="21"/>
          <w:szCs w:val="24"/>
          <w:lang w:eastAsia="zh-CN"/>
        </w:rPr>
      </w:pPr>
      <w:r w:rsidRPr="000D58CA">
        <w:rPr>
          <w:rFonts w:asciiTheme="minorEastAsia" w:eastAsiaTheme="minorEastAsia" w:hAnsiTheme="minorEastAsia" w:hint="eastAsia"/>
          <w:color w:val="000000"/>
          <w:sz w:val="21"/>
          <w:szCs w:val="24"/>
          <w:lang w:eastAsia="zh-CN"/>
        </w:rPr>
        <w:t>本文档由</w:t>
      </w:r>
      <w:r w:rsidR="00676934" w:rsidRPr="000D58CA">
        <w:rPr>
          <w:rFonts w:asciiTheme="minorEastAsia" w:eastAsiaTheme="minorEastAsia" w:hAnsiTheme="minorEastAsia" w:hint="eastAsia"/>
          <w:color w:val="000000"/>
          <w:sz w:val="21"/>
          <w:szCs w:val="24"/>
          <w:lang w:eastAsia="zh-CN"/>
        </w:rPr>
        <w:t>TSG技术</w:t>
      </w:r>
      <w:r w:rsidR="00676934" w:rsidRPr="000D58CA">
        <w:rPr>
          <w:rFonts w:asciiTheme="minorEastAsia" w:eastAsiaTheme="minorEastAsia" w:hAnsiTheme="minorEastAsia"/>
          <w:color w:val="000000"/>
          <w:sz w:val="21"/>
          <w:szCs w:val="24"/>
          <w:lang w:eastAsia="zh-CN"/>
        </w:rPr>
        <w:t>管理单元</w:t>
      </w:r>
      <w:r w:rsidRPr="000D58CA">
        <w:rPr>
          <w:rFonts w:asciiTheme="minorEastAsia" w:eastAsiaTheme="minorEastAsia" w:hAnsiTheme="minorEastAsia" w:hint="eastAsia"/>
          <w:color w:val="000000"/>
          <w:sz w:val="21"/>
          <w:szCs w:val="24"/>
          <w:lang w:eastAsia="zh-CN"/>
        </w:rPr>
        <w:t>归口。</w:t>
      </w:r>
    </w:p>
    <w:p w14:paraId="632F9F57" w14:textId="77777777" w:rsidR="008D66E2" w:rsidRPr="000D58CA" w:rsidRDefault="008D66E2" w:rsidP="00364ADA">
      <w:pPr>
        <w:pStyle w:val="1h1H1Huvudrubrikh1h1applevel1Level1Headhead"/>
      </w:pPr>
      <w:bookmarkStart w:id="10" w:name="_Toc511296606"/>
      <w:r w:rsidRPr="000D58CA">
        <w:rPr>
          <w:rFonts w:hint="eastAsia"/>
        </w:rPr>
        <w:t>产品背景</w:t>
      </w:r>
      <w:bookmarkEnd w:id="3"/>
      <w:bookmarkEnd w:id="10"/>
    </w:p>
    <w:p w14:paraId="3500C2EB" w14:textId="77777777" w:rsidR="00207837" w:rsidRPr="000D58CA" w:rsidRDefault="007A00B9" w:rsidP="007930DE">
      <w:pPr>
        <w:pStyle w:val="21"/>
        <w:spacing w:line="360" w:lineRule="auto"/>
        <w:rPr>
          <w:rFonts w:asciiTheme="minorEastAsia" w:eastAsiaTheme="minorEastAsia" w:hAnsiTheme="minorEastAsia"/>
        </w:rPr>
      </w:pPr>
      <w:bookmarkStart w:id="11" w:name="_Toc54236425"/>
      <w:bookmarkStart w:id="12" w:name="_Toc74575601"/>
      <w:bookmarkStart w:id="13" w:name="_Toc139982748"/>
      <w:bookmarkStart w:id="14" w:name="_Toc157414730"/>
      <w:bookmarkStart w:id="15" w:name="_Toc236734214"/>
      <w:bookmarkStart w:id="16" w:name="_Toc511296607"/>
      <w:r w:rsidRPr="000D58CA">
        <w:rPr>
          <w:rFonts w:asciiTheme="minorEastAsia" w:eastAsiaTheme="minorEastAsia" w:hAnsiTheme="minorEastAsia" w:hint="eastAsia"/>
        </w:rPr>
        <w:t>产品概念</w:t>
      </w:r>
      <w:bookmarkEnd w:id="11"/>
      <w:bookmarkEnd w:id="12"/>
      <w:bookmarkEnd w:id="13"/>
      <w:bookmarkEnd w:id="14"/>
      <w:bookmarkEnd w:id="15"/>
      <w:bookmarkEnd w:id="16"/>
    </w:p>
    <w:p w14:paraId="794283F0" w14:textId="3B4D829A" w:rsidR="00765B35" w:rsidRPr="000D58CA" w:rsidRDefault="00765B35" w:rsidP="00C9131E">
      <w:pPr>
        <w:pStyle w:val="SRS"/>
      </w:pPr>
      <w:r w:rsidRPr="009A053D">
        <w:rPr>
          <w:rFonts w:hint="eastAsia"/>
          <w:shd w:val="clear" w:color="auto" w:fill="auto"/>
        </w:rPr>
        <w:t>随着人工智能（AI）技术的快速发展，以及国家产业政策的大力支持，人工智能的研究掀起高潮，人工智能技术在手机应用、智能玩具、机器人、智慧教育、自动驾驶、医疗辅助等领域广泛应用。咪咕作为数字内容及泛娱乐服务领域的领导者，积极探索前沿AI技术与业务的结合方向，提升垂直领域服务效果和产品体验。2017年</w:t>
      </w:r>
      <w:r w:rsidR="002B3904" w:rsidRPr="009A053D">
        <w:rPr>
          <w:rFonts w:hint="eastAsia"/>
          <w:shd w:val="clear" w:color="auto" w:fill="auto"/>
        </w:rPr>
        <w:t>咪咕公司</w:t>
      </w:r>
      <w:r w:rsidRPr="009A053D">
        <w:rPr>
          <w:rFonts w:hint="eastAsia"/>
          <w:shd w:val="clear" w:color="auto" w:fill="auto"/>
        </w:rPr>
        <w:t>成功建设</w:t>
      </w:r>
      <w:r w:rsidR="002B3904" w:rsidRPr="009A053D">
        <w:rPr>
          <w:rFonts w:hint="eastAsia"/>
          <w:shd w:val="clear" w:color="auto" w:fill="auto"/>
        </w:rPr>
        <w:t>灵犀云三期工程即</w:t>
      </w:r>
      <w:r w:rsidRPr="009A053D">
        <w:rPr>
          <w:rFonts w:hint="eastAsia"/>
          <w:shd w:val="clear" w:color="auto" w:fill="auto"/>
        </w:rPr>
        <w:t>咪咕AI统一云平台，具备了语音识别、人脸识别等AI</w:t>
      </w:r>
      <w:r w:rsidR="002B3904" w:rsidRPr="009A053D">
        <w:rPr>
          <w:rFonts w:hint="eastAsia"/>
          <w:shd w:val="clear" w:color="auto" w:fill="auto"/>
        </w:rPr>
        <w:t>能力，实现了运用深度</w:t>
      </w:r>
      <w:r w:rsidRPr="009A053D">
        <w:rPr>
          <w:rFonts w:hint="eastAsia"/>
          <w:shd w:val="clear" w:color="auto" w:fill="auto"/>
        </w:rPr>
        <w:t>学习算法对业务模型训练能力，有效支撑咪咕各子公司在视频、动漫、游戏、音乐、运动等AI业务。</w:t>
      </w:r>
    </w:p>
    <w:p w14:paraId="36D69FDC" w14:textId="3BA2BCD7" w:rsidR="00207837" w:rsidRPr="000D58CA" w:rsidRDefault="007A00B9" w:rsidP="007930DE">
      <w:pPr>
        <w:pStyle w:val="21"/>
        <w:spacing w:line="360" w:lineRule="auto"/>
        <w:rPr>
          <w:rFonts w:asciiTheme="minorEastAsia" w:eastAsiaTheme="minorEastAsia" w:hAnsiTheme="minorEastAsia"/>
        </w:rPr>
      </w:pPr>
      <w:bookmarkStart w:id="17" w:name="_Toc236734215"/>
      <w:bookmarkStart w:id="18" w:name="_Toc511296608"/>
      <w:r w:rsidRPr="000D58CA">
        <w:rPr>
          <w:rFonts w:asciiTheme="minorEastAsia" w:eastAsiaTheme="minorEastAsia" w:hAnsiTheme="minorEastAsia" w:hint="eastAsia"/>
        </w:rPr>
        <w:t>市场价值</w:t>
      </w:r>
      <w:bookmarkEnd w:id="17"/>
      <w:bookmarkEnd w:id="18"/>
    </w:p>
    <w:p w14:paraId="62BF7EE1" w14:textId="77777777" w:rsidR="002B48A6" w:rsidRPr="00D4194A" w:rsidRDefault="00765B35" w:rsidP="00D4194A">
      <w:pPr>
        <w:spacing w:line="360" w:lineRule="auto"/>
        <w:ind w:firstLineChars="202" w:firstLine="424"/>
        <w:jc w:val="both"/>
        <w:rPr>
          <w:rFonts w:asciiTheme="minorEastAsia" w:eastAsiaTheme="minorEastAsia" w:hAnsiTheme="minorEastAsia"/>
          <w:bCs/>
          <w:noProof/>
          <w:sz w:val="21"/>
          <w:szCs w:val="22"/>
          <w:lang w:eastAsia="zh-CN"/>
        </w:rPr>
      </w:pPr>
      <w:r w:rsidRPr="00D4194A">
        <w:rPr>
          <w:rFonts w:asciiTheme="minorEastAsia" w:eastAsiaTheme="minorEastAsia" w:hAnsiTheme="minorEastAsia" w:hint="eastAsia"/>
          <w:bCs/>
          <w:noProof/>
          <w:sz w:val="21"/>
          <w:szCs w:val="22"/>
          <w:lang w:eastAsia="zh-CN"/>
        </w:rPr>
        <w:t>持续打造泛娱乐领域强AI能力，广泛引入AI合作伙伴，全面支撑咪咕及中移动体系AI服务需求，建设咪咕AI生态体系。在现有AI平台基础上，研究业界领先的云计算和AI技术，在平台云服务架构、AI大数据挖掘、学习框架兼容优化、运算资源高效管理等方向进行迭代升级，形成AI能力、模型训练、数据服务、运算资源等四大服务能力，建设业界一流的人工智能云服务平台。</w:t>
      </w:r>
    </w:p>
    <w:p w14:paraId="67737446" w14:textId="77777777" w:rsidR="0046518E" w:rsidRPr="000D58CA" w:rsidRDefault="000F0851" w:rsidP="00364ADA">
      <w:pPr>
        <w:pStyle w:val="1h1H1Huvudrubrikh1h1applevel1Level1Headhead"/>
      </w:pPr>
      <w:bookmarkStart w:id="19" w:name="_Toc236734216"/>
      <w:bookmarkStart w:id="20" w:name="_Toc511296609"/>
      <w:r w:rsidRPr="000D58CA">
        <w:rPr>
          <w:rFonts w:hint="eastAsia"/>
        </w:rPr>
        <w:t>术语</w:t>
      </w:r>
      <w:r w:rsidRPr="000D58CA">
        <w:t>、定义</w:t>
      </w:r>
      <w:bookmarkEnd w:id="20"/>
    </w:p>
    <w:p w14:paraId="04DD90EE" w14:textId="77777777" w:rsidR="000B48A6" w:rsidRDefault="00B25E65" w:rsidP="00C9131E">
      <w:pPr>
        <w:pStyle w:val="SRS"/>
        <w:numPr>
          <w:ilvl w:val="0"/>
          <w:numId w:val="69"/>
        </w:numPr>
      </w:pPr>
      <w:r w:rsidRPr="000D58CA">
        <w:rPr>
          <w:rFonts w:hint="eastAsia"/>
        </w:rPr>
        <w:t>AI：即</w:t>
      </w:r>
      <w:r w:rsidRPr="000D58CA">
        <w:t>人工</w:t>
      </w:r>
      <w:r w:rsidRPr="000D58CA">
        <w:rPr>
          <w:rFonts w:hint="eastAsia"/>
        </w:rPr>
        <w:t>智能</w:t>
      </w:r>
      <w:r w:rsidRPr="000D58CA">
        <w:t>，英文全称是</w:t>
      </w:r>
      <w:r w:rsidRPr="000D58CA">
        <w:rPr>
          <w:rFonts w:cs="Arial"/>
        </w:rPr>
        <w:t>Artificial Intelligence</w:t>
      </w:r>
      <w:r w:rsidRPr="000D58CA">
        <w:rPr>
          <w:rFonts w:cs="Arial" w:hint="eastAsia"/>
        </w:rPr>
        <w:t>，</w:t>
      </w:r>
      <w:r w:rsidRPr="000D58CA">
        <w:rPr>
          <w:rFonts w:cs="Arial"/>
        </w:rPr>
        <w:t>简称</w:t>
      </w:r>
      <w:r w:rsidRPr="000D58CA">
        <w:rPr>
          <w:rFonts w:cs="Arial" w:hint="eastAsia"/>
        </w:rPr>
        <w:t>AI，</w:t>
      </w:r>
      <w:r w:rsidRPr="000D58CA">
        <w:rPr>
          <w:rFonts w:hint="eastAsia"/>
        </w:rPr>
        <w:t>是研究、开发用于模拟、延伸和扩展人的智能的理论、方法、技术及应用系统的一门技术科学。中央平台</w:t>
      </w:r>
      <w:r w:rsidRPr="000D58CA">
        <w:t>侧</w:t>
      </w:r>
      <w:r w:rsidRPr="000D58CA">
        <w:rPr>
          <w:rFonts w:hint="eastAsia"/>
        </w:rPr>
        <w:t>：是</w:t>
      </w:r>
      <w:r w:rsidRPr="000D58CA">
        <w:t>指</w:t>
      </w:r>
      <w:r w:rsidRPr="000D58CA">
        <w:rPr>
          <w:rFonts w:hint="eastAsia"/>
        </w:rPr>
        <w:t>AI统一云</w:t>
      </w:r>
      <w:r w:rsidRPr="000D58CA">
        <w:t>平台在咪咕文化总部</w:t>
      </w:r>
      <w:r w:rsidRPr="000D58CA">
        <w:rPr>
          <w:rFonts w:hint="eastAsia"/>
        </w:rPr>
        <w:t>侧</w:t>
      </w:r>
      <w:r w:rsidRPr="000D58CA">
        <w:t>运行的系统，</w:t>
      </w:r>
      <w:r w:rsidRPr="000D58CA">
        <w:rPr>
          <w:rFonts w:hint="eastAsia"/>
        </w:rPr>
        <w:t>其上</w:t>
      </w:r>
      <w:r w:rsidRPr="000D58CA">
        <w:t>部署通用的</w:t>
      </w:r>
      <w:r w:rsidRPr="000D58CA">
        <w:rPr>
          <w:rFonts w:hint="eastAsia"/>
        </w:rPr>
        <w:t>AI能力</w:t>
      </w:r>
      <w:r w:rsidRPr="000D58CA">
        <w:t>。</w:t>
      </w:r>
    </w:p>
    <w:p w14:paraId="5E11F1DE" w14:textId="4E04E5D6" w:rsidR="003E28C9" w:rsidRPr="000D58CA" w:rsidRDefault="003E28C9" w:rsidP="00C9131E">
      <w:pPr>
        <w:pStyle w:val="SRS"/>
        <w:numPr>
          <w:ilvl w:val="0"/>
          <w:numId w:val="69"/>
        </w:numPr>
      </w:pPr>
      <w:r>
        <w:t>PaaS平台：</w:t>
      </w:r>
      <w:r w:rsidR="003953CD">
        <w:t>Platform-as-a-service 平台即</w:t>
      </w:r>
      <w:r w:rsidR="00A00D21">
        <w:t>服务，以统一平台框架的方式为上层各类业务应用提供完整的底层运营环境支撑。</w:t>
      </w:r>
    </w:p>
    <w:p w14:paraId="430DB20F" w14:textId="77777777" w:rsidR="000B48A6" w:rsidRPr="000D58CA" w:rsidRDefault="00B25E65" w:rsidP="00C9131E">
      <w:pPr>
        <w:pStyle w:val="SRS"/>
        <w:numPr>
          <w:ilvl w:val="0"/>
          <w:numId w:val="69"/>
        </w:numPr>
      </w:pPr>
      <w:r w:rsidRPr="000D58CA">
        <w:rPr>
          <w:rFonts w:hint="eastAsia"/>
        </w:rPr>
        <w:t>业务</w:t>
      </w:r>
      <w:r w:rsidRPr="000D58CA">
        <w:t>侧</w:t>
      </w:r>
      <w:r w:rsidRPr="000D58CA">
        <w:rPr>
          <w:rFonts w:hint="eastAsia"/>
        </w:rPr>
        <w:t>：</w:t>
      </w:r>
      <w:r w:rsidRPr="000D58CA">
        <w:t>是指</w:t>
      </w:r>
      <w:r w:rsidRPr="000D58CA">
        <w:rPr>
          <w:rFonts w:hint="eastAsia"/>
        </w:rPr>
        <w:t>AI统一</w:t>
      </w:r>
      <w:r w:rsidRPr="000D58CA">
        <w:t>云平台在咪咕各子公司</w:t>
      </w:r>
      <w:r w:rsidRPr="000D58CA">
        <w:rPr>
          <w:rFonts w:hint="eastAsia"/>
        </w:rPr>
        <w:t>侧</w:t>
      </w:r>
      <w:r w:rsidRPr="000D58CA">
        <w:t>运行的系统，其上部署各</w:t>
      </w:r>
      <w:r w:rsidRPr="000D58CA">
        <w:rPr>
          <w:rFonts w:hint="eastAsia"/>
        </w:rPr>
        <w:t>子</w:t>
      </w:r>
      <w:r w:rsidRPr="000D58CA">
        <w:t>公司定制的</w:t>
      </w:r>
      <w:r w:rsidRPr="000D58CA">
        <w:rPr>
          <w:rFonts w:hint="eastAsia"/>
        </w:rPr>
        <w:t>AI能力</w:t>
      </w:r>
      <w:r w:rsidRPr="000D58CA">
        <w:t>。</w:t>
      </w:r>
    </w:p>
    <w:p w14:paraId="64A14D2E" w14:textId="49367EAC" w:rsidR="008765F3" w:rsidRPr="000C7723" w:rsidRDefault="008765F3" w:rsidP="00C9131E">
      <w:pPr>
        <w:pStyle w:val="SRS"/>
      </w:pPr>
    </w:p>
    <w:p w14:paraId="1B1ABFDF" w14:textId="3F184412" w:rsidR="00752129" w:rsidRPr="000D58CA" w:rsidRDefault="004F7D62" w:rsidP="00364ADA">
      <w:pPr>
        <w:pStyle w:val="1h1H1Huvudrubrikh1h1applevel1Level1Headhead"/>
      </w:pPr>
      <w:bookmarkStart w:id="21" w:name="_Toc511296610"/>
      <w:r w:rsidRPr="000D58CA">
        <w:rPr>
          <w:rFonts w:hint="eastAsia"/>
        </w:rPr>
        <w:lastRenderedPageBreak/>
        <w:t>产品</w:t>
      </w:r>
      <w:r w:rsidR="00752129" w:rsidRPr="000D58CA">
        <w:rPr>
          <w:rFonts w:hint="eastAsia"/>
        </w:rPr>
        <w:t>概述</w:t>
      </w:r>
      <w:bookmarkEnd w:id="4"/>
      <w:bookmarkEnd w:id="5"/>
      <w:bookmarkEnd w:id="6"/>
      <w:bookmarkEnd w:id="7"/>
      <w:bookmarkEnd w:id="8"/>
      <w:bookmarkEnd w:id="19"/>
      <w:bookmarkEnd w:id="21"/>
    </w:p>
    <w:p w14:paraId="6C3F7F89" w14:textId="77777777" w:rsidR="00656252" w:rsidRPr="000D58CA" w:rsidRDefault="00DE5D5D" w:rsidP="007930DE">
      <w:pPr>
        <w:pStyle w:val="21"/>
        <w:spacing w:line="360" w:lineRule="auto"/>
        <w:rPr>
          <w:rFonts w:asciiTheme="minorEastAsia" w:eastAsiaTheme="minorEastAsia" w:hAnsiTheme="minorEastAsia"/>
        </w:rPr>
      </w:pPr>
      <w:bookmarkStart w:id="22" w:name="_Toc236734217"/>
      <w:bookmarkStart w:id="23" w:name="_Toc511296611"/>
      <w:r w:rsidRPr="000D58CA">
        <w:rPr>
          <w:rFonts w:asciiTheme="minorEastAsia" w:eastAsiaTheme="minorEastAsia" w:hAnsiTheme="minorEastAsia" w:hint="eastAsia"/>
        </w:rPr>
        <w:t>产品</w:t>
      </w:r>
      <w:r w:rsidR="00081A10" w:rsidRPr="000D58CA">
        <w:rPr>
          <w:rFonts w:asciiTheme="minorEastAsia" w:eastAsiaTheme="minorEastAsia" w:hAnsiTheme="minorEastAsia" w:hint="eastAsia"/>
        </w:rPr>
        <w:t>目标</w:t>
      </w:r>
      <w:bookmarkEnd w:id="22"/>
      <w:bookmarkEnd w:id="23"/>
    </w:p>
    <w:p w14:paraId="5B0CAD71" w14:textId="43CA7F4E" w:rsidR="00765B35" w:rsidRDefault="00765B35" w:rsidP="00C9131E">
      <w:pPr>
        <w:pStyle w:val="SRS"/>
      </w:pPr>
      <w:bookmarkStart w:id="24" w:name="_Toc236734218"/>
      <w:r w:rsidRPr="000D58CA">
        <w:rPr>
          <w:rFonts w:hint="eastAsia"/>
        </w:rPr>
        <w:t>结合AI技术发展及现有平台功能架构，</w:t>
      </w:r>
      <w:r w:rsidR="00D32E28">
        <w:rPr>
          <w:rFonts w:hint="eastAsia"/>
        </w:rPr>
        <w:t>咪咕AI</w:t>
      </w:r>
      <w:r w:rsidRPr="000D58CA">
        <w:rPr>
          <w:rFonts w:hint="eastAsia"/>
        </w:rPr>
        <w:t>平台以实现系统架构及服务云化、多形态能力接入标准化、服务上线便捷化、运算资源动态化、管理集中自动化为目标，优化语音交互服务，引入视频类、图像类、语言理解等AI能力，建设基于AI大数据的智能推荐能力，有效支撑各子公司业务差异化需求，提升客户体验，打造杀手级应用。</w:t>
      </w:r>
    </w:p>
    <w:p w14:paraId="7CC0B6F0" w14:textId="037F4A70" w:rsidR="00A50632" w:rsidRPr="00A50632" w:rsidRDefault="00A50632" w:rsidP="00A50632">
      <w:pPr>
        <w:pStyle w:val="27"/>
        <w:spacing w:after="156" w:line="360" w:lineRule="auto"/>
        <w:ind w:leftChars="0" w:left="0" w:firstLineChars="0" w:firstLine="424"/>
        <w:rPr>
          <w:rFonts w:asciiTheme="minorEastAsia" w:eastAsiaTheme="minorEastAsia" w:hAnsiTheme="minorEastAsia"/>
          <w:bCs/>
          <w:noProof/>
          <w:kern w:val="0"/>
          <w:szCs w:val="22"/>
          <w:shd w:val="clear" w:color="auto" w:fill="FFFFFF"/>
        </w:rPr>
      </w:pPr>
      <w:r w:rsidRPr="00A50632">
        <w:rPr>
          <w:rFonts w:asciiTheme="minorEastAsia" w:eastAsiaTheme="minorEastAsia" w:hAnsiTheme="minorEastAsia" w:hint="eastAsia"/>
          <w:bCs/>
          <w:noProof/>
          <w:kern w:val="0"/>
          <w:szCs w:val="22"/>
          <w:shd w:val="clear" w:color="auto" w:fill="FFFFFF"/>
        </w:rPr>
        <w:t>基础服务</w:t>
      </w:r>
      <w:r>
        <w:rPr>
          <w:rFonts w:asciiTheme="minorEastAsia" w:eastAsiaTheme="minorEastAsia" w:hAnsiTheme="minorEastAsia" w:hint="eastAsia"/>
          <w:bCs/>
          <w:noProof/>
          <w:kern w:val="0"/>
          <w:szCs w:val="22"/>
          <w:shd w:val="clear" w:color="auto" w:fill="FFFFFF"/>
        </w:rPr>
        <w:t>PaaS</w:t>
      </w:r>
      <w:r w:rsidRPr="00A50632">
        <w:rPr>
          <w:rFonts w:asciiTheme="minorEastAsia" w:eastAsiaTheme="minorEastAsia" w:hAnsiTheme="minorEastAsia" w:hint="eastAsia"/>
          <w:bCs/>
          <w:noProof/>
          <w:kern w:val="0"/>
          <w:szCs w:val="22"/>
          <w:shd w:val="clear" w:color="auto" w:fill="FFFFFF"/>
        </w:rPr>
        <w:t>平台面向AI应用及能力系统提供基础资源支撑服务，可按AI</w:t>
      </w:r>
      <w:r w:rsidR="00880586">
        <w:rPr>
          <w:rFonts w:asciiTheme="minorEastAsia" w:eastAsiaTheme="minorEastAsia" w:hAnsiTheme="minorEastAsia" w:hint="eastAsia"/>
          <w:bCs/>
          <w:noProof/>
          <w:kern w:val="0"/>
          <w:szCs w:val="22"/>
          <w:shd w:val="clear" w:color="auto" w:fill="FFFFFF"/>
        </w:rPr>
        <w:t>业务需求，实现应用集群管理、镜像管理等功能</w:t>
      </w:r>
      <w:r w:rsidRPr="00A50632">
        <w:rPr>
          <w:rFonts w:asciiTheme="minorEastAsia" w:eastAsiaTheme="minorEastAsia" w:hAnsiTheme="minorEastAsia" w:hint="eastAsia"/>
          <w:bCs/>
          <w:noProof/>
          <w:kern w:val="0"/>
          <w:szCs w:val="22"/>
          <w:shd w:val="clear" w:color="auto" w:fill="FFFFFF"/>
        </w:rPr>
        <w:t>。</w:t>
      </w:r>
    </w:p>
    <w:p w14:paraId="1EAA0058" w14:textId="77777777" w:rsidR="003261B1" w:rsidRPr="000D58CA" w:rsidRDefault="001355CF" w:rsidP="00364ADA">
      <w:pPr>
        <w:pStyle w:val="1h1H1Huvudrubrikh1h1applevel1Level1Headhead"/>
      </w:pPr>
      <w:bookmarkStart w:id="25" w:name="_Toc236734226"/>
      <w:bookmarkStart w:id="26" w:name="_Toc53470253"/>
      <w:bookmarkStart w:id="27" w:name="_Toc54236428"/>
      <w:bookmarkStart w:id="28" w:name="_Toc74575607"/>
      <w:bookmarkStart w:id="29" w:name="_Toc139982753"/>
      <w:bookmarkStart w:id="30" w:name="_Toc157414735"/>
      <w:bookmarkStart w:id="31" w:name="_Toc511296612"/>
      <w:bookmarkEnd w:id="24"/>
      <w:r w:rsidRPr="000D58CA">
        <w:rPr>
          <w:rFonts w:hint="eastAsia"/>
        </w:rPr>
        <w:t>产品功能</w:t>
      </w:r>
      <w:r w:rsidR="000A01F0" w:rsidRPr="000D58CA">
        <w:rPr>
          <w:rFonts w:hint="eastAsia"/>
        </w:rPr>
        <w:t>需求</w:t>
      </w:r>
      <w:bookmarkEnd w:id="25"/>
      <w:bookmarkEnd w:id="31"/>
    </w:p>
    <w:p w14:paraId="53B9E453" w14:textId="1FFC6ED2" w:rsidR="00E65C27" w:rsidRDefault="005215B8" w:rsidP="007930DE">
      <w:pPr>
        <w:pStyle w:val="21"/>
        <w:spacing w:line="360" w:lineRule="auto"/>
        <w:rPr>
          <w:rFonts w:asciiTheme="minorEastAsia" w:eastAsiaTheme="minorEastAsia" w:hAnsiTheme="minorEastAsia"/>
        </w:rPr>
      </w:pPr>
      <w:bookmarkStart w:id="32" w:name="_Toc511296613"/>
      <w:r>
        <w:rPr>
          <w:rFonts w:asciiTheme="minorEastAsia" w:eastAsiaTheme="minorEastAsia" w:hAnsiTheme="minorEastAsia" w:hint="eastAsia"/>
        </w:rPr>
        <w:t>产品核心功能</w:t>
      </w:r>
      <w:bookmarkEnd w:id="32"/>
    </w:p>
    <w:p w14:paraId="2D8542E7" w14:textId="6297490B" w:rsidR="00B54008" w:rsidRPr="00B54008" w:rsidRDefault="00B54008" w:rsidP="00C9131E">
      <w:pPr>
        <w:pStyle w:val="SRS"/>
      </w:pPr>
      <w:r>
        <w:t>基础服务PaaS</w:t>
      </w:r>
      <w:r w:rsidRPr="00B54008">
        <w:rPr>
          <w:rFonts w:hint="eastAsia"/>
        </w:rPr>
        <w:t>平台包含六个核心功能模块：集群管理、镜像管理、命名空间管理、部署管理、权限管理和日志查询。</w:t>
      </w:r>
    </w:p>
    <w:p w14:paraId="6C645EB9" w14:textId="77777777" w:rsidR="00B54008" w:rsidRDefault="00B54008" w:rsidP="00C9131E">
      <w:pPr>
        <w:pStyle w:val="SRS"/>
      </w:pPr>
      <w:r>
        <w:drawing>
          <wp:inline distT="0" distB="0" distL="0" distR="0" wp14:anchorId="694FFEC6" wp14:editId="3CEDDCA1">
            <wp:extent cx="3196743" cy="13969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6232" cy="1409869"/>
                    </a:xfrm>
                    <a:prstGeom prst="rect">
                      <a:avLst/>
                    </a:prstGeom>
                    <a:noFill/>
                  </pic:spPr>
                </pic:pic>
              </a:graphicData>
            </a:graphic>
          </wp:inline>
        </w:drawing>
      </w:r>
    </w:p>
    <w:p w14:paraId="6192D1FF" w14:textId="77777777" w:rsidR="00B54008" w:rsidRPr="00B54008" w:rsidRDefault="00B54008" w:rsidP="00C9131E">
      <w:pPr>
        <w:pStyle w:val="SRS"/>
        <w:numPr>
          <w:ilvl w:val="0"/>
          <w:numId w:val="74"/>
        </w:numPr>
      </w:pPr>
      <w:r w:rsidRPr="00B54008">
        <w:t>集群管理</w:t>
      </w:r>
    </w:p>
    <w:p w14:paraId="588F07F7" w14:textId="0811E316" w:rsidR="00B54008" w:rsidRPr="00B54008" w:rsidRDefault="00B54008" w:rsidP="00C9131E">
      <w:pPr>
        <w:pStyle w:val="SRS"/>
      </w:pPr>
      <w:r w:rsidRPr="00B54008">
        <w:t>负责相关硬件环境的服务器集群与主机（物理主机、虚拟主机）的</w:t>
      </w:r>
      <w:r w:rsidR="001524B2">
        <w:t>创建和</w:t>
      </w:r>
      <w:r w:rsidRPr="00B54008">
        <w:t>维护。</w:t>
      </w:r>
    </w:p>
    <w:p w14:paraId="023170E4" w14:textId="77777777" w:rsidR="00B54008" w:rsidRPr="00B54008" w:rsidRDefault="00B54008" w:rsidP="00C9131E">
      <w:pPr>
        <w:pStyle w:val="SRS"/>
        <w:numPr>
          <w:ilvl w:val="0"/>
          <w:numId w:val="74"/>
        </w:numPr>
      </w:pPr>
      <w:r w:rsidRPr="00B54008">
        <w:t>镜像管理</w:t>
      </w:r>
    </w:p>
    <w:p w14:paraId="3DC48C5B" w14:textId="77777777" w:rsidR="00B54008" w:rsidRPr="00B54008" w:rsidRDefault="00B54008" w:rsidP="00C9131E">
      <w:pPr>
        <w:pStyle w:val="SRS"/>
      </w:pPr>
      <w:r w:rsidRPr="00B54008">
        <w:t>负责容器镜像的上传、维护、查询等管理功能，对所有容器镜像进行统一维护。</w:t>
      </w:r>
    </w:p>
    <w:p w14:paraId="38495B60" w14:textId="77777777" w:rsidR="00B54008" w:rsidRPr="00B54008" w:rsidRDefault="00B54008" w:rsidP="00C9131E">
      <w:pPr>
        <w:pStyle w:val="SRS"/>
        <w:numPr>
          <w:ilvl w:val="0"/>
          <w:numId w:val="74"/>
        </w:numPr>
      </w:pPr>
      <w:r w:rsidRPr="00B54008">
        <w:t>命名空间管理</w:t>
      </w:r>
    </w:p>
    <w:p w14:paraId="714333F6" w14:textId="77777777" w:rsidR="00B54008" w:rsidRPr="00B54008" w:rsidRDefault="00B54008" w:rsidP="00C9131E">
      <w:pPr>
        <w:pStyle w:val="SRS"/>
      </w:pPr>
      <w:r w:rsidRPr="00B54008">
        <w:t>负责应用容器部署的命名空间。</w:t>
      </w:r>
    </w:p>
    <w:p w14:paraId="3A2D4626" w14:textId="77777777" w:rsidR="00B54008" w:rsidRPr="00B54008" w:rsidRDefault="00B54008" w:rsidP="00C9131E">
      <w:pPr>
        <w:pStyle w:val="SRS"/>
        <w:numPr>
          <w:ilvl w:val="0"/>
          <w:numId w:val="74"/>
        </w:numPr>
      </w:pPr>
      <w:r w:rsidRPr="00B54008">
        <w:t>部署管理</w:t>
      </w:r>
    </w:p>
    <w:p w14:paraId="75E8FB4A" w14:textId="77777777" w:rsidR="00B54008" w:rsidRPr="00B54008" w:rsidRDefault="00B54008" w:rsidP="00C9131E">
      <w:pPr>
        <w:pStyle w:val="SRS"/>
      </w:pPr>
      <w:r w:rsidRPr="00B54008">
        <w:t>负责业务应用的创建、部署、维护、查询、监控等管理功能，保证业务的上线使用和动态扩容。</w:t>
      </w:r>
    </w:p>
    <w:p w14:paraId="05FD3DC6" w14:textId="77777777" w:rsidR="00B54008" w:rsidRPr="00B54008" w:rsidRDefault="00B54008" w:rsidP="00C9131E">
      <w:pPr>
        <w:pStyle w:val="SRS"/>
        <w:numPr>
          <w:ilvl w:val="0"/>
          <w:numId w:val="74"/>
        </w:numPr>
      </w:pPr>
      <w:r w:rsidRPr="00B54008">
        <w:t>权限管理</w:t>
      </w:r>
    </w:p>
    <w:p w14:paraId="5F377A05" w14:textId="77777777" w:rsidR="00B54008" w:rsidRPr="00B54008" w:rsidRDefault="00B54008" w:rsidP="00C9131E">
      <w:pPr>
        <w:pStyle w:val="SRS"/>
      </w:pPr>
      <w:r w:rsidRPr="00B54008">
        <w:t>负责前台管理平台的登陆和操作权限管理，包括账号和角色的配置管理。</w:t>
      </w:r>
    </w:p>
    <w:p w14:paraId="6E50E848" w14:textId="77777777" w:rsidR="00B54008" w:rsidRPr="00B54008" w:rsidRDefault="00B54008" w:rsidP="00C9131E">
      <w:pPr>
        <w:pStyle w:val="SRS"/>
        <w:numPr>
          <w:ilvl w:val="0"/>
          <w:numId w:val="74"/>
        </w:numPr>
      </w:pPr>
      <w:r w:rsidRPr="00B54008">
        <w:t>日志查询</w:t>
      </w:r>
    </w:p>
    <w:p w14:paraId="4EA102AE" w14:textId="026B13BA" w:rsidR="00B54008" w:rsidRPr="00B54008" w:rsidRDefault="00B54008" w:rsidP="00C9131E">
      <w:pPr>
        <w:pStyle w:val="SRS"/>
      </w:pPr>
      <w:r w:rsidRPr="00B54008">
        <w:lastRenderedPageBreak/>
        <w:t>负责</w:t>
      </w:r>
      <w:r w:rsidR="00C83417">
        <w:t>平台前台操作的</w:t>
      </w:r>
      <w:r w:rsidRPr="00B54008">
        <w:t>日志管理。</w:t>
      </w:r>
    </w:p>
    <w:p w14:paraId="679ED8C1" w14:textId="77777777" w:rsidR="008601B1" w:rsidRPr="000D58CA" w:rsidRDefault="008601B1" w:rsidP="007930DE">
      <w:pPr>
        <w:pStyle w:val="21"/>
        <w:spacing w:line="360" w:lineRule="auto"/>
        <w:rPr>
          <w:rFonts w:asciiTheme="minorEastAsia" w:eastAsiaTheme="minorEastAsia" w:hAnsiTheme="minorEastAsia"/>
        </w:rPr>
      </w:pPr>
      <w:bookmarkStart w:id="33" w:name="_Toc511296614"/>
      <w:r w:rsidRPr="000D58CA">
        <w:rPr>
          <w:rFonts w:asciiTheme="minorEastAsia" w:eastAsiaTheme="minorEastAsia" w:hAnsiTheme="minorEastAsia" w:hint="eastAsia"/>
        </w:rPr>
        <w:t>平台功能描述</w:t>
      </w:r>
      <w:bookmarkEnd w:id="33"/>
    </w:p>
    <w:p w14:paraId="53EE42E6" w14:textId="3AF1BC6E" w:rsidR="007055D0" w:rsidRPr="000D58CA" w:rsidRDefault="008634D8" w:rsidP="008634D8">
      <w:pPr>
        <w:pStyle w:val="31"/>
      </w:pPr>
      <w:bookmarkStart w:id="34" w:name="_Toc511296615"/>
      <w:r>
        <w:rPr>
          <w:rFonts w:hint="eastAsia"/>
        </w:rPr>
        <w:t>集群</w:t>
      </w:r>
      <w:r w:rsidR="008B509D">
        <w:rPr>
          <w:rFonts w:hint="eastAsia"/>
        </w:rPr>
        <w:t>管理</w:t>
      </w:r>
      <w:bookmarkEnd w:id="34"/>
    </w:p>
    <w:p w14:paraId="054D3362" w14:textId="0A2CABD1" w:rsidR="006125AB" w:rsidRDefault="003E5C74" w:rsidP="00C9131E">
      <w:pPr>
        <w:pStyle w:val="SRS"/>
      </w:pPr>
      <w:r w:rsidRPr="00B54008">
        <w:t>负责相关硬件环境的服务器集群与主机（物理主机、虚拟主机）的</w:t>
      </w:r>
      <w:r>
        <w:t>创建和</w:t>
      </w:r>
      <w:r w:rsidRPr="00B54008">
        <w:t>维护</w:t>
      </w:r>
      <w:r w:rsidR="006125AB" w:rsidRPr="001E6ABE">
        <w:t>。</w:t>
      </w:r>
    </w:p>
    <w:p w14:paraId="6479E9B3" w14:textId="77777777" w:rsidR="002535F8" w:rsidRPr="000D58CA" w:rsidRDefault="002535F8" w:rsidP="007930DE">
      <w:pPr>
        <w:pStyle w:val="41"/>
        <w:spacing w:line="360" w:lineRule="auto"/>
        <w:rPr>
          <w:rFonts w:asciiTheme="minorEastAsia" w:eastAsiaTheme="minorEastAsia" w:hAnsiTheme="minorEastAsia"/>
        </w:rPr>
      </w:pPr>
      <w:r w:rsidRPr="000D58CA">
        <w:rPr>
          <w:rFonts w:asciiTheme="minorEastAsia" w:eastAsiaTheme="minorEastAsia" w:hAnsiTheme="minorEastAsia" w:hint="eastAsia"/>
        </w:rPr>
        <w:t>功能描述</w:t>
      </w:r>
    </w:p>
    <w:p w14:paraId="340752EB" w14:textId="45274D4B" w:rsidR="000146B7" w:rsidRPr="000D58CA" w:rsidRDefault="00974FA7" w:rsidP="007930DE">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集群列表展示</w:t>
      </w:r>
      <w:proofErr w:type="spellEnd"/>
      <w:r w:rsidR="000146B7"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0146B7" w:rsidRPr="000D58CA" w14:paraId="226DA7C7" w14:textId="77777777" w:rsidTr="003271A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804C183" w14:textId="77777777" w:rsidR="000146B7" w:rsidRPr="000D58CA" w:rsidRDefault="000146B7" w:rsidP="007930D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98084A7" w14:textId="77777777" w:rsidR="000146B7" w:rsidRPr="000D58CA" w:rsidRDefault="000146B7" w:rsidP="007930DE">
            <w:pPr>
              <w:spacing w:line="360" w:lineRule="auto"/>
              <w:rPr>
                <w:rFonts w:asciiTheme="minorEastAsia" w:eastAsiaTheme="minorEastAsia" w:hAnsiTheme="minorEastAsia"/>
                <w:sz w:val="21"/>
                <w:lang w:eastAsia="zh-CN"/>
              </w:rPr>
            </w:pPr>
          </w:p>
        </w:tc>
      </w:tr>
      <w:tr w:rsidR="000146B7" w:rsidRPr="000D58CA" w14:paraId="5E86E916" w14:textId="77777777" w:rsidTr="003271A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3CA3E1B" w14:textId="77777777" w:rsidR="000146B7" w:rsidRPr="000D58CA" w:rsidRDefault="000146B7" w:rsidP="007930D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0BD7037" w14:textId="6529E16B" w:rsidR="000146B7" w:rsidRPr="000D58CA" w:rsidRDefault="00145FFC" w:rsidP="007930D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集群列表</w:t>
            </w:r>
            <w:r w:rsidR="000146B7" w:rsidRPr="000D58CA">
              <w:rPr>
                <w:rFonts w:asciiTheme="minorEastAsia" w:eastAsiaTheme="minorEastAsia" w:hAnsiTheme="minorEastAsia"/>
                <w:sz w:val="21"/>
                <w:lang w:eastAsia="zh-CN"/>
              </w:rPr>
              <w:t>展示</w:t>
            </w:r>
          </w:p>
        </w:tc>
      </w:tr>
      <w:tr w:rsidR="000146B7" w:rsidRPr="000D58CA" w14:paraId="3D5C4CCE" w14:textId="77777777" w:rsidTr="003271A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8A8DB89" w14:textId="77777777" w:rsidR="000146B7" w:rsidRPr="000D58CA" w:rsidRDefault="000146B7" w:rsidP="007930D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0FB2237" w14:textId="134D6BF8" w:rsidR="000146B7" w:rsidRPr="008E083F" w:rsidRDefault="008E083F" w:rsidP="00C9131E">
            <w:pPr>
              <w:pStyle w:val="SRS"/>
              <w:rPr>
                <w:rFonts w:ascii="仿宋" w:eastAsia="仿宋" w:hAnsi="仿宋"/>
              </w:rPr>
            </w:pPr>
            <w:r w:rsidRPr="008E083F">
              <w:rPr>
                <w:shd w:val="clear" w:color="auto" w:fill="auto"/>
              </w:rPr>
              <w:t>展示所有已创建的集群和相关基础信息。</w:t>
            </w:r>
          </w:p>
        </w:tc>
      </w:tr>
      <w:tr w:rsidR="000146B7" w:rsidRPr="000D58CA" w14:paraId="0E728CC0" w14:textId="77777777" w:rsidTr="003271A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8FB56DA" w14:textId="77777777" w:rsidR="000146B7" w:rsidRPr="000D58CA" w:rsidRDefault="000146B7" w:rsidP="007930D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D3FAA3B" w14:textId="77777777" w:rsidR="000146B7" w:rsidRPr="000D58CA" w:rsidRDefault="000146B7" w:rsidP="007930D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0146B7" w:rsidRPr="000D58CA" w14:paraId="22CB1ACD" w14:textId="77777777" w:rsidTr="003271A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B8E6A34" w14:textId="77777777" w:rsidR="000146B7" w:rsidRPr="000D58CA" w:rsidRDefault="000146B7" w:rsidP="007930D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18D3F89" w14:textId="77777777" w:rsidR="000146B7" w:rsidRPr="000D58CA" w:rsidRDefault="000146B7" w:rsidP="007930D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无</w:t>
            </w:r>
          </w:p>
        </w:tc>
      </w:tr>
      <w:tr w:rsidR="000146B7" w:rsidRPr="000D58CA" w14:paraId="7FB5DDB0" w14:textId="77777777" w:rsidTr="003271A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4CFEE82" w14:textId="77777777" w:rsidR="000146B7" w:rsidRPr="000D58CA" w:rsidRDefault="000146B7" w:rsidP="007930D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7FDD3DF" w14:textId="0C80D81B" w:rsidR="000146B7" w:rsidRPr="000D58CA" w:rsidRDefault="0084408C" w:rsidP="007930D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集群列表和相关详细信息</w:t>
            </w:r>
          </w:p>
        </w:tc>
      </w:tr>
      <w:tr w:rsidR="000146B7" w:rsidRPr="000D58CA" w14:paraId="2256D07C" w14:textId="77777777" w:rsidTr="003271A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F06944E" w14:textId="77777777" w:rsidR="000146B7" w:rsidRPr="000D58CA" w:rsidRDefault="000146B7" w:rsidP="007930D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A747FC7" w14:textId="77777777" w:rsidR="000146B7" w:rsidRPr="000D58CA" w:rsidRDefault="000146B7" w:rsidP="007930D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0146B7" w:rsidRPr="000D58CA" w14:paraId="018DCAC4" w14:textId="77777777" w:rsidTr="003271A4">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788DAB1" w14:textId="77777777" w:rsidR="000146B7" w:rsidRPr="000D58CA" w:rsidRDefault="000146B7" w:rsidP="007930D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E9A3041" w14:textId="65BE42B3" w:rsidR="008E083F" w:rsidRPr="008E083F" w:rsidRDefault="008E083F" w:rsidP="00C9131E">
            <w:pPr>
              <w:pStyle w:val="SRS"/>
              <w:numPr>
                <w:ilvl w:val="0"/>
                <w:numId w:val="76"/>
              </w:numPr>
              <w:rPr>
                <w:shd w:val="clear" w:color="auto" w:fill="auto"/>
              </w:rPr>
            </w:pPr>
            <w:r>
              <w:rPr>
                <w:shd w:val="clear" w:color="auto" w:fill="auto"/>
              </w:rPr>
              <w:t>展示</w:t>
            </w:r>
            <w:r w:rsidRPr="008E083F">
              <w:rPr>
                <w:shd w:val="clear" w:color="auto" w:fill="auto"/>
              </w:rPr>
              <w:t>服务器的整体使用情况：总数量、已使用数量、空闲数量</w:t>
            </w:r>
          </w:p>
          <w:p w14:paraId="2F5596FA" w14:textId="4F11B567" w:rsidR="000146B7" w:rsidRPr="008E083F" w:rsidRDefault="008E083F" w:rsidP="007930DE">
            <w:pPr>
              <w:pStyle w:val="affc"/>
              <w:numPr>
                <w:ilvl w:val="0"/>
                <w:numId w:val="76"/>
              </w:numPr>
              <w:spacing w:line="360" w:lineRule="auto"/>
              <w:ind w:firstLineChars="0"/>
              <w:rPr>
                <w:rFonts w:asciiTheme="minorEastAsia" w:eastAsiaTheme="minorEastAsia" w:hAnsiTheme="minorEastAsia"/>
                <w:sz w:val="21"/>
                <w:lang w:eastAsia="zh-CN"/>
              </w:rPr>
            </w:pPr>
            <w:r>
              <w:rPr>
                <w:rFonts w:asciiTheme="minorEastAsia" w:eastAsiaTheme="minorEastAsia" w:hAnsiTheme="minorEastAsia"/>
                <w:sz w:val="21"/>
                <w:lang w:eastAsia="zh-CN"/>
              </w:rPr>
              <w:t>展示</w:t>
            </w:r>
            <w:r w:rsidRPr="008E083F">
              <w:rPr>
                <w:rFonts w:asciiTheme="minorEastAsia" w:eastAsiaTheme="minorEastAsia" w:hAnsiTheme="minorEastAsia"/>
                <w:sz w:val="21"/>
                <w:lang w:eastAsia="zh-CN"/>
              </w:rPr>
              <w:t>每个集群的使用情况：主机数量、运行容器数量、集群当前平均CPU</w:t>
            </w:r>
            <w:r w:rsidRPr="008E083F">
              <w:rPr>
                <w:rFonts w:asciiTheme="minorEastAsia" w:eastAsiaTheme="minorEastAsia" w:hAnsiTheme="minorEastAsia" w:hint="eastAsia"/>
                <w:sz w:val="21"/>
                <w:lang w:eastAsia="zh-CN"/>
              </w:rPr>
              <w:t>/</w:t>
            </w:r>
            <w:r w:rsidRPr="008E083F">
              <w:rPr>
                <w:rFonts w:asciiTheme="minorEastAsia" w:eastAsiaTheme="minorEastAsia" w:hAnsiTheme="minorEastAsia"/>
                <w:sz w:val="21"/>
                <w:lang w:eastAsia="zh-CN"/>
              </w:rPr>
              <w:t>内存使用情况和网络使用情况。</w:t>
            </w:r>
          </w:p>
        </w:tc>
      </w:tr>
    </w:tbl>
    <w:p w14:paraId="22489C41" w14:textId="77777777" w:rsidR="00012886" w:rsidRDefault="00012886" w:rsidP="007930DE">
      <w:pPr>
        <w:spacing w:line="360" w:lineRule="auto"/>
        <w:rPr>
          <w:rFonts w:asciiTheme="minorEastAsia" w:eastAsiaTheme="minorEastAsia" w:hAnsiTheme="minorEastAsia"/>
          <w:bCs/>
          <w:i/>
          <w:noProof/>
          <w:color w:val="FF0000"/>
          <w:sz w:val="22"/>
          <w:szCs w:val="22"/>
          <w:shd w:val="clear" w:color="auto" w:fill="FFFFFF"/>
          <w:lang w:eastAsia="zh-CN"/>
        </w:rPr>
      </w:pPr>
    </w:p>
    <w:p w14:paraId="37A881CB" w14:textId="365627FB" w:rsidR="000146B7" w:rsidRPr="00D13A75" w:rsidRDefault="00012886" w:rsidP="007930DE">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56881240" w14:textId="5A6AA9FA" w:rsidR="000146B7" w:rsidRDefault="005B0BE8" w:rsidP="005B0BE8">
      <w:pPr>
        <w:spacing w:line="360" w:lineRule="auto"/>
        <w:jc w:val="center"/>
        <w:rPr>
          <w:rFonts w:asciiTheme="minorEastAsia" w:eastAsiaTheme="minorEastAsia" w:hAnsiTheme="minorEastAsia"/>
          <w:lang w:eastAsia="zh-CN"/>
        </w:rPr>
      </w:pPr>
      <w:r w:rsidRPr="00544935">
        <w:rPr>
          <w:rFonts w:ascii="仿宋" w:eastAsia="仿宋" w:hAnsi="仿宋"/>
          <w:noProof/>
          <w:szCs w:val="21"/>
          <w:lang w:eastAsia="zh-CN"/>
        </w:rPr>
        <w:drawing>
          <wp:inline distT="0" distB="0" distL="0" distR="0" wp14:anchorId="4907CBD6" wp14:editId="4B23BFC9">
            <wp:extent cx="4828459" cy="2340000"/>
            <wp:effectExtent l="19050" t="19050" r="0" b="3175"/>
            <wp:docPr id="95" name="图片 95" descr="C:\Users\admin\AppData\Local\Temp\15221385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1522138522(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8459" cy="2340000"/>
                    </a:xfrm>
                    <a:prstGeom prst="rect">
                      <a:avLst/>
                    </a:prstGeom>
                    <a:noFill/>
                    <a:ln w="3175">
                      <a:solidFill>
                        <a:schemeClr val="tx1"/>
                      </a:solidFill>
                    </a:ln>
                  </pic:spPr>
                </pic:pic>
              </a:graphicData>
            </a:graphic>
          </wp:inline>
        </w:drawing>
      </w:r>
    </w:p>
    <w:p w14:paraId="6AD5296C" w14:textId="3A272696" w:rsidR="00B52F9B" w:rsidRPr="000D58CA" w:rsidRDefault="003564FF" w:rsidP="00B52F9B">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集群详细信息查看</w:t>
      </w:r>
      <w:proofErr w:type="spellEnd"/>
      <w:r w:rsidR="00B52F9B"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B52F9B" w:rsidRPr="000D58CA" w14:paraId="208328CB"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EA2F379"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lastRenderedPageBreak/>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C631757" w14:textId="77777777" w:rsidR="00B52F9B" w:rsidRPr="000D58CA" w:rsidRDefault="00B52F9B" w:rsidP="00E77D2E">
            <w:pPr>
              <w:spacing w:line="360" w:lineRule="auto"/>
              <w:rPr>
                <w:rFonts w:asciiTheme="minorEastAsia" w:eastAsiaTheme="minorEastAsia" w:hAnsiTheme="minorEastAsia"/>
                <w:sz w:val="21"/>
                <w:lang w:eastAsia="zh-CN"/>
              </w:rPr>
            </w:pPr>
          </w:p>
        </w:tc>
      </w:tr>
      <w:tr w:rsidR="00B52F9B" w:rsidRPr="000D58CA" w14:paraId="1855F93B"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2C0B276"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58B33FC" w14:textId="2252B5B6" w:rsidR="00B52F9B" w:rsidRPr="000D58CA" w:rsidRDefault="009477FF" w:rsidP="00E77D2E">
            <w:pPr>
              <w:spacing w:line="360" w:lineRule="auto"/>
              <w:rPr>
                <w:rFonts w:asciiTheme="minorEastAsia" w:eastAsiaTheme="minorEastAsia" w:hAnsiTheme="minorEastAsia"/>
                <w:sz w:val="21"/>
                <w:lang w:eastAsia="zh-CN"/>
              </w:rPr>
            </w:pPr>
            <w:bookmarkStart w:id="35" w:name="_Toc510179489"/>
            <w:r w:rsidRPr="007C6D21">
              <w:rPr>
                <w:rFonts w:asciiTheme="minorEastAsia" w:eastAsiaTheme="minorEastAsia" w:hAnsiTheme="minorEastAsia" w:hint="eastAsia"/>
                <w:sz w:val="21"/>
                <w:lang w:eastAsia="zh-CN"/>
              </w:rPr>
              <w:t>集群详细信息查看</w:t>
            </w:r>
            <w:bookmarkEnd w:id="35"/>
          </w:p>
        </w:tc>
      </w:tr>
      <w:tr w:rsidR="00B52F9B" w:rsidRPr="000D58CA" w14:paraId="522DD4BD"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5470621"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0C2F496" w14:textId="0B6A9229" w:rsidR="00B52F9B" w:rsidRPr="008E083F" w:rsidRDefault="009477FF" w:rsidP="007C6D21">
            <w:pPr>
              <w:spacing w:line="360" w:lineRule="auto"/>
              <w:rPr>
                <w:rFonts w:ascii="仿宋" w:eastAsia="仿宋" w:hAnsi="仿宋"/>
                <w:bCs/>
                <w:lang w:eastAsia="zh-CN"/>
              </w:rPr>
            </w:pPr>
            <w:r w:rsidRPr="007C6D21">
              <w:rPr>
                <w:rFonts w:asciiTheme="minorEastAsia" w:eastAsiaTheme="minorEastAsia" w:hAnsiTheme="minorEastAsia"/>
                <w:sz w:val="21"/>
                <w:lang w:eastAsia="zh-CN"/>
              </w:rPr>
              <w:t>展示选中集群的基本信息和历史运行状态（CPU，内存，网络）</w:t>
            </w:r>
            <w:r w:rsidR="00B52F9B" w:rsidRPr="007C6D21">
              <w:rPr>
                <w:rFonts w:asciiTheme="minorEastAsia" w:eastAsiaTheme="minorEastAsia" w:hAnsiTheme="minorEastAsia"/>
                <w:sz w:val="21"/>
                <w:lang w:eastAsia="zh-CN"/>
              </w:rPr>
              <w:t>。</w:t>
            </w:r>
          </w:p>
        </w:tc>
      </w:tr>
      <w:tr w:rsidR="00B52F9B" w:rsidRPr="000D58CA" w14:paraId="6843792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34743FB"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007DA03"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B52F9B" w:rsidRPr="000D58CA" w14:paraId="62DE86A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F8BEC16"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5ED1229" w14:textId="5D321FB9" w:rsidR="00B52F9B" w:rsidRPr="000D58CA" w:rsidRDefault="00653A12"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集群名称</w:t>
            </w:r>
          </w:p>
        </w:tc>
      </w:tr>
      <w:tr w:rsidR="00B52F9B" w:rsidRPr="000D58CA" w14:paraId="45F4019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DDFE998"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2111F8B" w14:textId="7600A1D1" w:rsidR="00B52F9B" w:rsidRPr="000D58CA" w:rsidRDefault="00653A12"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集群基本信息和运行状态</w:t>
            </w:r>
          </w:p>
        </w:tc>
      </w:tr>
      <w:tr w:rsidR="00B52F9B" w:rsidRPr="000D58CA" w14:paraId="060E1E49"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CEE05DA"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26349AD"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B52F9B" w:rsidRPr="000D58CA" w14:paraId="6FB617C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6AC7EFB"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3005B29" w14:textId="053DCB12" w:rsidR="00B52F9B" w:rsidRPr="009477FF" w:rsidRDefault="009477FF" w:rsidP="009477FF">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37BAFCA5" w14:textId="77777777" w:rsidR="00B52F9B" w:rsidRDefault="00B52F9B" w:rsidP="00B52F9B">
      <w:pPr>
        <w:spacing w:line="360" w:lineRule="auto"/>
        <w:rPr>
          <w:rFonts w:asciiTheme="minorEastAsia" w:eastAsiaTheme="minorEastAsia" w:hAnsiTheme="minorEastAsia"/>
          <w:bCs/>
          <w:i/>
          <w:noProof/>
          <w:color w:val="FF0000"/>
          <w:sz w:val="22"/>
          <w:szCs w:val="22"/>
          <w:shd w:val="clear" w:color="auto" w:fill="FFFFFF"/>
          <w:lang w:eastAsia="zh-CN"/>
        </w:rPr>
      </w:pPr>
    </w:p>
    <w:p w14:paraId="1B7B0735" w14:textId="77777777" w:rsidR="00B52F9B" w:rsidRPr="00D13A75" w:rsidRDefault="00B52F9B" w:rsidP="00B52F9B">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59D037BF" w14:textId="5F1EFFC1" w:rsidR="00B52F9B" w:rsidRPr="000D58CA" w:rsidRDefault="007C6D21" w:rsidP="00B52F9B">
      <w:pPr>
        <w:spacing w:line="360" w:lineRule="auto"/>
        <w:jc w:val="center"/>
        <w:rPr>
          <w:rFonts w:asciiTheme="minorEastAsia" w:eastAsiaTheme="minorEastAsia" w:hAnsiTheme="minorEastAsia"/>
          <w:lang w:eastAsia="zh-CN"/>
        </w:rPr>
      </w:pPr>
      <w:r>
        <w:rPr>
          <w:noProof/>
          <w:lang w:eastAsia="zh-CN"/>
        </w:rPr>
        <w:drawing>
          <wp:inline distT="0" distB="0" distL="0" distR="0" wp14:anchorId="43468008" wp14:editId="02AA827C">
            <wp:extent cx="4828326" cy="2340000"/>
            <wp:effectExtent l="19050" t="1905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326" cy="2340000"/>
                    </a:xfrm>
                    <a:prstGeom prst="rect">
                      <a:avLst/>
                    </a:prstGeom>
                    <a:ln w="3175">
                      <a:solidFill>
                        <a:schemeClr val="tx1"/>
                      </a:solidFill>
                    </a:ln>
                  </pic:spPr>
                </pic:pic>
              </a:graphicData>
            </a:graphic>
          </wp:inline>
        </w:drawing>
      </w:r>
    </w:p>
    <w:p w14:paraId="65042390" w14:textId="77777777" w:rsidR="00B52F9B" w:rsidRDefault="00B52F9B" w:rsidP="005B0BE8">
      <w:pPr>
        <w:spacing w:line="360" w:lineRule="auto"/>
        <w:jc w:val="center"/>
        <w:rPr>
          <w:rFonts w:asciiTheme="minorEastAsia" w:eastAsiaTheme="minorEastAsia" w:hAnsiTheme="minorEastAsia"/>
          <w:lang w:eastAsia="zh-CN"/>
        </w:rPr>
      </w:pPr>
    </w:p>
    <w:p w14:paraId="59C2F208" w14:textId="38793961" w:rsidR="00B52F9B" w:rsidRPr="000D58CA" w:rsidRDefault="00FB023D" w:rsidP="00B52F9B">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新增集群</w:t>
      </w:r>
      <w:proofErr w:type="spellEnd"/>
      <w:r w:rsidR="00B52F9B"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B52F9B" w:rsidRPr="000D58CA" w14:paraId="1E4421DB"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6CC1385"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E159D65" w14:textId="77777777" w:rsidR="00B52F9B" w:rsidRPr="000D58CA" w:rsidRDefault="00B52F9B" w:rsidP="00E77D2E">
            <w:pPr>
              <w:spacing w:line="360" w:lineRule="auto"/>
              <w:rPr>
                <w:rFonts w:asciiTheme="minorEastAsia" w:eastAsiaTheme="minorEastAsia" w:hAnsiTheme="minorEastAsia"/>
                <w:sz w:val="21"/>
                <w:lang w:eastAsia="zh-CN"/>
              </w:rPr>
            </w:pPr>
          </w:p>
        </w:tc>
      </w:tr>
      <w:tr w:rsidR="00B52F9B" w:rsidRPr="000D58CA" w14:paraId="4DE06DCB"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6D39345"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DC58732" w14:textId="1F93CE94" w:rsidR="00B52F9B" w:rsidRPr="000D58CA" w:rsidRDefault="00FB023D"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新增集群</w:t>
            </w:r>
          </w:p>
        </w:tc>
      </w:tr>
      <w:tr w:rsidR="00B52F9B" w:rsidRPr="000D58CA" w14:paraId="17EE79B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5E0DC7D"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E7775CA" w14:textId="28C6D1B5" w:rsidR="00B52F9B" w:rsidRPr="008E083F" w:rsidRDefault="00FB023D" w:rsidP="00C9131E">
            <w:pPr>
              <w:pStyle w:val="SRS"/>
              <w:rPr>
                <w:rFonts w:ascii="仿宋" w:eastAsia="仿宋" w:hAnsi="仿宋"/>
              </w:rPr>
            </w:pPr>
            <w:r w:rsidRPr="00FB023D">
              <w:rPr>
                <w:shd w:val="clear" w:color="auto" w:fill="auto"/>
              </w:rPr>
              <w:t>创建新的集群，填写集群基本信息（中文名，英文名，备注）；允许按照IP</w:t>
            </w:r>
            <w:r>
              <w:rPr>
                <w:shd w:val="clear" w:color="auto" w:fill="auto"/>
              </w:rPr>
              <w:t>和主机名查询可用主机；选取多个主机添加到该集群中</w:t>
            </w:r>
            <w:r w:rsidR="00B52F9B" w:rsidRPr="00FB023D">
              <w:rPr>
                <w:shd w:val="clear" w:color="auto" w:fill="auto"/>
              </w:rPr>
              <w:t>。</w:t>
            </w:r>
          </w:p>
        </w:tc>
      </w:tr>
      <w:tr w:rsidR="00B52F9B" w:rsidRPr="000D58CA" w14:paraId="56C4DC7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2BFFEDA"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AA0D2D5"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B52F9B" w:rsidRPr="000D58CA" w14:paraId="6E422E6B"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94BA091"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55BCFDD" w14:textId="00B3C2A4" w:rsidR="00B52F9B" w:rsidRPr="000D58CA" w:rsidRDefault="00835CEC"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集群信息和集群内的主机列表</w:t>
            </w:r>
          </w:p>
        </w:tc>
      </w:tr>
      <w:tr w:rsidR="00B52F9B" w:rsidRPr="000D58CA" w14:paraId="4BAC9BF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BFBB69A"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2993C58" w14:textId="2B0ADDF4" w:rsidR="00B52F9B" w:rsidRPr="000D58CA" w:rsidRDefault="003C05CC"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新增结果</w:t>
            </w:r>
          </w:p>
        </w:tc>
      </w:tr>
      <w:tr w:rsidR="00B52F9B" w:rsidRPr="000D58CA" w14:paraId="5684BC6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7E81BB7"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lastRenderedPageBreak/>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E7C02D0"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B52F9B" w:rsidRPr="000D58CA" w14:paraId="6AF55C0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D3CA943"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E45E880" w14:textId="56A8F22F" w:rsidR="00B52F9B" w:rsidRPr="00B347FF" w:rsidRDefault="00B347FF" w:rsidP="00B347FF">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61D8571A" w14:textId="77777777" w:rsidR="00B52F9B" w:rsidRDefault="00B52F9B" w:rsidP="00B52F9B">
      <w:pPr>
        <w:spacing w:line="360" w:lineRule="auto"/>
        <w:rPr>
          <w:rFonts w:asciiTheme="minorEastAsia" w:eastAsiaTheme="minorEastAsia" w:hAnsiTheme="minorEastAsia"/>
          <w:bCs/>
          <w:i/>
          <w:noProof/>
          <w:color w:val="FF0000"/>
          <w:sz w:val="22"/>
          <w:szCs w:val="22"/>
          <w:shd w:val="clear" w:color="auto" w:fill="FFFFFF"/>
          <w:lang w:eastAsia="zh-CN"/>
        </w:rPr>
      </w:pPr>
    </w:p>
    <w:p w14:paraId="43926347" w14:textId="77777777" w:rsidR="00B52F9B" w:rsidRPr="00D13A75" w:rsidRDefault="00B52F9B" w:rsidP="00B52F9B">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61F764AC" w14:textId="0FA748B5" w:rsidR="00B52F9B" w:rsidRPr="000D58CA" w:rsidRDefault="004749BD" w:rsidP="00B52F9B">
      <w:pPr>
        <w:spacing w:line="360" w:lineRule="auto"/>
        <w:jc w:val="center"/>
        <w:rPr>
          <w:rFonts w:asciiTheme="minorEastAsia" w:eastAsiaTheme="minorEastAsia" w:hAnsiTheme="minorEastAsia"/>
          <w:lang w:eastAsia="zh-CN"/>
        </w:rPr>
      </w:pPr>
      <w:r w:rsidRPr="00EA571E">
        <w:rPr>
          <w:rFonts w:ascii="仿宋" w:eastAsia="仿宋" w:hAnsi="仿宋"/>
          <w:noProof/>
          <w:szCs w:val="21"/>
          <w:lang w:eastAsia="zh-CN"/>
        </w:rPr>
        <w:drawing>
          <wp:inline distT="0" distB="0" distL="0" distR="0" wp14:anchorId="1F9CFB75" wp14:editId="646777B7">
            <wp:extent cx="4828459" cy="2340000"/>
            <wp:effectExtent l="19050" t="19050" r="0" b="3175"/>
            <wp:docPr id="17" name="图片 17" descr="C:\Users\admin\AppData\Local\Temp\15221395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Temp\1522139567(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459" cy="2340000"/>
                    </a:xfrm>
                    <a:prstGeom prst="rect">
                      <a:avLst/>
                    </a:prstGeom>
                    <a:noFill/>
                    <a:ln w="3175">
                      <a:solidFill>
                        <a:schemeClr val="tx1"/>
                      </a:solidFill>
                    </a:ln>
                  </pic:spPr>
                </pic:pic>
              </a:graphicData>
            </a:graphic>
          </wp:inline>
        </w:drawing>
      </w:r>
    </w:p>
    <w:p w14:paraId="388EC7F3" w14:textId="77777777" w:rsidR="00B52F9B" w:rsidRDefault="00B52F9B" w:rsidP="005B0BE8">
      <w:pPr>
        <w:spacing w:line="360" w:lineRule="auto"/>
        <w:jc w:val="center"/>
        <w:rPr>
          <w:rFonts w:asciiTheme="minorEastAsia" w:eastAsiaTheme="minorEastAsia" w:hAnsiTheme="minorEastAsia"/>
          <w:lang w:eastAsia="zh-CN"/>
        </w:rPr>
      </w:pPr>
    </w:p>
    <w:p w14:paraId="13A72B2B" w14:textId="41432AD8" w:rsidR="00B52F9B" w:rsidRPr="000D58CA" w:rsidRDefault="00411426" w:rsidP="00B52F9B">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修改集群</w:t>
      </w:r>
      <w:proofErr w:type="spellEnd"/>
      <w:r w:rsidR="00B52F9B"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B52F9B" w:rsidRPr="000D58CA" w14:paraId="29C7568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F2FDC14"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A1A9B5F" w14:textId="77777777" w:rsidR="00B52F9B" w:rsidRPr="000D58CA" w:rsidRDefault="00B52F9B" w:rsidP="00E77D2E">
            <w:pPr>
              <w:spacing w:line="360" w:lineRule="auto"/>
              <w:rPr>
                <w:rFonts w:asciiTheme="minorEastAsia" w:eastAsiaTheme="minorEastAsia" w:hAnsiTheme="minorEastAsia"/>
                <w:sz w:val="21"/>
                <w:lang w:eastAsia="zh-CN"/>
              </w:rPr>
            </w:pPr>
          </w:p>
        </w:tc>
      </w:tr>
      <w:tr w:rsidR="00B52F9B" w:rsidRPr="000D58CA" w14:paraId="22687E3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F4ED8F9"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EE6AC2F" w14:textId="5A773BAA" w:rsidR="00B52F9B" w:rsidRPr="000D58CA" w:rsidRDefault="00411426" w:rsidP="00411426">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修改</w:t>
            </w:r>
            <w:r w:rsidR="00B52F9B">
              <w:rPr>
                <w:rFonts w:asciiTheme="minorEastAsia" w:eastAsiaTheme="minorEastAsia" w:hAnsiTheme="minorEastAsia"/>
                <w:sz w:val="21"/>
                <w:lang w:eastAsia="zh-CN"/>
              </w:rPr>
              <w:t>集群</w:t>
            </w:r>
          </w:p>
        </w:tc>
      </w:tr>
      <w:tr w:rsidR="00B52F9B" w:rsidRPr="000D58CA" w14:paraId="4CE7433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DBEB044"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77CE198" w14:textId="0BB1A86B" w:rsidR="00B52F9B" w:rsidRPr="008E083F" w:rsidRDefault="00411426" w:rsidP="00C9131E">
            <w:pPr>
              <w:pStyle w:val="SRS"/>
              <w:rPr>
                <w:rFonts w:ascii="仿宋" w:eastAsia="仿宋" w:hAnsi="仿宋"/>
              </w:rPr>
            </w:pPr>
            <w:r w:rsidRPr="00411426">
              <w:rPr>
                <w:shd w:val="clear" w:color="auto" w:fill="auto"/>
              </w:rPr>
              <w:t>修改现有的集群信息（备注）和集群内主机列表，可以添加或删除主机</w:t>
            </w:r>
            <w:r>
              <w:rPr>
                <w:rFonts w:hint="eastAsia"/>
                <w:shd w:val="clear" w:color="auto" w:fill="auto"/>
              </w:rPr>
              <w:t>.</w:t>
            </w:r>
          </w:p>
        </w:tc>
      </w:tr>
      <w:tr w:rsidR="00B52F9B" w:rsidRPr="000D58CA" w14:paraId="35D2A14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F0B256B"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9A764CB"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B52F9B" w:rsidRPr="000D58CA" w14:paraId="5D9DB06A"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C82F3D7"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6D17C62" w14:textId="4FE89A60" w:rsidR="00B52F9B" w:rsidRPr="000D58CA" w:rsidRDefault="00F45855"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修改后的集群信息和</w:t>
            </w:r>
            <w:r>
              <w:rPr>
                <w:rFonts w:asciiTheme="minorEastAsia" w:eastAsiaTheme="minorEastAsia" w:hAnsiTheme="minorEastAsia" w:hint="eastAsia"/>
                <w:sz w:val="21"/>
                <w:lang w:eastAsia="zh-CN"/>
              </w:rPr>
              <w:t>集群内的主机列表</w:t>
            </w:r>
          </w:p>
        </w:tc>
      </w:tr>
      <w:tr w:rsidR="00B52F9B" w:rsidRPr="000D58CA" w14:paraId="50BBA1B1"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585B33E"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53A181A" w14:textId="7E8BD3E5" w:rsidR="00B52F9B" w:rsidRPr="000D58CA" w:rsidRDefault="00B37600"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修改结果</w:t>
            </w:r>
          </w:p>
        </w:tc>
      </w:tr>
      <w:tr w:rsidR="00B52F9B" w:rsidRPr="000D58CA" w14:paraId="553254A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936F411"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C3E182D"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B52F9B" w:rsidRPr="000D58CA" w14:paraId="185D900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6E78B5B"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C4118B4" w14:textId="5568A348" w:rsidR="00B52F9B" w:rsidRPr="00301D96" w:rsidRDefault="00301D96" w:rsidP="00301D96">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586B1FE7" w14:textId="77777777" w:rsidR="00B52F9B" w:rsidRDefault="00B52F9B" w:rsidP="00B52F9B">
      <w:pPr>
        <w:spacing w:line="360" w:lineRule="auto"/>
        <w:rPr>
          <w:rFonts w:asciiTheme="minorEastAsia" w:eastAsiaTheme="minorEastAsia" w:hAnsiTheme="minorEastAsia"/>
          <w:bCs/>
          <w:i/>
          <w:noProof/>
          <w:color w:val="FF0000"/>
          <w:sz w:val="22"/>
          <w:szCs w:val="22"/>
          <w:shd w:val="clear" w:color="auto" w:fill="FFFFFF"/>
          <w:lang w:eastAsia="zh-CN"/>
        </w:rPr>
      </w:pPr>
    </w:p>
    <w:p w14:paraId="20B3C613" w14:textId="77777777" w:rsidR="00B52F9B" w:rsidRPr="00D13A75" w:rsidRDefault="00B52F9B" w:rsidP="00B52F9B">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2BC2829F" w14:textId="7EC69918" w:rsidR="00B52F9B" w:rsidRPr="000D58CA" w:rsidRDefault="00E25E38" w:rsidP="00B52F9B">
      <w:pPr>
        <w:spacing w:line="360" w:lineRule="auto"/>
        <w:jc w:val="center"/>
        <w:rPr>
          <w:rFonts w:asciiTheme="minorEastAsia" w:eastAsiaTheme="minorEastAsia" w:hAnsiTheme="minorEastAsia"/>
          <w:lang w:eastAsia="zh-CN"/>
        </w:rPr>
      </w:pPr>
      <w:r>
        <w:rPr>
          <w:noProof/>
          <w:lang w:eastAsia="zh-CN"/>
        </w:rPr>
        <w:lastRenderedPageBreak/>
        <w:drawing>
          <wp:inline distT="0" distB="0" distL="0" distR="0" wp14:anchorId="23EC2B87" wp14:editId="364E8C9F">
            <wp:extent cx="4828325" cy="2340000"/>
            <wp:effectExtent l="19050" t="1905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8325" cy="2340000"/>
                    </a:xfrm>
                    <a:prstGeom prst="rect">
                      <a:avLst/>
                    </a:prstGeom>
                    <a:ln w="3175">
                      <a:solidFill>
                        <a:schemeClr val="tx1"/>
                      </a:solidFill>
                    </a:ln>
                  </pic:spPr>
                </pic:pic>
              </a:graphicData>
            </a:graphic>
          </wp:inline>
        </w:drawing>
      </w:r>
    </w:p>
    <w:p w14:paraId="0E285794" w14:textId="77777777" w:rsidR="00B52F9B" w:rsidRDefault="00B52F9B" w:rsidP="005B0BE8">
      <w:pPr>
        <w:spacing w:line="360" w:lineRule="auto"/>
        <w:jc w:val="center"/>
        <w:rPr>
          <w:rFonts w:asciiTheme="minorEastAsia" w:eastAsiaTheme="minorEastAsia" w:hAnsiTheme="minorEastAsia"/>
          <w:lang w:eastAsia="zh-CN"/>
        </w:rPr>
      </w:pPr>
    </w:p>
    <w:p w14:paraId="38923C94" w14:textId="7B6160C7" w:rsidR="00B52F9B" w:rsidRPr="000D58CA" w:rsidRDefault="008201FA" w:rsidP="00B52F9B">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删除</w:t>
      </w:r>
      <w:r w:rsidR="00B52F9B">
        <w:rPr>
          <w:rFonts w:asciiTheme="minorEastAsia" w:eastAsiaTheme="minorEastAsia" w:hAnsiTheme="minorEastAsia" w:hint="eastAsia"/>
        </w:rPr>
        <w:t>集群</w:t>
      </w:r>
      <w:proofErr w:type="spellEnd"/>
      <w:r w:rsidR="00B52F9B"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B52F9B" w:rsidRPr="000D58CA" w14:paraId="17BB61B5"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D2ADDCB"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08BA164" w14:textId="77777777" w:rsidR="00B52F9B" w:rsidRPr="000D58CA" w:rsidRDefault="00B52F9B" w:rsidP="00E77D2E">
            <w:pPr>
              <w:spacing w:line="360" w:lineRule="auto"/>
              <w:rPr>
                <w:rFonts w:asciiTheme="minorEastAsia" w:eastAsiaTheme="minorEastAsia" w:hAnsiTheme="minorEastAsia"/>
                <w:sz w:val="21"/>
                <w:lang w:eastAsia="zh-CN"/>
              </w:rPr>
            </w:pPr>
          </w:p>
        </w:tc>
      </w:tr>
      <w:tr w:rsidR="00B52F9B" w:rsidRPr="000D58CA" w14:paraId="36153AC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AA01135"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9C0D76D" w14:textId="25472F6A" w:rsidR="00B52F9B" w:rsidRPr="000D58CA" w:rsidRDefault="00171C6D" w:rsidP="00171C6D">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删除</w:t>
            </w:r>
            <w:r w:rsidR="00B52F9B">
              <w:rPr>
                <w:rFonts w:asciiTheme="minorEastAsia" w:eastAsiaTheme="minorEastAsia" w:hAnsiTheme="minorEastAsia"/>
                <w:sz w:val="21"/>
                <w:lang w:eastAsia="zh-CN"/>
              </w:rPr>
              <w:t>集群</w:t>
            </w:r>
          </w:p>
        </w:tc>
      </w:tr>
      <w:tr w:rsidR="00B52F9B" w:rsidRPr="000D58CA" w14:paraId="6FC1B56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77CB763"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6943BAA" w14:textId="50EB0AA9" w:rsidR="00B52F9B" w:rsidRPr="008E083F" w:rsidRDefault="00171C6D" w:rsidP="00C9131E">
            <w:pPr>
              <w:pStyle w:val="SRS"/>
              <w:rPr>
                <w:rFonts w:ascii="仿宋" w:eastAsia="仿宋" w:hAnsi="仿宋"/>
              </w:rPr>
            </w:pPr>
            <w:r w:rsidRPr="00171C6D">
              <w:rPr>
                <w:shd w:val="clear" w:color="auto" w:fill="auto"/>
              </w:rPr>
              <w:t>删除选中集群，并移除群内的所有已添加主机</w:t>
            </w:r>
            <w:r w:rsidR="00B52F9B" w:rsidRPr="008E083F">
              <w:rPr>
                <w:shd w:val="clear" w:color="auto" w:fill="auto"/>
              </w:rPr>
              <w:t>。</w:t>
            </w:r>
          </w:p>
        </w:tc>
      </w:tr>
      <w:tr w:rsidR="00B52F9B" w:rsidRPr="000D58CA" w14:paraId="30A72CB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5595003"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E5F7F64"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B52F9B" w:rsidRPr="000D58CA" w14:paraId="69E8A6D5"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86B5F65"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A376348" w14:textId="02389486" w:rsidR="00B52F9B" w:rsidRPr="000D58CA" w:rsidRDefault="0078722B"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集群名称</w:t>
            </w:r>
          </w:p>
        </w:tc>
      </w:tr>
      <w:tr w:rsidR="00B52F9B" w:rsidRPr="000D58CA" w14:paraId="5E15FA9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D5525E1"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69ADCD0" w14:textId="15F16E67" w:rsidR="00B52F9B" w:rsidRPr="000D58CA" w:rsidRDefault="0078722B"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删除结果</w:t>
            </w:r>
          </w:p>
        </w:tc>
      </w:tr>
      <w:tr w:rsidR="00B52F9B" w:rsidRPr="000D58CA" w14:paraId="32C2F38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C3C5E30"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2F6024D"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B52F9B" w:rsidRPr="000D58CA" w14:paraId="58B4D5D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C064F2C"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5091699" w14:textId="15579EC3" w:rsidR="00B52F9B" w:rsidRPr="00171C6D" w:rsidRDefault="00171C6D" w:rsidP="00171C6D">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2C7C1596" w14:textId="77777777" w:rsidR="00B52F9B" w:rsidRDefault="00B52F9B" w:rsidP="00B52F9B">
      <w:pPr>
        <w:spacing w:line="360" w:lineRule="auto"/>
        <w:rPr>
          <w:rFonts w:asciiTheme="minorEastAsia" w:eastAsiaTheme="minorEastAsia" w:hAnsiTheme="minorEastAsia"/>
          <w:bCs/>
          <w:i/>
          <w:noProof/>
          <w:color w:val="FF0000"/>
          <w:sz w:val="22"/>
          <w:szCs w:val="22"/>
          <w:shd w:val="clear" w:color="auto" w:fill="FFFFFF"/>
          <w:lang w:eastAsia="zh-CN"/>
        </w:rPr>
      </w:pPr>
    </w:p>
    <w:p w14:paraId="2F54E0BA" w14:textId="77777777" w:rsidR="00B52F9B" w:rsidRPr="00D13A75" w:rsidRDefault="00B52F9B" w:rsidP="00B52F9B">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1C9316BB" w14:textId="777A24A7" w:rsidR="00B52F9B" w:rsidRPr="000D58CA" w:rsidRDefault="00D0760E" w:rsidP="00B52F9B">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主机</w:t>
      </w:r>
      <w:r w:rsidR="00B52F9B">
        <w:rPr>
          <w:rFonts w:asciiTheme="minorEastAsia" w:eastAsiaTheme="minorEastAsia" w:hAnsiTheme="minorEastAsia" w:hint="eastAsia"/>
        </w:rPr>
        <w:t>列表展示</w:t>
      </w:r>
      <w:proofErr w:type="spellEnd"/>
      <w:r w:rsidR="00B52F9B"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B52F9B" w:rsidRPr="000D58CA" w14:paraId="37BFBD2B"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1DBC3D9"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6F53358" w14:textId="77777777" w:rsidR="00B52F9B" w:rsidRPr="000D58CA" w:rsidRDefault="00B52F9B" w:rsidP="00E77D2E">
            <w:pPr>
              <w:spacing w:line="360" w:lineRule="auto"/>
              <w:rPr>
                <w:rFonts w:asciiTheme="minorEastAsia" w:eastAsiaTheme="minorEastAsia" w:hAnsiTheme="minorEastAsia"/>
                <w:sz w:val="21"/>
                <w:lang w:eastAsia="zh-CN"/>
              </w:rPr>
            </w:pPr>
          </w:p>
        </w:tc>
      </w:tr>
      <w:tr w:rsidR="00B52F9B" w:rsidRPr="000D58CA" w14:paraId="3369A99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1C8DA62"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16ED18C" w14:textId="70717BF7" w:rsidR="00B52F9B" w:rsidRPr="000D58CA" w:rsidRDefault="00D0760E"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主机</w:t>
            </w:r>
            <w:r w:rsidR="00B52F9B">
              <w:rPr>
                <w:rFonts w:asciiTheme="minorEastAsia" w:eastAsiaTheme="minorEastAsia" w:hAnsiTheme="minorEastAsia"/>
                <w:sz w:val="21"/>
                <w:lang w:eastAsia="zh-CN"/>
              </w:rPr>
              <w:t>列表</w:t>
            </w:r>
            <w:r w:rsidR="00B52F9B" w:rsidRPr="000D58CA">
              <w:rPr>
                <w:rFonts w:asciiTheme="minorEastAsia" w:eastAsiaTheme="minorEastAsia" w:hAnsiTheme="minorEastAsia"/>
                <w:sz w:val="21"/>
                <w:lang w:eastAsia="zh-CN"/>
              </w:rPr>
              <w:t>展示</w:t>
            </w:r>
          </w:p>
        </w:tc>
      </w:tr>
      <w:tr w:rsidR="00B52F9B" w:rsidRPr="000D58CA" w14:paraId="5B1DFAE1"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79B2B57"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6DA98A0" w14:textId="236264E9" w:rsidR="00B52F9B" w:rsidRPr="008E083F" w:rsidRDefault="00F02930" w:rsidP="00C9131E">
            <w:pPr>
              <w:pStyle w:val="SRS"/>
              <w:rPr>
                <w:rFonts w:ascii="仿宋" w:eastAsia="仿宋" w:hAnsi="仿宋"/>
              </w:rPr>
            </w:pPr>
            <w:r w:rsidRPr="00F02930">
              <w:rPr>
                <w:shd w:val="clear" w:color="auto" w:fill="auto"/>
              </w:rPr>
              <w:t>展示所有的主机和相关基础信息并进行维护</w:t>
            </w:r>
            <w:r w:rsidR="00B52F9B" w:rsidRPr="008E083F">
              <w:rPr>
                <w:shd w:val="clear" w:color="auto" w:fill="auto"/>
              </w:rPr>
              <w:t>。</w:t>
            </w:r>
          </w:p>
        </w:tc>
      </w:tr>
      <w:tr w:rsidR="00B52F9B" w:rsidRPr="000D58CA" w14:paraId="17BA013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82E71E4"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8D3FDBD"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B52F9B" w:rsidRPr="000D58CA" w14:paraId="6852C02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5CCA438"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6C4D602" w14:textId="3204CFB6" w:rsidR="00200A12" w:rsidRPr="000D58CA" w:rsidRDefault="00200A12"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IP，主机名，集群，状态等</w:t>
            </w:r>
          </w:p>
        </w:tc>
      </w:tr>
      <w:tr w:rsidR="00B52F9B" w:rsidRPr="000D58CA" w14:paraId="0EFFB7E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9A25F33"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52B08DB" w14:textId="33366597" w:rsidR="00B52F9B" w:rsidRPr="000D58CA" w:rsidRDefault="00200A12"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主机列表</w:t>
            </w:r>
          </w:p>
        </w:tc>
      </w:tr>
      <w:tr w:rsidR="00B52F9B" w:rsidRPr="000D58CA" w14:paraId="341E3320"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33E62E6"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lastRenderedPageBreak/>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B64C675"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B52F9B" w:rsidRPr="000D58CA" w14:paraId="6F42A60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59C1B13"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E552B00" w14:textId="77777777" w:rsidR="003F5E4C" w:rsidRDefault="003F5E4C" w:rsidP="003F5E4C">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主要能力：</w:t>
            </w:r>
          </w:p>
          <w:p w14:paraId="2FAB4C6D" w14:textId="77777777" w:rsidR="003F5E4C" w:rsidRPr="003F5E4C" w:rsidRDefault="003F5E4C" w:rsidP="003F5E4C">
            <w:pPr>
              <w:pStyle w:val="affc"/>
              <w:numPr>
                <w:ilvl w:val="0"/>
                <w:numId w:val="80"/>
              </w:numPr>
              <w:spacing w:line="360" w:lineRule="auto"/>
              <w:ind w:firstLineChars="0"/>
              <w:rPr>
                <w:rFonts w:asciiTheme="minorEastAsia" w:eastAsiaTheme="minorEastAsia" w:hAnsiTheme="minorEastAsia"/>
                <w:sz w:val="21"/>
                <w:lang w:eastAsia="zh-CN"/>
              </w:rPr>
            </w:pPr>
            <w:r w:rsidRPr="003F5E4C">
              <w:rPr>
                <w:rFonts w:asciiTheme="minorEastAsia" w:eastAsiaTheme="minorEastAsia" w:hAnsiTheme="minorEastAsia"/>
                <w:lang w:eastAsia="zh-CN"/>
              </w:rPr>
              <w:t>可通过关键字段进行查询；</w:t>
            </w:r>
          </w:p>
          <w:p w14:paraId="1400197D" w14:textId="77777777" w:rsidR="003F5E4C" w:rsidRPr="003F5E4C" w:rsidRDefault="003F5E4C" w:rsidP="003F5E4C">
            <w:pPr>
              <w:pStyle w:val="affc"/>
              <w:numPr>
                <w:ilvl w:val="0"/>
                <w:numId w:val="80"/>
              </w:numPr>
              <w:spacing w:line="360" w:lineRule="auto"/>
              <w:ind w:firstLineChars="0"/>
              <w:rPr>
                <w:rFonts w:asciiTheme="minorEastAsia" w:eastAsiaTheme="minorEastAsia" w:hAnsiTheme="minorEastAsia"/>
                <w:sz w:val="21"/>
                <w:lang w:eastAsia="zh-CN"/>
              </w:rPr>
            </w:pPr>
            <w:proofErr w:type="spellStart"/>
            <w:r w:rsidRPr="003F5E4C">
              <w:rPr>
                <w:rFonts w:asciiTheme="minorEastAsia" w:eastAsiaTheme="minorEastAsia" w:hAnsiTheme="minorEastAsia"/>
              </w:rPr>
              <w:t>可添加主机和信息</w:t>
            </w:r>
            <w:proofErr w:type="spellEnd"/>
            <w:r w:rsidRPr="003F5E4C">
              <w:rPr>
                <w:rFonts w:asciiTheme="minorEastAsia" w:eastAsiaTheme="minorEastAsia" w:hAnsiTheme="minorEastAsia"/>
              </w:rPr>
              <w:t>；</w:t>
            </w:r>
          </w:p>
          <w:p w14:paraId="0C77E96D" w14:textId="651BE662" w:rsidR="003F5E4C" w:rsidRPr="001814B5" w:rsidRDefault="003F5E4C" w:rsidP="001814B5">
            <w:pPr>
              <w:pStyle w:val="affc"/>
              <w:numPr>
                <w:ilvl w:val="0"/>
                <w:numId w:val="80"/>
              </w:numPr>
              <w:spacing w:line="360" w:lineRule="auto"/>
              <w:ind w:firstLineChars="0"/>
              <w:rPr>
                <w:rFonts w:asciiTheme="minorEastAsia" w:eastAsiaTheme="minorEastAsia" w:hAnsiTheme="minorEastAsia"/>
                <w:sz w:val="21"/>
                <w:lang w:eastAsia="zh-CN"/>
              </w:rPr>
            </w:pPr>
            <w:proofErr w:type="spellStart"/>
            <w:r w:rsidRPr="003F5E4C">
              <w:rPr>
                <w:rFonts w:asciiTheme="minorEastAsia" w:eastAsiaTheme="minorEastAsia" w:hAnsiTheme="minorEastAsia"/>
              </w:rPr>
              <w:t>可将主机禁用</w:t>
            </w:r>
            <w:proofErr w:type="spellEnd"/>
            <w:r w:rsidRPr="003F5E4C">
              <w:rPr>
                <w:rFonts w:asciiTheme="minorEastAsia" w:eastAsiaTheme="minorEastAsia" w:hAnsiTheme="minorEastAsia"/>
              </w:rPr>
              <w:t>；</w:t>
            </w:r>
          </w:p>
        </w:tc>
      </w:tr>
    </w:tbl>
    <w:p w14:paraId="6AE94E69" w14:textId="77777777" w:rsidR="00B52F9B" w:rsidRDefault="00B52F9B" w:rsidP="00B52F9B">
      <w:pPr>
        <w:spacing w:line="360" w:lineRule="auto"/>
        <w:rPr>
          <w:rFonts w:asciiTheme="minorEastAsia" w:eastAsiaTheme="minorEastAsia" w:hAnsiTheme="minorEastAsia"/>
          <w:bCs/>
          <w:i/>
          <w:noProof/>
          <w:color w:val="FF0000"/>
          <w:sz w:val="22"/>
          <w:szCs w:val="22"/>
          <w:shd w:val="clear" w:color="auto" w:fill="FFFFFF"/>
          <w:lang w:eastAsia="zh-CN"/>
        </w:rPr>
      </w:pPr>
    </w:p>
    <w:p w14:paraId="1371FE92" w14:textId="77777777" w:rsidR="00B52F9B" w:rsidRPr="00D13A75" w:rsidRDefault="00B52F9B" w:rsidP="00B52F9B">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173FD439" w14:textId="73F91B34" w:rsidR="00B52F9B" w:rsidRPr="000D58CA" w:rsidRDefault="007F2974" w:rsidP="00B52F9B">
      <w:pPr>
        <w:spacing w:line="360" w:lineRule="auto"/>
        <w:jc w:val="center"/>
        <w:rPr>
          <w:rFonts w:asciiTheme="minorEastAsia" w:eastAsiaTheme="minorEastAsia" w:hAnsiTheme="minorEastAsia"/>
          <w:lang w:eastAsia="zh-CN"/>
        </w:rPr>
      </w:pPr>
      <w:r>
        <w:rPr>
          <w:noProof/>
          <w:lang w:eastAsia="zh-CN"/>
        </w:rPr>
        <w:drawing>
          <wp:inline distT="0" distB="0" distL="0" distR="0" wp14:anchorId="36958916" wp14:editId="21B8D9C0">
            <wp:extent cx="4828325" cy="2340000"/>
            <wp:effectExtent l="19050" t="1905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325" cy="2340000"/>
                    </a:xfrm>
                    <a:prstGeom prst="rect">
                      <a:avLst/>
                    </a:prstGeom>
                    <a:ln w="3175">
                      <a:solidFill>
                        <a:schemeClr val="tx1"/>
                      </a:solidFill>
                    </a:ln>
                  </pic:spPr>
                </pic:pic>
              </a:graphicData>
            </a:graphic>
          </wp:inline>
        </w:drawing>
      </w:r>
    </w:p>
    <w:p w14:paraId="21BE71B2" w14:textId="77777777" w:rsidR="00B52F9B" w:rsidRDefault="00B52F9B" w:rsidP="005B0BE8">
      <w:pPr>
        <w:spacing w:line="360" w:lineRule="auto"/>
        <w:jc w:val="center"/>
        <w:rPr>
          <w:rFonts w:asciiTheme="minorEastAsia" w:eastAsiaTheme="minorEastAsia" w:hAnsiTheme="minorEastAsia"/>
          <w:lang w:eastAsia="zh-CN"/>
        </w:rPr>
      </w:pPr>
    </w:p>
    <w:p w14:paraId="265F922A" w14:textId="3DF71F6D" w:rsidR="00B52F9B" w:rsidRPr="000D58CA" w:rsidRDefault="00B67EB4" w:rsidP="00B52F9B">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主机详细信息查看</w:t>
      </w:r>
      <w:proofErr w:type="spellEnd"/>
      <w:r w:rsidR="00B52F9B"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B52F9B" w:rsidRPr="000D58CA" w14:paraId="58974F31"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B7718B2"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2FB2A6C" w14:textId="77777777" w:rsidR="00B52F9B" w:rsidRPr="000D58CA" w:rsidRDefault="00B52F9B" w:rsidP="00E77D2E">
            <w:pPr>
              <w:spacing w:line="360" w:lineRule="auto"/>
              <w:rPr>
                <w:rFonts w:asciiTheme="minorEastAsia" w:eastAsiaTheme="minorEastAsia" w:hAnsiTheme="minorEastAsia"/>
                <w:sz w:val="21"/>
                <w:lang w:eastAsia="zh-CN"/>
              </w:rPr>
            </w:pPr>
          </w:p>
        </w:tc>
      </w:tr>
      <w:tr w:rsidR="00B52F9B" w:rsidRPr="000D58CA" w14:paraId="3DD6C620"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FC60276"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A5945C8" w14:textId="01876DA4" w:rsidR="00B52F9B" w:rsidRPr="000D58CA" w:rsidRDefault="00B67EB4"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主机详细信息查看</w:t>
            </w:r>
          </w:p>
        </w:tc>
      </w:tr>
      <w:tr w:rsidR="00B52F9B" w:rsidRPr="000D58CA" w14:paraId="55ED15A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37B8380"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470C972" w14:textId="0FFF9751" w:rsidR="00B52F9B" w:rsidRPr="008E083F" w:rsidRDefault="00B67EB4" w:rsidP="00C9131E">
            <w:pPr>
              <w:pStyle w:val="SRS"/>
              <w:rPr>
                <w:rFonts w:ascii="仿宋" w:eastAsia="仿宋" w:hAnsi="仿宋"/>
              </w:rPr>
            </w:pPr>
            <w:r w:rsidRPr="00B67EB4">
              <w:rPr>
                <w:shd w:val="clear" w:color="auto" w:fill="auto"/>
              </w:rPr>
              <w:t>查看选中主机的详细信息，包括基本信息、硬件运行情况、容器运行情况</w:t>
            </w:r>
            <w:r w:rsidR="00B52F9B" w:rsidRPr="00B67EB4">
              <w:rPr>
                <w:shd w:val="clear" w:color="auto" w:fill="auto"/>
              </w:rPr>
              <w:t>。</w:t>
            </w:r>
          </w:p>
        </w:tc>
      </w:tr>
      <w:tr w:rsidR="00B52F9B" w:rsidRPr="000D58CA" w14:paraId="3F27834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365399C"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D5FCC25" w14:textId="17B9C143"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高</w:t>
            </w:r>
          </w:p>
        </w:tc>
      </w:tr>
      <w:tr w:rsidR="00B52F9B" w:rsidRPr="000D58CA" w14:paraId="3657777B"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9E51556"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4706175" w14:textId="19F7D26F" w:rsidR="00B52F9B" w:rsidRPr="000D58CA" w:rsidRDefault="00CA4E00"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主机名</w:t>
            </w:r>
          </w:p>
        </w:tc>
      </w:tr>
      <w:tr w:rsidR="00B52F9B" w:rsidRPr="000D58CA" w14:paraId="75516C7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48F8971"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1989323" w14:textId="1E72EF29" w:rsidR="00B52F9B" w:rsidRPr="000D58CA" w:rsidRDefault="00CA4E00"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主机的详细信息</w:t>
            </w:r>
          </w:p>
        </w:tc>
      </w:tr>
      <w:tr w:rsidR="00B52F9B" w:rsidRPr="000D58CA" w14:paraId="4D74A58A"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FBA3D3C"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6CC0F53" w14:textId="77777777" w:rsidR="00B52F9B" w:rsidRPr="000D58CA" w:rsidRDefault="00B52F9B"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B52F9B" w:rsidRPr="000D58CA" w14:paraId="28C579A5"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EFF766D" w14:textId="77777777" w:rsidR="00B52F9B" w:rsidRPr="000D58CA" w:rsidRDefault="00B52F9B"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2274D19" w14:textId="0850B8DB" w:rsidR="00B52F9B" w:rsidRPr="005C25AD" w:rsidRDefault="005C25AD" w:rsidP="005C25AD">
            <w:pPr>
              <w:spacing w:line="360" w:lineRule="auto"/>
              <w:rPr>
                <w:rFonts w:asciiTheme="minorEastAsia" w:eastAsiaTheme="minorEastAsia" w:hAnsiTheme="minorEastAsia"/>
                <w:sz w:val="21"/>
                <w:lang w:eastAsia="zh-CN"/>
              </w:rPr>
            </w:pPr>
            <w:r w:rsidRPr="005C25AD">
              <w:rPr>
                <w:rFonts w:asciiTheme="minorEastAsia" w:eastAsiaTheme="minorEastAsia" w:hAnsiTheme="minorEastAsia"/>
                <w:sz w:val="21"/>
                <w:lang w:eastAsia="zh-CN"/>
              </w:rPr>
              <w:t>无</w:t>
            </w:r>
          </w:p>
        </w:tc>
      </w:tr>
    </w:tbl>
    <w:p w14:paraId="3AD8864F" w14:textId="77777777" w:rsidR="00B52F9B" w:rsidRDefault="00B52F9B" w:rsidP="00B52F9B">
      <w:pPr>
        <w:spacing w:line="360" w:lineRule="auto"/>
        <w:rPr>
          <w:rFonts w:asciiTheme="minorEastAsia" w:eastAsiaTheme="minorEastAsia" w:hAnsiTheme="minorEastAsia"/>
          <w:bCs/>
          <w:i/>
          <w:noProof/>
          <w:color w:val="FF0000"/>
          <w:sz w:val="22"/>
          <w:szCs w:val="22"/>
          <w:shd w:val="clear" w:color="auto" w:fill="FFFFFF"/>
          <w:lang w:eastAsia="zh-CN"/>
        </w:rPr>
      </w:pPr>
    </w:p>
    <w:p w14:paraId="1FA55699" w14:textId="77777777" w:rsidR="00B52F9B" w:rsidRPr="00D13A75" w:rsidRDefault="00B52F9B" w:rsidP="00B52F9B">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24F7F384" w14:textId="7955FF4C" w:rsidR="00B52F9B" w:rsidRPr="000D58CA" w:rsidRDefault="002109BD" w:rsidP="00B52F9B">
      <w:pPr>
        <w:spacing w:line="360" w:lineRule="auto"/>
        <w:jc w:val="center"/>
        <w:rPr>
          <w:rFonts w:asciiTheme="minorEastAsia" w:eastAsiaTheme="minorEastAsia" w:hAnsiTheme="minorEastAsia"/>
          <w:lang w:eastAsia="zh-CN"/>
        </w:rPr>
      </w:pPr>
      <w:r>
        <w:rPr>
          <w:noProof/>
          <w:lang w:eastAsia="zh-CN"/>
        </w:rPr>
        <w:lastRenderedPageBreak/>
        <w:drawing>
          <wp:inline distT="0" distB="0" distL="0" distR="0" wp14:anchorId="732FF87F" wp14:editId="125D23F0">
            <wp:extent cx="4828325" cy="2340000"/>
            <wp:effectExtent l="19050" t="1905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8325" cy="2340000"/>
                    </a:xfrm>
                    <a:prstGeom prst="rect">
                      <a:avLst/>
                    </a:prstGeom>
                    <a:ln w="3175">
                      <a:solidFill>
                        <a:schemeClr val="tx1"/>
                      </a:solidFill>
                    </a:ln>
                  </pic:spPr>
                </pic:pic>
              </a:graphicData>
            </a:graphic>
          </wp:inline>
        </w:drawing>
      </w:r>
    </w:p>
    <w:p w14:paraId="62E54F25" w14:textId="77777777" w:rsidR="00B52F9B" w:rsidRPr="000D58CA" w:rsidRDefault="00B52F9B" w:rsidP="005B0BE8">
      <w:pPr>
        <w:spacing w:line="360" w:lineRule="auto"/>
        <w:jc w:val="center"/>
        <w:rPr>
          <w:rFonts w:asciiTheme="minorEastAsia" w:eastAsiaTheme="minorEastAsia" w:hAnsiTheme="minorEastAsia"/>
          <w:lang w:eastAsia="zh-CN"/>
        </w:rPr>
      </w:pPr>
    </w:p>
    <w:p w14:paraId="638143E2" w14:textId="09BE8829" w:rsidR="00CE4064" w:rsidRPr="000D58CA" w:rsidRDefault="00745015" w:rsidP="008634D8">
      <w:pPr>
        <w:pStyle w:val="31"/>
      </w:pPr>
      <w:bookmarkStart w:id="36" w:name="_Toc511296616"/>
      <w:r>
        <w:rPr>
          <w:rFonts w:hint="eastAsia"/>
        </w:rPr>
        <w:t>镜像管理</w:t>
      </w:r>
      <w:bookmarkEnd w:id="36"/>
    </w:p>
    <w:p w14:paraId="718AB66A" w14:textId="3BD635D2" w:rsidR="00B302EF" w:rsidRDefault="001D0D51" w:rsidP="00C9131E">
      <w:pPr>
        <w:pStyle w:val="SRS"/>
      </w:pPr>
      <w:r w:rsidRPr="001D0D51">
        <w:t>负责容器镜像的上传、维护、查询等管理功能</w:t>
      </w:r>
      <w:r>
        <w:t>，对所有容器镜像进行统一维护</w:t>
      </w:r>
      <w:r w:rsidR="00B302EF" w:rsidRPr="001E6ABE">
        <w:t>。</w:t>
      </w:r>
    </w:p>
    <w:p w14:paraId="7184E762" w14:textId="77777777" w:rsidR="00B302EF" w:rsidRPr="000D58CA" w:rsidRDefault="00B302EF" w:rsidP="00B302EF">
      <w:pPr>
        <w:pStyle w:val="41"/>
        <w:spacing w:line="360" w:lineRule="auto"/>
        <w:rPr>
          <w:rFonts w:asciiTheme="minorEastAsia" w:eastAsiaTheme="minorEastAsia" w:hAnsiTheme="minorEastAsia"/>
        </w:rPr>
      </w:pPr>
      <w:r w:rsidRPr="000D58CA">
        <w:rPr>
          <w:rFonts w:asciiTheme="minorEastAsia" w:eastAsiaTheme="minorEastAsia" w:hAnsiTheme="minorEastAsia" w:hint="eastAsia"/>
        </w:rPr>
        <w:t>功能描述</w:t>
      </w:r>
    </w:p>
    <w:p w14:paraId="12AD8394" w14:textId="09828628" w:rsidR="00B302EF" w:rsidRPr="000D58CA" w:rsidRDefault="00F570BD" w:rsidP="00B302EF">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镜像</w:t>
      </w:r>
      <w:r w:rsidR="00B302EF">
        <w:rPr>
          <w:rFonts w:asciiTheme="minorEastAsia" w:eastAsiaTheme="minorEastAsia" w:hAnsiTheme="minorEastAsia" w:hint="eastAsia"/>
        </w:rPr>
        <w:t>列表展示</w:t>
      </w:r>
      <w:proofErr w:type="spellEnd"/>
      <w:r w:rsidR="00B302EF"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B302EF" w:rsidRPr="000D58CA" w14:paraId="04297CA9"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59D8AAD" w14:textId="77777777" w:rsidR="00B302EF" w:rsidRPr="000D58CA" w:rsidRDefault="00B302EF"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7DDD462" w14:textId="77777777" w:rsidR="00B302EF" w:rsidRPr="000D58CA" w:rsidRDefault="00B302EF" w:rsidP="00372C86">
            <w:pPr>
              <w:spacing w:line="360" w:lineRule="auto"/>
              <w:rPr>
                <w:rFonts w:asciiTheme="minorEastAsia" w:eastAsiaTheme="minorEastAsia" w:hAnsiTheme="minorEastAsia"/>
                <w:sz w:val="21"/>
                <w:lang w:eastAsia="zh-CN"/>
              </w:rPr>
            </w:pPr>
          </w:p>
        </w:tc>
      </w:tr>
      <w:tr w:rsidR="00B302EF" w:rsidRPr="000D58CA" w14:paraId="5EDA1963"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6A016B1" w14:textId="77777777" w:rsidR="00B302EF" w:rsidRPr="000D58CA" w:rsidRDefault="00B302EF"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6936017" w14:textId="08E0398B" w:rsidR="00B302EF" w:rsidRPr="000D58CA" w:rsidRDefault="00F570BD" w:rsidP="00372C86">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镜像</w:t>
            </w:r>
            <w:r w:rsidR="00B302EF">
              <w:rPr>
                <w:rFonts w:asciiTheme="minorEastAsia" w:eastAsiaTheme="minorEastAsia" w:hAnsiTheme="minorEastAsia"/>
                <w:sz w:val="21"/>
                <w:lang w:eastAsia="zh-CN"/>
              </w:rPr>
              <w:t>列表</w:t>
            </w:r>
            <w:r w:rsidR="00B302EF" w:rsidRPr="000D58CA">
              <w:rPr>
                <w:rFonts w:asciiTheme="minorEastAsia" w:eastAsiaTheme="minorEastAsia" w:hAnsiTheme="minorEastAsia"/>
                <w:sz w:val="21"/>
                <w:lang w:eastAsia="zh-CN"/>
              </w:rPr>
              <w:t>展示</w:t>
            </w:r>
          </w:p>
        </w:tc>
      </w:tr>
      <w:tr w:rsidR="00B302EF" w:rsidRPr="000D58CA" w14:paraId="2C5A85D5"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00CCC4B" w14:textId="77777777" w:rsidR="00B302EF" w:rsidRPr="000D58CA" w:rsidRDefault="00B302EF"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6065793" w14:textId="7CF3084F" w:rsidR="00B302EF" w:rsidRPr="008E083F" w:rsidRDefault="0047575D" w:rsidP="00C9131E">
            <w:pPr>
              <w:pStyle w:val="SRS"/>
              <w:rPr>
                <w:rFonts w:ascii="仿宋" w:eastAsia="仿宋" w:hAnsi="仿宋"/>
              </w:rPr>
            </w:pPr>
            <w:r w:rsidRPr="0047575D">
              <w:rPr>
                <w:shd w:val="clear" w:color="auto" w:fill="auto"/>
              </w:rPr>
              <w:t>展示所有的镜像和其相关信息，并可以根据关键字段进行查询（版本号、镜像名）</w:t>
            </w:r>
            <w:r w:rsidR="00B302EF" w:rsidRPr="008E083F">
              <w:rPr>
                <w:shd w:val="clear" w:color="auto" w:fill="auto"/>
              </w:rPr>
              <w:t>。</w:t>
            </w:r>
          </w:p>
        </w:tc>
      </w:tr>
      <w:tr w:rsidR="00B302EF" w:rsidRPr="000D58CA" w14:paraId="5A4432C4"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7CD17A5" w14:textId="77777777" w:rsidR="00B302EF" w:rsidRPr="000D58CA" w:rsidRDefault="00B302EF"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210D190" w14:textId="77777777" w:rsidR="00B302EF" w:rsidRPr="000D58CA" w:rsidRDefault="00B302EF" w:rsidP="00372C86">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B302EF" w:rsidRPr="000D58CA" w14:paraId="07A4165F"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55C5E8D" w14:textId="77777777" w:rsidR="00B302EF" w:rsidRPr="000D58CA" w:rsidRDefault="00B302EF"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3A40D6E" w14:textId="25979039" w:rsidR="00B302EF" w:rsidRPr="000D58CA" w:rsidRDefault="00F03C7C" w:rsidP="00372C86">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镜像名，版本号</w:t>
            </w:r>
          </w:p>
        </w:tc>
      </w:tr>
      <w:tr w:rsidR="00B302EF" w:rsidRPr="000D58CA" w14:paraId="44045215"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CFAF315" w14:textId="77777777" w:rsidR="00B302EF" w:rsidRPr="000D58CA" w:rsidRDefault="00B302EF"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24C4BCB" w14:textId="1B3A398A" w:rsidR="00B302EF" w:rsidRPr="000D58CA" w:rsidRDefault="00134293" w:rsidP="00372C86">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镜像列表</w:t>
            </w:r>
          </w:p>
        </w:tc>
      </w:tr>
      <w:tr w:rsidR="00B302EF" w:rsidRPr="000D58CA" w14:paraId="56025250"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4CDD754" w14:textId="77777777" w:rsidR="00B302EF" w:rsidRPr="000D58CA" w:rsidRDefault="00B302EF"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7CAB159" w14:textId="77777777" w:rsidR="00B302EF" w:rsidRPr="000D58CA" w:rsidRDefault="00B302EF" w:rsidP="00372C86">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B302EF" w:rsidRPr="000D58CA" w14:paraId="64D7FC8D"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21C9CA2" w14:textId="77777777" w:rsidR="00B302EF" w:rsidRPr="000D58CA" w:rsidRDefault="00B302EF"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2C4D97A" w14:textId="31F58EF9" w:rsidR="00B302EF" w:rsidRPr="00EF0E5C" w:rsidRDefault="00EF0E5C" w:rsidP="00EF0E5C">
            <w:pPr>
              <w:spacing w:line="360" w:lineRule="auto"/>
              <w:rPr>
                <w:rFonts w:asciiTheme="minorEastAsia" w:eastAsiaTheme="minorEastAsia" w:hAnsiTheme="minorEastAsia"/>
                <w:sz w:val="21"/>
                <w:lang w:eastAsia="zh-CN"/>
              </w:rPr>
            </w:pPr>
            <w:r>
              <w:rPr>
                <w:rFonts w:asciiTheme="minorEastAsia" w:eastAsiaTheme="minorEastAsia" w:hAnsiTheme="minorEastAsia" w:hint="eastAsia"/>
                <w:bCs/>
                <w:noProof/>
                <w:sz w:val="21"/>
                <w:szCs w:val="22"/>
                <w:shd w:val="clear" w:color="auto" w:fill="FFFFFF"/>
                <w:lang w:eastAsia="zh-CN"/>
              </w:rPr>
              <w:t>无</w:t>
            </w:r>
          </w:p>
        </w:tc>
      </w:tr>
    </w:tbl>
    <w:p w14:paraId="4D00A841" w14:textId="77777777" w:rsidR="00B302EF" w:rsidRDefault="00B302EF" w:rsidP="00B302EF">
      <w:pPr>
        <w:spacing w:line="360" w:lineRule="auto"/>
        <w:rPr>
          <w:rFonts w:asciiTheme="minorEastAsia" w:eastAsiaTheme="minorEastAsia" w:hAnsiTheme="minorEastAsia"/>
          <w:bCs/>
          <w:i/>
          <w:noProof/>
          <w:color w:val="FF0000"/>
          <w:sz w:val="22"/>
          <w:szCs w:val="22"/>
          <w:shd w:val="clear" w:color="auto" w:fill="FFFFFF"/>
          <w:lang w:eastAsia="zh-CN"/>
        </w:rPr>
      </w:pPr>
    </w:p>
    <w:p w14:paraId="2D43A932" w14:textId="77777777" w:rsidR="00B302EF" w:rsidRPr="00D13A75" w:rsidRDefault="00B302EF" w:rsidP="00B302EF">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71162138" w14:textId="0FB1CFE9" w:rsidR="007930DE" w:rsidRDefault="000E035A" w:rsidP="00C9131E">
      <w:pPr>
        <w:pStyle w:val="SRS"/>
      </w:pPr>
      <w:r>
        <w:lastRenderedPageBreak/>
        <w:drawing>
          <wp:inline distT="0" distB="0" distL="0" distR="0" wp14:anchorId="7FCF5957" wp14:editId="29612AC0">
            <wp:extent cx="4816475" cy="2328545"/>
            <wp:effectExtent l="19050" t="19050" r="3175" b="0"/>
            <wp:docPr id="98" name="图片 98" descr="镜像管理 - 版本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镜像管理 - 版本提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6475" cy="2328545"/>
                    </a:xfrm>
                    <a:prstGeom prst="rect">
                      <a:avLst/>
                    </a:prstGeom>
                    <a:noFill/>
                    <a:ln w="6350" cmpd="sng">
                      <a:solidFill>
                        <a:srgbClr val="000000"/>
                      </a:solidFill>
                      <a:miter lim="800000"/>
                      <a:headEnd/>
                      <a:tailEnd/>
                    </a:ln>
                    <a:effectLst/>
                  </pic:spPr>
                </pic:pic>
              </a:graphicData>
            </a:graphic>
          </wp:inline>
        </w:drawing>
      </w:r>
    </w:p>
    <w:p w14:paraId="18B2B904" w14:textId="0810A9D5" w:rsidR="00136A07" w:rsidRPr="000D58CA" w:rsidRDefault="00710140" w:rsidP="00136A07">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上传镜像</w:t>
      </w:r>
      <w:proofErr w:type="spellEnd"/>
      <w:r w:rsidR="00136A07"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136A07" w:rsidRPr="000D58CA" w14:paraId="645537A1"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B707D36"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5804148" w14:textId="77777777" w:rsidR="00136A07" w:rsidRPr="000D58CA" w:rsidRDefault="00136A07" w:rsidP="00372C86">
            <w:pPr>
              <w:spacing w:line="360" w:lineRule="auto"/>
              <w:rPr>
                <w:rFonts w:asciiTheme="minorEastAsia" w:eastAsiaTheme="minorEastAsia" w:hAnsiTheme="minorEastAsia"/>
                <w:sz w:val="21"/>
                <w:lang w:eastAsia="zh-CN"/>
              </w:rPr>
            </w:pPr>
          </w:p>
        </w:tc>
      </w:tr>
      <w:tr w:rsidR="00136A07" w:rsidRPr="000D58CA" w14:paraId="50888F3C"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443F87A"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EA023C2" w14:textId="748C08F0" w:rsidR="00136A07" w:rsidRPr="000D58CA" w:rsidRDefault="000237DD" w:rsidP="00372C86">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上传镜像</w:t>
            </w:r>
          </w:p>
        </w:tc>
      </w:tr>
      <w:tr w:rsidR="00136A07" w:rsidRPr="000D58CA" w14:paraId="1C4EBDD8"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1EBCEC2"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E67B9C5" w14:textId="6A2375D8" w:rsidR="00136A07" w:rsidRPr="008E083F" w:rsidRDefault="006C6C78" w:rsidP="00C9131E">
            <w:pPr>
              <w:pStyle w:val="SRS"/>
              <w:rPr>
                <w:rFonts w:ascii="仿宋" w:eastAsia="仿宋" w:hAnsi="仿宋"/>
              </w:rPr>
            </w:pPr>
            <w:r w:rsidRPr="00DB5B66">
              <w:rPr>
                <w:shd w:val="clear" w:color="auto" w:fill="auto"/>
              </w:rPr>
              <w:t>上传已经构建好的镜像到镜像Hub</w:t>
            </w:r>
            <w:r w:rsidRPr="00DB5B66">
              <w:rPr>
                <w:rFonts w:hint="eastAsia"/>
                <w:shd w:val="clear" w:color="auto" w:fill="auto"/>
              </w:rPr>
              <w:t>。不再需要进行重新构建</w:t>
            </w:r>
            <w:r w:rsidR="00136A07" w:rsidRPr="008E083F">
              <w:rPr>
                <w:shd w:val="clear" w:color="auto" w:fill="auto"/>
              </w:rPr>
              <w:t>。</w:t>
            </w:r>
          </w:p>
        </w:tc>
      </w:tr>
      <w:tr w:rsidR="00136A07" w:rsidRPr="000D58CA" w14:paraId="1938A1C4"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3D5C3F0"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ACA9812" w14:textId="77777777" w:rsidR="00136A07" w:rsidRPr="000D58CA" w:rsidRDefault="00136A07" w:rsidP="00372C86">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136A07" w:rsidRPr="000D58CA" w14:paraId="21EF1BD2"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CA28AA9"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2AE408B" w14:textId="16012448" w:rsidR="00136A07" w:rsidRPr="000D58CA" w:rsidRDefault="00130219" w:rsidP="00372C86">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镜像信息</w:t>
            </w:r>
          </w:p>
        </w:tc>
      </w:tr>
      <w:tr w:rsidR="00136A07" w:rsidRPr="000D58CA" w14:paraId="516C124A"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D0AFC90"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987FFC5" w14:textId="2857CF2F" w:rsidR="00136A07" w:rsidRPr="000D58CA" w:rsidRDefault="00130219" w:rsidP="00372C86">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上</w:t>
            </w:r>
            <w:proofErr w:type="gramStart"/>
            <w:r>
              <w:rPr>
                <w:rFonts w:asciiTheme="minorEastAsia" w:eastAsiaTheme="minorEastAsia" w:hAnsiTheme="minorEastAsia" w:hint="eastAsia"/>
                <w:sz w:val="21"/>
                <w:lang w:eastAsia="zh-CN"/>
              </w:rPr>
              <w:t>传结果</w:t>
            </w:r>
            <w:proofErr w:type="gramEnd"/>
          </w:p>
        </w:tc>
      </w:tr>
      <w:tr w:rsidR="00136A07" w:rsidRPr="000D58CA" w14:paraId="6614F29E"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A068609"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750E95A" w14:textId="77777777" w:rsidR="00136A07" w:rsidRPr="000D58CA" w:rsidRDefault="00136A07" w:rsidP="00372C86">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136A07" w:rsidRPr="000D58CA" w14:paraId="6185ABA2"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CAC77D5"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719BE03" w14:textId="77777777" w:rsidR="00136A07" w:rsidRDefault="00494A94" w:rsidP="00494A94">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镜像信息包括：</w:t>
            </w:r>
          </w:p>
          <w:p w14:paraId="7A19D1C5" w14:textId="77777777" w:rsidR="00494A94" w:rsidRDefault="00494A94" w:rsidP="00C9131E">
            <w:pPr>
              <w:pStyle w:val="SRS"/>
              <w:numPr>
                <w:ilvl w:val="0"/>
                <w:numId w:val="78"/>
              </w:numPr>
              <w:rPr>
                <w:shd w:val="clear" w:color="auto" w:fill="auto"/>
              </w:rPr>
            </w:pPr>
            <w:r w:rsidRPr="00494A94">
              <w:rPr>
                <w:shd w:val="clear" w:color="auto" w:fill="auto"/>
              </w:rPr>
              <w:t>镜像名称</w:t>
            </w:r>
          </w:p>
          <w:p w14:paraId="0C9DD3E6" w14:textId="77777777" w:rsidR="00494A94" w:rsidRDefault="00494A94" w:rsidP="00C9131E">
            <w:pPr>
              <w:pStyle w:val="SRS"/>
              <w:numPr>
                <w:ilvl w:val="0"/>
                <w:numId w:val="78"/>
              </w:numPr>
              <w:rPr>
                <w:shd w:val="clear" w:color="auto" w:fill="auto"/>
              </w:rPr>
            </w:pPr>
            <w:r w:rsidRPr="00494A94">
              <w:rPr>
                <w:shd w:val="clear" w:color="auto" w:fill="auto"/>
              </w:rPr>
              <w:t>镜像</w:t>
            </w:r>
            <w:r w:rsidRPr="00494A94">
              <w:rPr>
                <w:rFonts w:hint="eastAsia"/>
                <w:shd w:val="clear" w:color="auto" w:fill="auto"/>
              </w:rPr>
              <w:t>信息：镜像路径、版本号</w:t>
            </w:r>
          </w:p>
          <w:p w14:paraId="12CD814B" w14:textId="77777777" w:rsidR="00494A94" w:rsidRDefault="00494A94" w:rsidP="00C9131E">
            <w:pPr>
              <w:pStyle w:val="SRS"/>
              <w:numPr>
                <w:ilvl w:val="0"/>
                <w:numId w:val="78"/>
              </w:numPr>
              <w:rPr>
                <w:shd w:val="clear" w:color="auto" w:fill="auto"/>
              </w:rPr>
            </w:pPr>
            <w:r w:rsidRPr="00494A94">
              <w:rPr>
                <w:rFonts w:hint="eastAsia"/>
                <w:shd w:val="clear" w:color="auto" w:fill="auto"/>
              </w:rPr>
              <w:t>版本类型：默认为“正式版本”</w:t>
            </w:r>
          </w:p>
          <w:p w14:paraId="6E8AE525" w14:textId="70E5E818" w:rsidR="00494A94" w:rsidRPr="00494A94" w:rsidRDefault="00494A94" w:rsidP="00C9131E">
            <w:pPr>
              <w:pStyle w:val="SRS"/>
              <w:numPr>
                <w:ilvl w:val="0"/>
                <w:numId w:val="78"/>
              </w:numPr>
              <w:rPr>
                <w:noProof w:val="0"/>
                <w:szCs w:val="20"/>
                <w:shd w:val="clear" w:color="auto" w:fill="auto"/>
              </w:rPr>
            </w:pPr>
            <w:r w:rsidRPr="00494A94">
              <w:rPr>
                <w:rFonts w:hint="eastAsia"/>
              </w:rPr>
              <w:t>镜像备注</w:t>
            </w:r>
          </w:p>
        </w:tc>
      </w:tr>
    </w:tbl>
    <w:p w14:paraId="601654F8" w14:textId="77777777" w:rsidR="00136A07" w:rsidRDefault="00136A07" w:rsidP="00136A07">
      <w:pPr>
        <w:spacing w:line="360" w:lineRule="auto"/>
        <w:rPr>
          <w:rFonts w:asciiTheme="minorEastAsia" w:eastAsiaTheme="minorEastAsia" w:hAnsiTheme="minorEastAsia"/>
          <w:bCs/>
          <w:i/>
          <w:noProof/>
          <w:color w:val="FF0000"/>
          <w:sz w:val="22"/>
          <w:szCs w:val="22"/>
          <w:shd w:val="clear" w:color="auto" w:fill="FFFFFF"/>
          <w:lang w:eastAsia="zh-CN"/>
        </w:rPr>
      </w:pPr>
    </w:p>
    <w:p w14:paraId="53C6963E" w14:textId="77777777" w:rsidR="00136A07" w:rsidRPr="00D13A75" w:rsidRDefault="00136A07" w:rsidP="00136A07">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047EB4CC" w14:textId="6517AD7B" w:rsidR="00136A07" w:rsidRDefault="001C29BF" w:rsidP="00C9131E">
      <w:pPr>
        <w:pStyle w:val="SRS"/>
      </w:pPr>
      <w:r>
        <w:lastRenderedPageBreak/>
        <w:drawing>
          <wp:inline distT="0" distB="0" distL="0" distR="0" wp14:anchorId="1250B5B7" wp14:editId="572FF004">
            <wp:extent cx="5092700" cy="2339340"/>
            <wp:effectExtent l="19050" t="19050" r="0" b="3810"/>
            <wp:docPr id="99" name="图片 99" descr="镜像管理 - 版本构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镜像管理 - 版本构建"/>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2700" cy="2339340"/>
                    </a:xfrm>
                    <a:prstGeom prst="rect">
                      <a:avLst/>
                    </a:prstGeom>
                    <a:noFill/>
                    <a:ln w="6350" cmpd="sng">
                      <a:solidFill>
                        <a:srgbClr val="000000"/>
                      </a:solidFill>
                      <a:miter lim="800000"/>
                      <a:headEnd/>
                      <a:tailEnd/>
                    </a:ln>
                    <a:effectLst/>
                  </pic:spPr>
                </pic:pic>
              </a:graphicData>
            </a:graphic>
          </wp:inline>
        </w:drawing>
      </w:r>
    </w:p>
    <w:p w14:paraId="0BEABBA5" w14:textId="7FEB91E2" w:rsidR="00136A07" w:rsidRPr="000D58CA" w:rsidRDefault="00525803" w:rsidP="00136A07">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删除镜像</w:t>
      </w:r>
      <w:proofErr w:type="spellEnd"/>
      <w:r w:rsidR="00136A07"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136A07" w:rsidRPr="000D58CA" w14:paraId="4FB93C65"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72D71FF"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57B214C" w14:textId="77777777" w:rsidR="00136A07" w:rsidRPr="000D58CA" w:rsidRDefault="00136A07" w:rsidP="00372C86">
            <w:pPr>
              <w:spacing w:line="360" w:lineRule="auto"/>
              <w:rPr>
                <w:rFonts w:asciiTheme="minorEastAsia" w:eastAsiaTheme="minorEastAsia" w:hAnsiTheme="minorEastAsia"/>
                <w:sz w:val="21"/>
                <w:lang w:eastAsia="zh-CN"/>
              </w:rPr>
            </w:pPr>
          </w:p>
        </w:tc>
      </w:tr>
      <w:tr w:rsidR="00136A07" w:rsidRPr="000D58CA" w14:paraId="00FE5D1F"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04EDC17"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C5E1953" w14:textId="53F61FC4" w:rsidR="00136A07" w:rsidRPr="000D58CA" w:rsidRDefault="00596381" w:rsidP="00372C86">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删除镜像</w:t>
            </w:r>
          </w:p>
        </w:tc>
      </w:tr>
      <w:tr w:rsidR="00136A07" w:rsidRPr="000D58CA" w14:paraId="7641BCF4"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9472B2E"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A505109" w14:textId="66099D84" w:rsidR="00136A07" w:rsidRPr="008E083F" w:rsidRDefault="004B727F" w:rsidP="00C9131E">
            <w:pPr>
              <w:pStyle w:val="SRS"/>
              <w:rPr>
                <w:rFonts w:ascii="仿宋" w:eastAsia="仿宋" w:hAnsi="仿宋"/>
              </w:rPr>
            </w:pPr>
            <w:r w:rsidRPr="004B727F">
              <w:rPr>
                <w:shd w:val="clear" w:color="auto" w:fill="auto"/>
              </w:rPr>
              <w:t>删除已有的镜像和相关文件</w:t>
            </w:r>
            <w:r w:rsidR="00136A07" w:rsidRPr="008E083F">
              <w:rPr>
                <w:shd w:val="clear" w:color="auto" w:fill="auto"/>
              </w:rPr>
              <w:t>。</w:t>
            </w:r>
          </w:p>
        </w:tc>
      </w:tr>
      <w:tr w:rsidR="00136A07" w:rsidRPr="000D58CA" w14:paraId="2766BA16"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2FAD20D"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B592ED6" w14:textId="77777777" w:rsidR="00136A07" w:rsidRPr="000D58CA" w:rsidRDefault="00136A07" w:rsidP="00372C86">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136A07" w:rsidRPr="000D58CA" w14:paraId="0641119A"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AFD98AA"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DD66DD9" w14:textId="34DA648A" w:rsidR="00136A07" w:rsidRPr="000D58CA" w:rsidRDefault="00030E54" w:rsidP="00372C86">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镜像名称，镜像版本</w:t>
            </w:r>
          </w:p>
        </w:tc>
      </w:tr>
      <w:tr w:rsidR="00136A07" w:rsidRPr="000D58CA" w14:paraId="5ED8D81D"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94CE66A"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6301D17" w14:textId="33C09A11" w:rsidR="00136A07" w:rsidRPr="000D58CA" w:rsidRDefault="00030E54" w:rsidP="00372C86">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删除结果</w:t>
            </w:r>
          </w:p>
        </w:tc>
      </w:tr>
      <w:tr w:rsidR="00136A07" w:rsidRPr="000D58CA" w14:paraId="27CEAD7D"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FE7CBCB"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A81FCDE" w14:textId="77777777" w:rsidR="00136A07" w:rsidRPr="000D58CA" w:rsidRDefault="00136A07" w:rsidP="00372C86">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136A07" w:rsidRPr="000D58CA" w14:paraId="15E77083" w14:textId="77777777" w:rsidTr="00372C86">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EE249E9" w14:textId="77777777" w:rsidR="00136A07" w:rsidRPr="000D58CA" w:rsidRDefault="00136A07" w:rsidP="00372C86">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75BC026" w14:textId="04CA0FC3" w:rsidR="00136A07" w:rsidRPr="00BF5319" w:rsidRDefault="004B727F" w:rsidP="00BF5319">
            <w:pPr>
              <w:spacing w:line="360" w:lineRule="auto"/>
              <w:rPr>
                <w:rFonts w:asciiTheme="minorEastAsia" w:eastAsiaTheme="minorEastAsia" w:hAnsiTheme="minorEastAsia"/>
                <w:sz w:val="21"/>
                <w:lang w:eastAsia="zh-CN"/>
              </w:rPr>
            </w:pPr>
            <w:r w:rsidRPr="00BF5319">
              <w:rPr>
                <w:rFonts w:asciiTheme="minorEastAsia" w:eastAsiaTheme="minorEastAsia" w:hAnsiTheme="minorEastAsia" w:hint="eastAsia"/>
                <w:sz w:val="21"/>
                <w:lang w:eastAsia="zh-CN"/>
              </w:rPr>
              <w:t>无</w:t>
            </w:r>
          </w:p>
        </w:tc>
      </w:tr>
    </w:tbl>
    <w:p w14:paraId="6AD40B0F" w14:textId="77777777" w:rsidR="00136A07" w:rsidRDefault="00136A07" w:rsidP="00136A07">
      <w:pPr>
        <w:spacing w:line="360" w:lineRule="auto"/>
        <w:rPr>
          <w:rFonts w:asciiTheme="minorEastAsia" w:eastAsiaTheme="minorEastAsia" w:hAnsiTheme="minorEastAsia"/>
          <w:bCs/>
          <w:i/>
          <w:noProof/>
          <w:color w:val="FF0000"/>
          <w:sz w:val="22"/>
          <w:szCs w:val="22"/>
          <w:shd w:val="clear" w:color="auto" w:fill="FFFFFF"/>
          <w:lang w:eastAsia="zh-CN"/>
        </w:rPr>
      </w:pPr>
    </w:p>
    <w:p w14:paraId="790565AA" w14:textId="38188C10" w:rsidR="007930DE" w:rsidRDefault="00136A07" w:rsidP="00567851">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r w:rsidR="006723B1">
        <w:rPr>
          <w:rFonts w:asciiTheme="minorEastAsia" w:eastAsiaTheme="minorEastAsia" w:hAnsiTheme="minorEastAsia" w:hint="eastAsia"/>
          <w:bCs/>
          <w:noProof/>
          <w:sz w:val="21"/>
          <w:szCs w:val="22"/>
          <w:shd w:val="clear" w:color="auto" w:fill="FFFFFF"/>
          <w:lang w:eastAsia="zh-CN"/>
        </w:rPr>
        <w:t>：无</w:t>
      </w:r>
    </w:p>
    <w:p w14:paraId="5849F907" w14:textId="52059CF7" w:rsidR="004E2A2F" w:rsidRPr="000D58CA" w:rsidRDefault="00027577" w:rsidP="004E2A2F">
      <w:pPr>
        <w:pStyle w:val="31"/>
      </w:pPr>
      <w:bookmarkStart w:id="37" w:name="_Toc511296617"/>
      <w:r>
        <w:rPr>
          <w:rFonts w:hint="eastAsia"/>
        </w:rPr>
        <w:t>命名空间</w:t>
      </w:r>
      <w:r w:rsidR="004E2A2F">
        <w:rPr>
          <w:rFonts w:hint="eastAsia"/>
        </w:rPr>
        <w:t>管理</w:t>
      </w:r>
      <w:bookmarkEnd w:id="37"/>
    </w:p>
    <w:p w14:paraId="28E36546" w14:textId="54D4B2DA" w:rsidR="004E2A2F" w:rsidRDefault="00027577" w:rsidP="00C9131E">
      <w:pPr>
        <w:pStyle w:val="SRS"/>
      </w:pPr>
      <w:r w:rsidRPr="00B54008">
        <w:t>负责应用容器部署的命名空间</w:t>
      </w:r>
      <w:r w:rsidR="004E2A2F" w:rsidRPr="001E6ABE">
        <w:t>。</w:t>
      </w:r>
    </w:p>
    <w:p w14:paraId="36B0FF34" w14:textId="77777777" w:rsidR="004E2A2F" w:rsidRPr="000D58CA" w:rsidRDefault="004E2A2F" w:rsidP="004E2A2F">
      <w:pPr>
        <w:pStyle w:val="41"/>
        <w:spacing w:line="360" w:lineRule="auto"/>
        <w:rPr>
          <w:rFonts w:asciiTheme="minorEastAsia" w:eastAsiaTheme="minorEastAsia" w:hAnsiTheme="minorEastAsia"/>
        </w:rPr>
      </w:pPr>
      <w:r w:rsidRPr="000D58CA">
        <w:rPr>
          <w:rFonts w:asciiTheme="minorEastAsia" w:eastAsiaTheme="minorEastAsia" w:hAnsiTheme="minorEastAsia" w:hint="eastAsia"/>
        </w:rPr>
        <w:t>功能描述</w:t>
      </w:r>
    </w:p>
    <w:p w14:paraId="3F3B4063" w14:textId="64302D8A" w:rsidR="004E2A2F" w:rsidRPr="000D58CA" w:rsidRDefault="002C6F20" w:rsidP="004E2A2F">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命名空间</w:t>
      </w:r>
      <w:r w:rsidR="004E2A2F">
        <w:rPr>
          <w:rFonts w:asciiTheme="minorEastAsia" w:eastAsiaTheme="minorEastAsia" w:hAnsiTheme="minorEastAsia" w:hint="eastAsia"/>
        </w:rPr>
        <w:t>列表展示</w:t>
      </w:r>
      <w:proofErr w:type="spellEnd"/>
      <w:r w:rsidR="004E2A2F"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4E2A2F" w:rsidRPr="000D58CA" w14:paraId="024A066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F21EF47"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3E5646A" w14:textId="77777777" w:rsidR="004E2A2F" w:rsidRPr="000D58CA" w:rsidRDefault="004E2A2F" w:rsidP="00E77D2E">
            <w:pPr>
              <w:spacing w:line="360" w:lineRule="auto"/>
              <w:rPr>
                <w:rFonts w:asciiTheme="minorEastAsia" w:eastAsiaTheme="minorEastAsia" w:hAnsiTheme="minorEastAsia"/>
                <w:sz w:val="21"/>
                <w:lang w:eastAsia="zh-CN"/>
              </w:rPr>
            </w:pPr>
          </w:p>
        </w:tc>
      </w:tr>
      <w:tr w:rsidR="004E2A2F" w:rsidRPr="000D58CA" w14:paraId="2D1A817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CE3A934"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4DF144B" w14:textId="40CC673B" w:rsidR="004E2A2F" w:rsidRPr="000D58CA" w:rsidRDefault="002C6F20"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命名空间</w:t>
            </w:r>
            <w:r w:rsidR="004E2A2F">
              <w:rPr>
                <w:rFonts w:asciiTheme="minorEastAsia" w:eastAsiaTheme="minorEastAsia" w:hAnsiTheme="minorEastAsia"/>
                <w:sz w:val="21"/>
                <w:lang w:eastAsia="zh-CN"/>
              </w:rPr>
              <w:t>列表</w:t>
            </w:r>
            <w:r w:rsidR="004E2A2F" w:rsidRPr="000D58CA">
              <w:rPr>
                <w:rFonts w:asciiTheme="minorEastAsia" w:eastAsiaTheme="minorEastAsia" w:hAnsiTheme="minorEastAsia"/>
                <w:sz w:val="21"/>
                <w:lang w:eastAsia="zh-CN"/>
              </w:rPr>
              <w:t>展示</w:t>
            </w:r>
          </w:p>
        </w:tc>
      </w:tr>
      <w:tr w:rsidR="004E2A2F" w:rsidRPr="000D58CA" w14:paraId="70E304E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CE4EA86"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505F70A" w14:textId="60DA7410" w:rsidR="004E2A2F" w:rsidRPr="008E083F" w:rsidRDefault="002C6F20" w:rsidP="00C9131E">
            <w:pPr>
              <w:pStyle w:val="SRS"/>
              <w:rPr>
                <w:rFonts w:ascii="仿宋" w:eastAsia="仿宋" w:hAnsi="仿宋"/>
              </w:rPr>
            </w:pPr>
            <w:r w:rsidRPr="002C6F20">
              <w:rPr>
                <w:shd w:val="clear" w:color="auto" w:fill="auto"/>
              </w:rPr>
              <w:t>展示所有的已有命名空间和其相关信息（命名空间名称、描述），并可以根据关键字进行查询（名称）</w:t>
            </w:r>
            <w:r w:rsidR="004E2A2F" w:rsidRPr="002C6F20">
              <w:rPr>
                <w:shd w:val="clear" w:color="auto" w:fill="auto"/>
              </w:rPr>
              <w:t>。</w:t>
            </w:r>
          </w:p>
        </w:tc>
      </w:tr>
      <w:tr w:rsidR="004E2A2F" w:rsidRPr="000D58CA" w14:paraId="505ABF8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03F5287"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lastRenderedPageBreak/>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84DEBC5" w14:textId="77777777" w:rsidR="004E2A2F" w:rsidRPr="000D58CA" w:rsidRDefault="004E2A2F"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4E2A2F" w:rsidRPr="000D58CA" w14:paraId="4DE4E6A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4728B83"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95F08E3" w14:textId="01F8ED83" w:rsidR="004E2A2F" w:rsidRPr="000D58CA" w:rsidRDefault="003C78DD"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命名空间名称</w:t>
            </w:r>
          </w:p>
        </w:tc>
      </w:tr>
      <w:tr w:rsidR="004E2A2F" w:rsidRPr="000D58CA" w14:paraId="2FE9CC9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1723836"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5E366C0" w14:textId="00385F46" w:rsidR="004E2A2F" w:rsidRPr="000D58CA" w:rsidRDefault="003C78DD"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命名空间列表</w:t>
            </w:r>
          </w:p>
        </w:tc>
      </w:tr>
      <w:tr w:rsidR="004E2A2F" w:rsidRPr="000D58CA" w14:paraId="4080B56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75B5610"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601720A" w14:textId="77777777" w:rsidR="004E2A2F" w:rsidRPr="000D58CA" w:rsidRDefault="004E2A2F"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4E2A2F" w:rsidRPr="000D58CA" w14:paraId="3D9B6A1D"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4BB62F2"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E17AED9" w14:textId="5EEB82DE" w:rsidR="004E2A2F" w:rsidRPr="002B7C7A" w:rsidRDefault="002B7C7A" w:rsidP="002B7C7A">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0E42A59E" w14:textId="77777777" w:rsidR="004E2A2F" w:rsidRDefault="004E2A2F" w:rsidP="004E2A2F">
      <w:pPr>
        <w:spacing w:line="360" w:lineRule="auto"/>
        <w:rPr>
          <w:rFonts w:asciiTheme="minorEastAsia" w:eastAsiaTheme="minorEastAsia" w:hAnsiTheme="minorEastAsia"/>
          <w:bCs/>
          <w:i/>
          <w:noProof/>
          <w:color w:val="FF0000"/>
          <w:sz w:val="22"/>
          <w:szCs w:val="22"/>
          <w:shd w:val="clear" w:color="auto" w:fill="FFFFFF"/>
          <w:lang w:eastAsia="zh-CN"/>
        </w:rPr>
      </w:pPr>
    </w:p>
    <w:p w14:paraId="5ECF8FC9" w14:textId="3BB482C5" w:rsidR="004E2A2F" w:rsidRDefault="004E2A2F" w:rsidP="00E1103B">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r w:rsidR="00E1103B">
        <w:rPr>
          <w:rFonts w:asciiTheme="minorEastAsia" w:eastAsiaTheme="minorEastAsia" w:hAnsiTheme="minorEastAsia"/>
          <w:bCs/>
          <w:noProof/>
          <w:sz w:val="21"/>
          <w:szCs w:val="22"/>
          <w:shd w:val="clear" w:color="auto" w:fill="FFFFFF"/>
          <w:lang w:eastAsia="zh-CN"/>
        </w:rPr>
        <w:t>：无</w:t>
      </w:r>
    </w:p>
    <w:p w14:paraId="456CE12C" w14:textId="017F059A" w:rsidR="00A7038A" w:rsidRPr="000D58CA" w:rsidRDefault="00B86C31" w:rsidP="00A7038A">
      <w:pPr>
        <w:pStyle w:val="50"/>
        <w:spacing w:line="360" w:lineRule="auto"/>
        <w:rPr>
          <w:rFonts w:asciiTheme="minorEastAsia" w:eastAsiaTheme="minorEastAsia" w:hAnsiTheme="minorEastAsia"/>
          <w:lang w:eastAsia="zh-CN"/>
        </w:rPr>
      </w:pPr>
      <w:r>
        <w:rPr>
          <w:rFonts w:asciiTheme="minorEastAsia" w:eastAsiaTheme="minorEastAsia" w:hAnsiTheme="minorEastAsia" w:hint="eastAsia"/>
          <w:lang w:eastAsia="zh-CN"/>
        </w:rPr>
        <w:t>新增</w:t>
      </w:r>
      <w:r w:rsidR="00A7038A">
        <w:rPr>
          <w:rFonts w:asciiTheme="minorEastAsia" w:eastAsiaTheme="minorEastAsia" w:hAnsiTheme="minorEastAsia" w:hint="eastAsia"/>
          <w:lang w:eastAsia="zh-CN"/>
        </w:rPr>
        <w:t>命名空间</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A7038A" w:rsidRPr="000D58CA" w14:paraId="543FF5D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D073C62" w14:textId="77777777" w:rsidR="00A7038A" w:rsidRPr="000D58CA" w:rsidRDefault="00A7038A"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9A46EEB" w14:textId="77777777" w:rsidR="00A7038A" w:rsidRPr="000D58CA" w:rsidRDefault="00A7038A" w:rsidP="00E77D2E">
            <w:pPr>
              <w:spacing w:line="360" w:lineRule="auto"/>
              <w:rPr>
                <w:rFonts w:asciiTheme="minorEastAsia" w:eastAsiaTheme="minorEastAsia" w:hAnsiTheme="minorEastAsia"/>
                <w:sz w:val="21"/>
                <w:lang w:eastAsia="zh-CN"/>
              </w:rPr>
            </w:pPr>
          </w:p>
        </w:tc>
      </w:tr>
      <w:tr w:rsidR="00A7038A" w:rsidRPr="000D58CA" w14:paraId="7D68E09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4C6924B" w14:textId="77777777" w:rsidR="00A7038A" w:rsidRPr="000D58CA" w:rsidRDefault="00A7038A"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0E71DA4" w14:textId="588A2E25" w:rsidR="00A7038A" w:rsidRPr="000D58CA" w:rsidRDefault="00B86C31"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新增命名</w:t>
            </w:r>
          </w:p>
        </w:tc>
      </w:tr>
      <w:tr w:rsidR="00A7038A" w:rsidRPr="000D58CA" w14:paraId="2832588F"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B7DBE2D" w14:textId="77777777" w:rsidR="00A7038A" w:rsidRPr="000D58CA" w:rsidRDefault="00A7038A"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1F5A7C7" w14:textId="079CDACC" w:rsidR="00A7038A" w:rsidRPr="008E083F" w:rsidRDefault="00B86C31" w:rsidP="00C9131E">
            <w:pPr>
              <w:pStyle w:val="SRS"/>
              <w:rPr>
                <w:rFonts w:ascii="仿宋" w:eastAsia="仿宋" w:hAnsi="仿宋"/>
              </w:rPr>
            </w:pPr>
            <w:r w:rsidRPr="00B86C31">
              <w:rPr>
                <w:shd w:val="clear" w:color="auto" w:fill="auto"/>
              </w:rPr>
              <w:t>创建新的命名空间，包括名称和描述</w:t>
            </w:r>
            <w:r w:rsidR="00A7038A" w:rsidRPr="002C6F20">
              <w:rPr>
                <w:shd w:val="clear" w:color="auto" w:fill="auto"/>
              </w:rPr>
              <w:t>。</w:t>
            </w:r>
          </w:p>
        </w:tc>
      </w:tr>
      <w:tr w:rsidR="00A7038A" w:rsidRPr="000D58CA" w14:paraId="1AEB731F"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E7C2291" w14:textId="77777777" w:rsidR="00A7038A" w:rsidRPr="000D58CA" w:rsidRDefault="00A7038A"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B46EC7D" w14:textId="77777777" w:rsidR="00A7038A" w:rsidRPr="000D58CA" w:rsidRDefault="00A7038A"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A7038A" w:rsidRPr="000D58CA" w14:paraId="6D03D76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5AC1B8A" w14:textId="77777777" w:rsidR="00A7038A" w:rsidRPr="000D58CA" w:rsidRDefault="00A7038A"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6A96E93" w14:textId="7C460D7E" w:rsidR="00A7038A" w:rsidRPr="000D58CA" w:rsidRDefault="003E0EDA" w:rsidP="00E77D2E">
            <w:pPr>
              <w:spacing w:line="360" w:lineRule="auto"/>
              <w:rPr>
                <w:rFonts w:asciiTheme="minorEastAsia" w:eastAsiaTheme="minorEastAsia" w:hAnsiTheme="minorEastAsia"/>
                <w:sz w:val="21"/>
                <w:lang w:eastAsia="zh-CN"/>
              </w:rPr>
            </w:pPr>
            <w:r w:rsidRPr="00B86C31">
              <w:rPr>
                <w:lang w:eastAsia="zh-CN"/>
              </w:rPr>
              <w:t>命名空间</w:t>
            </w:r>
            <w:r>
              <w:rPr>
                <w:rFonts w:hint="eastAsia"/>
                <w:lang w:eastAsia="zh-CN"/>
              </w:rPr>
              <w:t>名称，</w:t>
            </w:r>
            <w:r w:rsidRPr="00B86C31">
              <w:rPr>
                <w:lang w:eastAsia="zh-CN"/>
              </w:rPr>
              <w:t>命名空间</w:t>
            </w:r>
            <w:r>
              <w:rPr>
                <w:rFonts w:hint="eastAsia"/>
                <w:lang w:eastAsia="zh-CN"/>
              </w:rPr>
              <w:t>描述</w:t>
            </w:r>
          </w:p>
        </w:tc>
      </w:tr>
      <w:tr w:rsidR="00A7038A" w:rsidRPr="000D58CA" w14:paraId="4E1B803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76AF6F0" w14:textId="77777777" w:rsidR="00A7038A" w:rsidRPr="000D58CA" w:rsidRDefault="00A7038A"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D902655" w14:textId="30BA2413" w:rsidR="00A7038A" w:rsidRPr="000D58CA" w:rsidRDefault="003E0EDA"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新增结果</w:t>
            </w:r>
          </w:p>
        </w:tc>
      </w:tr>
      <w:tr w:rsidR="00A7038A" w:rsidRPr="000D58CA" w14:paraId="7E01C16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012A935" w14:textId="77777777" w:rsidR="00A7038A" w:rsidRPr="000D58CA" w:rsidRDefault="00A7038A"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6F206F5" w14:textId="77777777" w:rsidR="00A7038A" w:rsidRPr="000D58CA" w:rsidRDefault="00A7038A"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A7038A" w:rsidRPr="000D58CA" w14:paraId="05795CB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464F1BF" w14:textId="77777777" w:rsidR="00A7038A" w:rsidRPr="000D58CA" w:rsidRDefault="00A7038A"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F9AECC0" w14:textId="77777777" w:rsidR="00A7038A" w:rsidRPr="002B7C7A" w:rsidRDefault="00A7038A"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1BE69F97" w14:textId="77777777" w:rsidR="00A7038A" w:rsidRDefault="00A7038A" w:rsidP="00A7038A">
      <w:pPr>
        <w:spacing w:line="360" w:lineRule="auto"/>
        <w:rPr>
          <w:rFonts w:asciiTheme="minorEastAsia" w:eastAsiaTheme="minorEastAsia" w:hAnsiTheme="minorEastAsia"/>
          <w:bCs/>
          <w:i/>
          <w:noProof/>
          <w:color w:val="FF0000"/>
          <w:sz w:val="22"/>
          <w:szCs w:val="22"/>
          <w:shd w:val="clear" w:color="auto" w:fill="FFFFFF"/>
          <w:lang w:eastAsia="zh-CN"/>
        </w:rPr>
      </w:pPr>
    </w:p>
    <w:p w14:paraId="798525CA" w14:textId="77777777" w:rsidR="00A7038A" w:rsidRPr="00E1103B" w:rsidRDefault="00A7038A" w:rsidP="00A7038A">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r>
        <w:rPr>
          <w:rFonts w:asciiTheme="minorEastAsia" w:eastAsiaTheme="minorEastAsia" w:hAnsiTheme="minorEastAsia"/>
          <w:bCs/>
          <w:noProof/>
          <w:sz w:val="21"/>
          <w:szCs w:val="22"/>
          <w:shd w:val="clear" w:color="auto" w:fill="FFFFFF"/>
          <w:lang w:eastAsia="zh-CN"/>
        </w:rPr>
        <w:t>：无</w:t>
      </w:r>
    </w:p>
    <w:p w14:paraId="31560D96" w14:textId="0E26A827" w:rsidR="00BB6A9C" w:rsidRPr="000D58CA" w:rsidRDefault="00DA5829" w:rsidP="00BB6A9C">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修改</w:t>
      </w:r>
      <w:r w:rsidR="00BB6A9C">
        <w:rPr>
          <w:rFonts w:asciiTheme="minorEastAsia" w:eastAsiaTheme="minorEastAsia" w:hAnsiTheme="minorEastAsia" w:hint="eastAsia"/>
        </w:rPr>
        <w:t>命名空间</w:t>
      </w:r>
      <w:proofErr w:type="spellEnd"/>
      <w:r w:rsidR="00BB6A9C"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BB6A9C" w:rsidRPr="000D58CA" w14:paraId="6B236AD5"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D5411FA" w14:textId="77777777" w:rsidR="00BB6A9C" w:rsidRPr="000D58CA" w:rsidRDefault="00BB6A9C"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D427F89" w14:textId="77777777" w:rsidR="00BB6A9C" w:rsidRPr="000D58CA" w:rsidRDefault="00BB6A9C" w:rsidP="00E77D2E">
            <w:pPr>
              <w:spacing w:line="360" w:lineRule="auto"/>
              <w:rPr>
                <w:rFonts w:asciiTheme="minorEastAsia" w:eastAsiaTheme="minorEastAsia" w:hAnsiTheme="minorEastAsia"/>
                <w:sz w:val="21"/>
                <w:lang w:eastAsia="zh-CN"/>
              </w:rPr>
            </w:pPr>
          </w:p>
        </w:tc>
      </w:tr>
      <w:tr w:rsidR="00BB6A9C" w:rsidRPr="000D58CA" w14:paraId="5B86ACA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8C652D5" w14:textId="77777777" w:rsidR="00BB6A9C" w:rsidRPr="000D58CA" w:rsidRDefault="00BB6A9C"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B648D1E" w14:textId="338388F9" w:rsidR="00BB6A9C" w:rsidRPr="000D58CA" w:rsidRDefault="00DA5829" w:rsidP="00DA5829">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修改</w:t>
            </w:r>
            <w:r w:rsidR="00BB6A9C">
              <w:rPr>
                <w:rFonts w:asciiTheme="minorEastAsia" w:eastAsiaTheme="minorEastAsia" w:hAnsiTheme="minorEastAsia"/>
                <w:sz w:val="21"/>
                <w:lang w:eastAsia="zh-CN"/>
              </w:rPr>
              <w:t>命名空间</w:t>
            </w:r>
          </w:p>
        </w:tc>
      </w:tr>
      <w:tr w:rsidR="00BB6A9C" w:rsidRPr="000D58CA" w14:paraId="390208D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899C30D" w14:textId="77777777" w:rsidR="00BB6A9C" w:rsidRPr="000D58CA" w:rsidRDefault="00BB6A9C"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DDCC1C3" w14:textId="7E20F8B4" w:rsidR="00BB6A9C" w:rsidRPr="008E083F" w:rsidRDefault="00DA5829" w:rsidP="00C9131E">
            <w:pPr>
              <w:pStyle w:val="SRS"/>
              <w:rPr>
                <w:rFonts w:ascii="仿宋" w:eastAsia="仿宋" w:hAnsi="仿宋"/>
              </w:rPr>
            </w:pPr>
            <w:r w:rsidRPr="00DA5829">
              <w:rPr>
                <w:shd w:val="clear" w:color="auto" w:fill="auto"/>
              </w:rPr>
              <w:t>修改现有命名空间的信息（描述）</w:t>
            </w:r>
            <w:r w:rsidR="00BB6A9C" w:rsidRPr="002C6F20">
              <w:rPr>
                <w:shd w:val="clear" w:color="auto" w:fill="auto"/>
              </w:rPr>
              <w:t>。</w:t>
            </w:r>
          </w:p>
        </w:tc>
      </w:tr>
      <w:tr w:rsidR="00BB6A9C" w:rsidRPr="000D58CA" w14:paraId="7077D0F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E1AFAE0" w14:textId="77777777" w:rsidR="00BB6A9C" w:rsidRPr="000D58CA" w:rsidRDefault="00BB6A9C"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C172F22" w14:textId="77777777" w:rsidR="00BB6A9C" w:rsidRPr="000D58CA" w:rsidRDefault="00BB6A9C"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BB6A9C" w:rsidRPr="000D58CA" w14:paraId="65332019"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F98749D" w14:textId="77777777" w:rsidR="00BB6A9C" w:rsidRPr="000D58CA" w:rsidRDefault="00BB6A9C"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6BE7FA1" w14:textId="4CFEC60E" w:rsidR="00BB6A9C" w:rsidRPr="000D58CA" w:rsidRDefault="00C44732" w:rsidP="00E77D2E">
            <w:pPr>
              <w:spacing w:line="360" w:lineRule="auto"/>
              <w:rPr>
                <w:rFonts w:asciiTheme="minorEastAsia" w:eastAsiaTheme="minorEastAsia" w:hAnsiTheme="minorEastAsia" w:hint="eastAsia"/>
                <w:sz w:val="21"/>
                <w:lang w:eastAsia="zh-CN"/>
              </w:rPr>
            </w:pPr>
            <w:proofErr w:type="spellStart"/>
            <w:r w:rsidRPr="00B86C31">
              <w:t>命名空间</w:t>
            </w:r>
            <w:proofErr w:type="spellEnd"/>
            <w:r>
              <w:rPr>
                <w:rFonts w:hint="eastAsia"/>
                <w:lang w:eastAsia="zh-CN"/>
              </w:rPr>
              <w:t>描述</w:t>
            </w:r>
          </w:p>
        </w:tc>
      </w:tr>
      <w:tr w:rsidR="00BB6A9C" w:rsidRPr="000D58CA" w14:paraId="555A05E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5634C66" w14:textId="77777777" w:rsidR="00BB6A9C" w:rsidRPr="000D58CA" w:rsidRDefault="00BB6A9C"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D76E5C7" w14:textId="12E02152" w:rsidR="00BB6A9C" w:rsidRPr="000D58CA" w:rsidRDefault="00C44732"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修改结果</w:t>
            </w:r>
          </w:p>
        </w:tc>
      </w:tr>
      <w:tr w:rsidR="00BB6A9C" w:rsidRPr="000D58CA" w14:paraId="0127F59D"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9A0ECBE" w14:textId="77777777" w:rsidR="00BB6A9C" w:rsidRPr="000D58CA" w:rsidRDefault="00BB6A9C"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DA72AF6" w14:textId="77777777" w:rsidR="00BB6A9C" w:rsidRPr="000D58CA" w:rsidRDefault="00BB6A9C"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BB6A9C" w:rsidRPr="000D58CA" w14:paraId="5B06838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5063E21" w14:textId="77777777" w:rsidR="00BB6A9C" w:rsidRPr="000D58CA" w:rsidRDefault="00BB6A9C"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lastRenderedPageBreak/>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B8A7DBD" w14:textId="77777777" w:rsidR="00BB6A9C" w:rsidRPr="002B7C7A" w:rsidRDefault="00BB6A9C"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23F04036" w14:textId="77777777" w:rsidR="00BB6A9C" w:rsidRDefault="00BB6A9C" w:rsidP="00BB6A9C">
      <w:pPr>
        <w:spacing w:line="360" w:lineRule="auto"/>
        <w:rPr>
          <w:rFonts w:asciiTheme="minorEastAsia" w:eastAsiaTheme="minorEastAsia" w:hAnsiTheme="minorEastAsia"/>
          <w:bCs/>
          <w:i/>
          <w:noProof/>
          <w:color w:val="FF0000"/>
          <w:sz w:val="22"/>
          <w:szCs w:val="22"/>
          <w:shd w:val="clear" w:color="auto" w:fill="FFFFFF"/>
          <w:lang w:eastAsia="zh-CN"/>
        </w:rPr>
      </w:pPr>
    </w:p>
    <w:p w14:paraId="52DC289D" w14:textId="77777777" w:rsidR="00BB6A9C" w:rsidRPr="00E1103B" w:rsidRDefault="00BB6A9C" w:rsidP="00BB6A9C">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r>
        <w:rPr>
          <w:rFonts w:asciiTheme="minorEastAsia" w:eastAsiaTheme="minorEastAsia" w:hAnsiTheme="minorEastAsia"/>
          <w:bCs/>
          <w:noProof/>
          <w:sz w:val="21"/>
          <w:szCs w:val="22"/>
          <w:shd w:val="clear" w:color="auto" w:fill="FFFFFF"/>
          <w:lang w:eastAsia="zh-CN"/>
        </w:rPr>
        <w:t>：无</w:t>
      </w:r>
    </w:p>
    <w:p w14:paraId="5032D01D" w14:textId="3A12304F" w:rsidR="00827C14" w:rsidRPr="000D58CA" w:rsidRDefault="00756EC2" w:rsidP="00827C14">
      <w:pPr>
        <w:pStyle w:val="50"/>
        <w:spacing w:line="360" w:lineRule="auto"/>
        <w:rPr>
          <w:rFonts w:asciiTheme="minorEastAsia" w:eastAsiaTheme="minorEastAsia" w:hAnsiTheme="minorEastAsia"/>
          <w:lang w:eastAsia="zh-CN"/>
        </w:rPr>
      </w:pPr>
      <w:r>
        <w:rPr>
          <w:rFonts w:asciiTheme="minorEastAsia" w:eastAsiaTheme="minorEastAsia" w:hAnsiTheme="minorEastAsia" w:hint="eastAsia"/>
          <w:lang w:eastAsia="zh-CN"/>
        </w:rPr>
        <w:t>删除</w:t>
      </w:r>
      <w:r w:rsidR="00827C14">
        <w:rPr>
          <w:rFonts w:asciiTheme="minorEastAsia" w:eastAsiaTheme="minorEastAsia" w:hAnsiTheme="minorEastAsia" w:hint="eastAsia"/>
          <w:lang w:eastAsia="zh-CN"/>
        </w:rPr>
        <w:t>命名空间</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827C14" w:rsidRPr="000D58CA" w14:paraId="155570AF"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866B87C" w14:textId="77777777" w:rsidR="00827C14" w:rsidRPr="000D58CA" w:rsidRDefault="00827C14"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7C03F9F" w14:textId="77777777" w:rsidR="00827C14" w:rsidRPr="000D58CA" w:rsidRDefault="00827C14" w:rsidP="00E77D2E">
            <w:pPr>
              <w:spacing w:line="360" w:lineRule="auto"/>
              <w:rPr>
                <w:rFonts w:asciiTheme="minorEastAsia" w:eastAsiaTheme="minorEastAsia" w:hAnsiTheme="minorEastAsia"/>
                <w:sz w:val="21"/>
                <w:lang w:eastAsia="zh-CN"/>
              </w:rPr>
            </w:pPr>
          </w:p>
        </w:tc>
      </w:tr>
      <w:tr w:rsidR="00827C14" w:rsidRPr="000D58CA" w14:paraId="03C1E83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9D0ACB7" w14:textId="77777777" w:rsidR="00827C14" w:rsidRPr="000D58CA" w:rsidRDefault="00827C14"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57E925E" w14:textId="71E2EBF5" w:rsidR="00827C14" w:rsidRPr="000D58CA" w:rsidRDefault="00756EC2" w:rsidP="00756EC2">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删除</w:t>
            </w:r>
            <w:r w:rsidR="00827C14">
              <w:rPr>
                <w:rFonts w:asciiTheme="minorEastAsia" w:eastAsiaTheme="minorEastAsia" w:hAnsiTheme="minorEastAsia"/>
                <w:sz w:val="21"/>
                <w:lang w:eastAsia="zh-CN"/>
              </w:rPr>
              <w:t>命名空间</w:t>
            </w:r>
          </w:p>
        </w:tc>
      </w:tr>
      <w:tr w:rsidR="00827C14" w:rsidRPr="000D58CA" w14:paraId="4E25857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0F6EF3C" w14:textId="77777777" w:rsidR="00827C14" w:rsidRPr="000D58CA" w:rsidRDefault="00827C14"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C44956E" w14:textId="43CE308C" w:rsidR="00827C14" w:rsidRPr="008E083F" w:rsidRDefault="00756EC2" w:rsidP="00C9131E">
            <w:pPr>
              <w:pStyle w:val="SRS"/>
              <w:rPr>
                <w:rFonts w:ascii="仿宋" w:eastAsia="仿宋" w:hAnsi="仿宋"/>
              </w:rPr>
            </w:pPr>
            <w:r w:rsidRPr="00756EC2">
              <w:rPr>
                <w:shd w:val="clear" w:color="auto" w:fill="auto"/>
              </w:rPr>
              <w:t>删除选中的命名空间</w:t>
            </w:r>
            <w:r w:rsidR="00827C14" w:rsidRPr="002C6F20">
              <w:rPr>
                <w:shd w:val="clear" w:color="auto" w:fill="auto"/>
              </w:rPr>
              <w:t>。</w:t>
            </w:r>
          </w:p>
        </w:tc>
      </w:tr>
      <w:tr w:rsidR="00827C14" w:rsidRPr="000D58CA" w14:paraId="2F1D1D59"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07ECECD" w14:textId="77777777" w:rsidR="00827C14" w:rsidRPr="000D58CA" w:rsidRDefault="00827C14"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BD03F66" w14:textId="77777777" w:rsidR="00827C14" w:rsidRPr="000D58CA" w:rsidRDefault="00827C14"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827C14" w:rsidRPr="000D58CA" w14:paraId="0E66508B"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AFBAB63" w14:textId="77777777" w:rsidR="00827C14" w:rsidRPr="000D58CA" w:rsidRDefault="00827C14"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3EAB673" w14:textId="772622B5" w:rsidR="00827C14" w:rsidRPr="000D58CA" w:rsidRDefault="00B50BD8" w:rsidP="00E77D2E">
            <w:pPr>
              <w:spacing w:line="360" w:lineRule="auto"/>
              <w:rPr>
                <w:rFonts w:asciiTheme="minorEastAsia" w:eastAsiaTheme="minorEastAsia" w:hAnsiTheme="minorEastAsia" w:hint="eastAsia"/>
                <w:sz w:val="21"/>
                <w:lang w:eastAsia="zh-CN"/>
              </w:rPr>
            </w:pPr>
            <w:proofErr w:type="spellStart"/>
            <w:r w:rsidRPr="00B86C31">
              <w:t>命名空间</w:t>
            </w:r>
            <w:proofErr w:type="spellEnd"/>
            <w:r>
              <w:rPr>
                <w:rFonts w:hint="eastAsia"/>
                <w:lang w:eastAsia="zh-CN"/>
              </w:rPr>
              <w:t>名称</w:t>
            </w:r>
          </w:p>
        </w:tc>
      </w:tr>
      <w:tr w:rsidR="00827C14" w:rsidRPr="000D58CA" w14:paraId="511105D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62C943B" w14:textId="77777777" w:rsidR="00827C14" w:rsidRPr="000D58CA" w:rsidRDefault="00827C14"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73F4398" w14:textId="5CCAFB9E" w:rsidR="00827C14" w:rsidRPr="000D58CA" w:rsidRDefault="00B50BD8"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删除结果</w:t>
            </w:r>
          </w:p>
        </w:tc>
      </w:tr>
      <w:tr w:rsidR="00827C14" w:rsidRPr="000D58CA" w14:paraId="22CADB1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51A1167" w14:textId="77777777" w:rsidR="00827C14" w:rsidRPr="000D58CA" w:rsidRDefault="00827C14"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41A5F68" w14:textId="77777777" w:rsidR="00827C14" w:rsidRPr="000D58CA" w:rsidRDefault="00827C14"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827C14" w:rsidRPr="000D58CA" w14:paraId="7322D109"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B43F80A" w14:textId="77777777" w:rsidR="00827C14" w:rsidRPr="000D58CA" w:rsidRDefault="00827C14"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98F8D0B" w14:textId="77777777" w:rsidR="00827C14" w:rsidRPr="002B7C7A" w:rsidRDefault="00827C14"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19BA31A5" w14:textId="77777777" w:rsidR="00827C14" w:rsidRDefault="00827C14" w:rsidP="00827C14">
      <w:pPr>
        <w:spacing w:line="360" w:lineRule="auto"/>
        <w:rPr>
          <w:rFonts w:asciiTheme="minorEastAsia" w:eastAsiaTheme="minorEastAsia" w:hAnsiTheme="minorEastAsia"/>
          <w:bCs/>
          <w:i/>
          <w:noProof/>
          <w:color w:val="FF0000"/>
          <w:sz w:val="22"/>
          <w:szCs w:val="22"/>
          <w:shd w:val="clear" w:color="auto" w:fill="FFFFFF"/>
          <w:lang w:eastAsia="zh-CN"/>
        </w:rPr>
      </w:pPr>
    </w:p>
    <w:p w14:paraId="4A735411" w14:textId="65CB48A3" w:rsidR="00A7038A" w:rsidRPr="00E1103B" w:rsidRDefault="00827C14" w:rsidP="00E1103B">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r>
        <w:rPr>
          <w:rFonts w:asciiTheme="minorEastAsia" w:eastAsiaTheme="minorEastAsia" w:hAnsiTheme="minorEastAsia"/>
          <w:bCs/>
          <w:noProof/>
          <w:sz w:val="21"/>
          <w:szCs w:val="22"/>
          <w:shd w:val="clear" w:color="auto" w:fill="FFFFFF"/>
          <w:lang w:eastAsia="zh-CN"/>
        </w:rPr>
        <w:t>：无</w:t>
      </w:r>
    </w:p>
    <w:p w14:paraId="5021F54F" w14:textId="796076B3" w:rsidR="004E2A2F" w:rsidRPr="000D58CA" w:rsidRDefault="008162F4" w:rsidP="004E2A2F">
      <w:pPr>
        <w:pStyle w:val="31"/>
      </w:pPr>
      <w:bookmarkStart w:id="38" w:name="_Toc511296618"/>
      <w:r>
        <w:rPr>
          <w:rFonts w:hint="eastAsia"/>
        </w:rPr>
        <w:t>部署</w:t>
      </w:r>
      <w:r w:rsidR="004E2A2F">
        <w:rPr>
          <w:rFonts w:hint="eastAsia"/>
        </w:rPr>
        <w:t>管理</w:t>
      </w:r>
      <w:bookmarkEnd w:id="38"/>
    </w:p>
    <w:p w14:paraId="41CCC731" w14:textId="6D6CB0C4" w:rsidR="004E2A2F" w:rsidRDefault="008162F4" w:rsidP="00C9131E">
      <w:pPr>
        <w:pStyle w:val="SRS"/>
      </w:pPr>
      <w:r w:rsidRPr="00B54008">
        <w:t>负责业务应用的创建、部署、维护、查询、监控等管理功能，保证业务的上线使用和动态扩容</w:t>
      </w:r>
      <w:r w:rsidR="004E2A2F" w:rsidRPr="001E6ABE">
        <w:t>。</w:t>
      </w:r>
    </w:p>
    <w:p w14:paraId="6802876D" w14:textId="77777777" w:rsidR="004E2A2F" w:rsidRPr="000D58CA" w:rsidRDefault="004E2A2F" w:rsidP="004E2A2F">
      <w:pPr>
        <w:pStyle w:val="41"/>
        <w:spacing w:line="360" w:lineRule="auto"/>
        <w:rPr>
          <w:rFonts w:asciiTheme="minorEastAsia" w:eastAsiaTheme="minorEastAsia" w:hAnsiTheme="minorEastAsia"/>
        </w:rPr>
      </w:pPr>
      <w:r w:rsidRPr="000D58CA">
        <w:rPr>
          <w:rFonts w:asciiTheme="minorEastAsia" w:eastAsiaTheme="minorEastAsia" w:hAnsiTheme="minorEastAsia" w:hint="eastAsia"/>
        </w:rPr>
        <w:t>功能描述</w:t>
      </w:r>
    </w:p>
    <w:p w14:paraId="44125EA1" w14:textId="73C78D62" w:rsidR="004E2A2F" w:rsidRPr="000D58CA" w:rsidRDefault="00FC5920" w:rsidP="004E2A2F">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应用</w:t>
      </w:r>
      <w:r w:rsidR="004E2A2F">
        <w:rPr>
          <w:rFonts w:asciiTheme="minorEastAsia" w:eastAsiaTheme="minorEastAsia" w:hAnsiTheme="minorEastAsia" w:hint="eastAsia"/>
        </w:rPr>
        <w:t>列表展示</w:t>
      </w:r>
      <w:proofErr w:type="spellEnd"/>
      <w:r w:rsidR="004E2A2F"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4E2A2F" w:rsidRPr="000D58CA" w14:paraId="0B7B31BA"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FC50DE6"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5B2E801" w14:textId="77777777" w:rsidR="004E2A2F" w:rsidRPr="000D58CA" w:rsidRDefault="004E2A2F" w:rsidP="00E77D2E">
            <w:pPr>
              <w:spacing w:line="360" w:lineRule="auto"/>
              <w:rPr>
                <w:rFonts w:asciiTheme="minorEastAsia" w:eastAsiaTheme="minorEastAsia" w:hAnsiTheme="minorEastAsia"/>
                <w:sz w:val="21"/>
                <w:lang w:eastAsia="zh-CN"/>
              </w:rPr>
            </w:pPr>
          </w:p>
        </w:tc>
      </w:tr>
      <w:tr w:rsidR="004E2A2F" w:rsidRPr="000D58CA" w14:paraId="756C47C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02F6B5D"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6368A82" w14:textId="7E28F683" w:rsidR="004E2A2F" w:rsidRPr="000D58CA" w:rsidRDefault="00FC5920"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应用</w:t>
            </w:r>
            <w:r w:rsidR="004E2A2F">
              <w:rPr>
                <w:rFonts w:asciiTheme="minorEastAsia" w:eastAsiaTheme="minorEastAsia" w:hAnsiTheme="minorEastAsia"/>
                <w:sz w:val="21"/>
                <w:lang w:eastAsia="zh-CN"/>
              </w:rPr>
              <w:t>列表</w:t>
            </w:r>
            <w:r w:rsidR="004E2A2F" w:rsidRPr="000D58CA">
              <w:rPr>
                <w:rFonts w:asciiTheme="minorEastAsia" w:eastAsiaTheme="minorEastAsia" w:hAnsiTheme="minorEastAsia"/>
                <w:sz w:val="21"/>
                <w:lang w:eastAsia="zh-CN"/>
              </w:rPr>
              <w:t>展示</w:t>
            </w:r>
          </w:p>
        </w:tc>
      </w:tr>
      <w:tr w:rsidR="004E2A2F" w:rsidRPr="00243EB7" w14:paraId="2C3D06D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60ACA74"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7059549" w14:textId="758F472A" w:rsidR="004E2A2F" w:rsidRPr="008E083F" w:rsidRDefault="00243EB7" w:rsidP="00C9131E">
            <w:pPr>
              <w:pStyle w:val="SRS"/>
              <w:rPr>
                <w:rFonts w:ascii="仿宋" w:eastAsia="仿宋" w:hAnsi="仿宋"/>
              </w:rPr>
            </w:pPr>
            <w:r w:rsidRPr="00D87717">
              <w:rPr>
                <w:shd w:val="clear" w:color="auto" w:fill="auto"/>
              </w:rPr>
              <w:t>展示所有的已有应用和其相关信息，并可以根据关键字段进行查询：应用名称、</w:t>
            </w:r>
            <w:r w:rsidRPr="00D87717">
              <w:rPr>
                <w:rFonts w:hint="eastAsia"/>
                <w:shd w:val="clear" w:color="auto" w:fill="auto"/>
              </w:rPr>
              <w:t>操作用户</w:t>
            </w:r>
            <w:r w:rsidRPr="00D87717">
              <w:rPr>
                <w:shd w:val="clear" w:color="auto" w:fill="auto"/>
              </w:rPr>
              <w:t>、</w:t>
            </w:r>
            <w:r w:rsidRPr="00D87717">
              <w:rPr>
                <w:rFonts w:hint="eastAsia"/>
                <w:shd w:val="clear" w:color="auto" w:fill="auto"/>
              </w:rPr>
              <w:t>镜像名</w:t>
            </w:r>
            <w:r w:rsidR="004E2A2F" w:rsidRPr="00D87717">
              <w:rPr>
                <w:shd w:val="clear" w:color="auto" w:fill="auto"/>
              </w:rPr>
              <w:t>。</w:t>
            </w:r>
          </w:p>
        </w:tc>
      </w:tr>
      <w:tr w:rsidR="004E2A2F" w:rsidRPr="000D58CA" w14:paraId="2F05829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C3CEAC8"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807D1BA" w14:textId="77777777" w:rsidR="004E2A2F" w:rsidRPr="000D58CA" w:rsidRDefault="004E2A2F"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4E2A2F" w:rsidRPr="000D58CA" w14:paraId="1758C2B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16FD9A3"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AFD0294" w14:textId="090D5DCE" w:rsidR="004E2A2F" w:rsidRPr="000D58CA" w:rsidRDefault="003A0D32"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应用名称，操作用户，镜像名</w:t>
            </w:r>
          </w:p>
        </w:tc>
      </w:tr>
      <w:tr w:rsidR="004E2A2F" w:rsidRPr="000D58CA" w14:paraId="127917F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3335281"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2F0FF26" w14:textId="0E2E0B6B" w:rsidR="004E2A2F" w:rsidRPr="000D58CA" w:rsidRDefault="003A0D32"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应用列表</w:t>
            </w:r>
          </w:p>
        </w:tc>
      </w:tr>
      <w:tr w:rsidR="004E2A2F" w:rsidRPr="000D58CA" w14:paraId="25A81F6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A9848CC"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lastRenderedPageBreak/>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F2DA88E" w14:textId="77777777" w:rsidR="004E2A2F" w:rsidRPr="000D58CA" w:rsidRDefault="004E2A2F"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4E2A2F" w:rsidRPr="000D58CA" w14:paraId="2B38403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DC8DD9A"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9B8378E" w14:textId="70DBF4AB" w:rsidR="004E2A2F" w:rsidRPr="00BE3C43" w:rsidRDefault="00BE3C43" w:rsidP="00BE3C43">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28055587" w14:textId="77777777" w:rsidR="004E2A2F" w:rsidRDefault="004E2A2F" w:rsidP="004E2A2F">
      <w:pPr>
        <w:spacing w:line="360" w:lineRule="auto"/>
        <w:rPr>
          <w:rFonts w:asciiTheme="minorEastAsia" w:eastAsiaTheme="minorEastAsia" w:hAnsiTheme="minorEastAsia"/>
          <w:bCs/>
          <w:i/>
          <w:noProof/>
          <w:color w:val="FF0000"/>
          <w:sz w:val="22"/>
          <w:szCs w:val="22"/>
          <w:shd w:val="clear" w:color="auto" w:fill="FFFFFF"/>
          <w:lang w:eastAsia="zh-CN"/>
        </w:rPr>
      </w:pPr>
    </w:p>
    <w:p w14:paraId="6FAEEF10" w14:textId="77777777" w:rsidR="004E2A2F" w:rsidRPr="00D13A75" w:rsidRDefault="004E2A2F" w:rsidP="004E2A2F">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25161C8B" w14:textId="6DFFA531" w:rsidR="004E2A2F" w:rsidRDefault="002B3401" w:rsidP="004E2A2F">
      <w:pPr>
        <w:spacing w:line="360" w:lineRule="auto"/>
        <w:jc w:val="center"/>
        <w:rPr>
          <w:rFonts w:asciiTheme="minorEastAsia" w:eastAsiaTheme="minorEastAsia" w:hAnsiTheme="minorEastAsia"/>
          <w:lang w:eastAsia="zh-CN"/>
        </w:rPr>
      </w:pPr>
      <w:r>
        <w:rPr>
          <w:noProof/>
          <w:lang w:eastAsia="zh-CN"/>
        </w:rPr>
        <w:drawing>
          <wp:inline distT="0" distB="0" distL="0" distR="0" wp14:anchorId="03713E84" wp14:editId="2A780F38">
            <wp:extent cx="4828325" cy="2340000"/>
            <wp:effectExtent l="19050" t="1905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8325" cy="2340000"/>
                    </a:xfrm>
                    <a:prstGeom prst="rect">
                      <a:avLst/>
                    </a:prstGeom>
                    <a:ln w="3175">
                      <a:solidFill>
                        <a:schemeClr val="tx1"/>
                      </a:solidFill>
                    </a:ln>
                  </pic:spPr>
                </pic:pic>
              </a:graphicData>
            </a:graphic>
          </wp:inline>
        </w:drawing>
      </w:r>
    </w:p>
    <w:p w14:paraId="4070A45F" w14:textId="53AF3D41" w:rsidR="00703B05" w:rsidRPr="000D58CA" w:rsidRDefault="00770089" w:rsidP="00703B05">
      <w:pPr>
        <w:pStyle w:val="50"/>
        <w:spacing w:line="360" w:lineRule="auto"/>
        <w:rPr>
          <w:rFonts w:asciiTheme="minorEastAsia" w:eastAsiaTheme="minorEastAsia" w:hAnsiTheme="minorEastAsia"/>
          <w:lang w:eastAsia="zh-CN"/>
        </w:rPr>
      </w:pPr>
      <w:r>
        <w:rPr>
          <w:rFonts w:asciiTheme="minorEastAsia" w:eastAsiaTheme="minorEastAsia" w:hAnsiTheme="minorEastAsia" w:hint="eastAsia"/>
          <w:lang w:eastAsia="zh-CN"/>
        </w:rPr>
        <w:t>新增</w:t>
      </w:r>
      <w:proofErr w:type="spellStart"/>
      <w:r w:rsidR="00703B05">
        <w:rPr>
          <w:rFonts w:asciiTheme="minorEastAsia" w:eastAsiaTheme="minorEastAsia" w:hAnsiTheme="minorEastAsia" w:hint="eastAsia"/>
        </w:rPr>
        <w:t>应用</w:t>
      </w:r>
      <w:proofErr w:type="spellEnd"/>
      <w:r w:rsidR="00703B05"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703B05" w:rsidRPr="000D58CA" w14:paraId="4624376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C5EA0D6"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54D00CB" w14:textId="77777777" w:rsidR="00703B05" w:rsidRPr="000D58CA" w:rsidRDefault="00703B05" w:rsidP="00E77D2E">
            <w:pPr>
              <w:spacing w:line="360" w:lineRule="auto"/>
              <w:rPr>
                <w:rFonts w:asciiTheme="minorEastAsia" w:eastAsiaTheme="minorEastAsia" w:hAnsiTheme="minorEastAsia"/>
                <w:sz w:val="21"/>
                <w:lang w:eastAsia="zh-CN"/>
              </w:rPr>
            </w:pPr>
          </w:p>
        </w:tc>
      </w:tr>
      <w:tr w:rsidR="00703B05" w:rsidRPr="000D58CA" w14:paraId="7E8A913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66F159B"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E9CC050" w14:textId="64D2CE82" w:rsidR="00703B05" w:rsidRPr="000D58CA" w:rsidRDefault="00770089" w:rsidP="00770089">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新增</w:t>
            </w:r>
            <w:r w:rsidR="00703B05">
              <w:rPr>
                <w:rFonts w:asciiTheme="minorEastAsia" w:eastAsiaTheme="minorEastAsia" w:hAnsiTheme="minorEastAsia"/>
                <w:sz w:val="21"/>
                <w:lang w:eastAsia="zh-CN"/>
              </w:rPr>
              <w:t>应用</w:t>
            </w:r>
          </w:p>
        </w:tc>
      </w:tr>
      <w:tr w:rsidR="00703B05" w:rsidRPr="00243EB7" w14:paraId="4E899671"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4F1776C"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E7F23B4" w14:textId="09150190" w:rsidR="00703B05" w:rsidRPr="008E083F" w:rsidRDefault="00770089" w:rsidP="00C9131E">
            <w:pPr>
              <w:pStyle w:val="SRS"/>
              <w:rPr>
                <w:rFonts w:ascii="仿宋" w:eastAsia="仿宋" w:hAnsi="仿宋"/>
              </w:rPr>
            </w:pPr>
            <w:r w:rsidRPr="00770089">
              <w:rPr>
                <w:shd w:val="clear" w:color="auto" w:fill="auto"/>
              </w:rPr>
              <w:t>用于创建新的</w:t>
            </w:r>
            <w:r>
              <w:rPr>
                <w:shd w:val="clear" w:color="auto" w:fill="auto"/>
              </w:rPr>
              <w:t>应用并填写应用的相关信息。每个应用可以添加一个或多个镜像，并可对每个镜像</w:t>
            </w:r>
            <w:r w:rsidRPr="00770089">
              <w:rPr>
                <w:shd w:val="clear" w:color="auto" w:fill="auto"/>
              </w:rPr>
              <w:t>的具体信息进行配置.</w:t>
            </w:r>
          </w:p>
        </w:tc>
      </w:tr>
      <w:tr w:rsidR="00703B05" w:rsidRPr="000D58CA" w14:paraId="1F1317C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F5D5607"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ABA1061" w14:textId="77777777" w:rsidR="00703B05" w:rsidRPr="000D58CA" w:rsidRDefault="00703B05"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703B05" w:rsidRPr="000D58CA" w14:paraId="4A6ED12F"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A850703"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C6ADB61" w14:textId="4F1C81CE" w:rsidR="00703B05" w:rsidRPr="000D58CA" w:rsidRDefault="00250CDC"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应用基本信息和配置信息</w:t>
            </w:r>
          </w:p>
        </w:tc>
      </w:tr>
      <w:tr w:rsidR="00703B05" w:rsidRPr="000D58CA" w14:paraId="46160CFA"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85BD3B7"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5D5CC94" w14:textId="32920AED" w:rsidR="00703B05" w:rsidRPr="000D58CA" w:rsidRDefault="00E1077B"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新增结果</w:t>
            </w:r>
          </w:p>
        </w:tc>
      </w:tr>
      <w:tr w:rsidR="00703B05" w:rsidRPr="000D58CA" w14:paraId="39276865"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6FCAA09"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6140598" w14:textId="77777777" w:rsidR="00703B05" w:rsidRPr="000D58CA" w:rsidRDefault="00703B05"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703B05" w:rsidRPr="000D58CA" w14:paraId="51F6C3B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7DCABCE"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56ECB35" w14:textId="77777777" w:rsidR="001D62D0" w:rsidRDefault="001D62D0" w:rsidP="00C9131E">
            <w:pPr>
              <w:pStyle w:val="SRS"/>
              <w:rPr>
                <w:shd w:val="clear" w:color="auto" w:fill="auto"/>
              </w:rPr>
            </w:pPr>
            <w:r w:rsidRPr="001D62D0">
              <w:rPr>
                <w:shd w:val="clear" w:color="auto" w:fill="auto"/>
              </w:rPr>
              <w:t>配置的关键信息有：</w:t>
            </w:r>
          </w:p>
          <w:p w14:paraId="0645C2D2" w14:textId="77777777" w:rsidR="001D62D0" w:rsidRDefault="001D62D0" w:rsidP="00C9131E">
            <w:pPr>
              <w:pStyle w:val="SRS"/>
              <w:numPr>
                <w:ilvl w:val="0"/>
                <w:numId w:val="78"/>
              </w:numPr>
              <w:rPr>
                <w:shd w:val="clear" w:color="auto" w:fill="auto"/>
              </w:rPr>
            </w:pPr>
            <w:r w:rsidRPr="001D62D0">
              <w:rPr>
                <w:shd w:val="clear" w:color="auto" w:fill="auto"/>
              </w:rPr>
              <w:t>版本号：选择该镜像的版本号</w:t>
            </w:r>
          </w:p>
          <w:p w14:paraId="792DA27C" w14:textId="77777777" w:rsidR="001D62D0" w:rsidRDefault="001D62D0" w:rsidP="00C9131E">
            <w:pPr>
              <w:pStyle w:val="SRS"/>
              <w:numPr>
                <w:ilvl w:val="0"/>
                <w:numId w:val="78"/>
              </w:numPr>
              <w:rPr>
                <w:shd w:val="clear" w:color="auto" w:fill="auto"/>
              </w:rPr>
            </w:pPr>
            <w:r w:rsidRPr="001D62D0">
              <w:rPr>
                <w:shd w:val="clear" w:color="auto" w:fill="auto"/>
              </w:rPr>
              <w:t>标签：选择用于部署应用的集群；</w:t>
            </w:r>
          </w:p>
          <w:p w14:paraId="3680BA20" w14:textId="0455B727" w:rsidR="001D62D0" w:rsidRPr="001D62D0" w:rsidRDefault="001D62D0" w:rsidP="00C9131E">
            <w:pPr>
              <w:pStyle w:val="SRS"/>
              <w:numPr>
                <w:ilvl w:val="0"/>
                <w:numId w:val="78"/>
              </w:numPr>
              <w:rPr>
                <w:shd w:val="clear" w:color="auto" w:fill="auto"/>
              </w:rPr>
            </w:pPr>
            <w:r w:rsidRPr="001D62D0">
              <w:rPr>
                <w:shd w:val="clear" w:color="auto" w:fill="auto"/>
              </w:rPr>
              <w:t>NameSpace: 部署该应用时使用的</w:t>
            </w:r>
            <w:r w:rsidR="00E56093">
              <w:rPr>
                <w:rFonts w:hint="eastAsia"/>
                <w:shd w:val="clear" w:color="auto" w:fill="auto"/>
              </w:rPr>
              <w:t>命名空间</w:t>
            </w:r>
            <w:r w:rsidRPr="001D62D0">
              <w:rPr>
                <w:shd w:val="clear" w:color="auto" w:fill="auto"/>
              </w:rPr>
              <w:t>；</w:t>
            </w:r>
          </w:p>
          <w:p w14:paraId="0B6FBA5A" w14:textId="77777777" w:rsidR="001057D3" w:rsidRDefault="001D62D0" w:rsidP="00C9131E">
            <w:pPr>
              <w:pStyle w:val="SRS"/>
              <w:rPr>
                <w:shd w:val="clear" w:color="auto" w:fill="auto"/>
              </w:rPr>
            </w:pPr>
            <w:r w:rsidRPr="001D62D0">
              <w:rPr>
                <w:shd w:val="clear" w:color="auto" w:fill="auto"/>
              </w:rPr>
              <w:lastRenderedPageBreak/>
              <w:drawing>
                <wp:inline distT="0" distB="0" distL="0" distR="0" wp14:anchorId="2811B0E6" wp14:editId="49BC32B5">
                  <wp:extent cx="3609893" cy="1618342"/>
                  <wp:effectExtent l="19050" t="1905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4808" cy="1633995"/>
                          </a:xfrm>
                          <a:prstGeom prst="rect">
                            <a:avLst/>
                          </a:prstGeom>
                          <a:noFill/>
                          <a:ln w="3175">
                            <a:solidFill>
                              <a:schemeClr val="tx1"/>
                            </a:solidFill>
                          </a:ln>
                        </pic:spPr>
                      </pic:pic>
                    </a:graphicData>
                  </a:graphic>
                </wp:inline>
              </w:drawing>
            </w:r>
          </w:p>
          <w:p w14:paraId="26532578" w14:textId="60C2598E" w:rsidR="001D62D0" w:rsidRPr="001D62D0" w:rsidRDefault="001D62D0" w:rsidP="00C9131E">
            <w:pPr>
              <w:pStyle w:val="SRS"/>
              <w:numPr>
                <w:ilvl w:val="0"/>
                <w:numId w:val="78"/>
              </w:numPr>
              <w:rPr>
                <w:shd w:val="clear" w:color="auto" w:fill="auto"/>
              </w:rPr>
            </w:pPr>
            <w:r w:rsidRPr="001D62D0">
              <w:rPr>
                <w:shd w:val="clear" w:color="auto" w:fill="auto"/>
              </w:rPr>
              <w:t>安全</w:t>
            </w:r>
            <w:r w:rsidRPr="001D62D0">
              <w:rPr>
                <w:rFonts w:hint="eastAsia"/>
                <w:shd w:val="clear" w:color="auto" w:fill="auto"/>
              </w:rPr>
              <w:t>/主机：主机部署策略、实例数量、资源限制等配置；</w:t>
            </w:r>
          </w:p>
          <w:p w14:paraId="5ED13460" w14:textId="77777777" w:rsidR="001D62D0" w:rsidRPr="001D62D0" w:rsidRDefault="001D62D0" w:rsidP="00C9131E">
            <w:pPr>
              <w:pStyle w:val="SRS"/>
              <w:numPr>
                <w:ilvl w:val="1"/>
                <w:numId w:val="78"/>
              </w:numPr>
              <w:rPr>
                <w:shd w:val="clear" w:color="auto" w:fill="auto"/>
              </w:rPr>
            </w:pPr>
            <w:r w:rsidRPr="001D62D0">
              <w:rPr>
                <w:shd w:val="clear" w:color="auto" w:fill="auto"/>
              </w:rPr>
              <w:t>同时更新数：部署或升级时同时更新的主机数量</w:t>
            </w:r>
          </w:p>
          <w:p w14:paraId="1AD3212B" w14:textId="77777777" w:rsidR="001D62D0" w:rsidRPr="001D62D0" w:rsidRDefault="001D62D0" w:rsidP="00C9131E">
            <w:pPr>
              <w:pStyle w:val="SRS"/>
              <w:numPr>
                <w:ilvl w:val="1"/>
                <w:numId w:val="78"/>
              </w:numPr>
              <w:rPr>
                <w:shd w:val="clear" w:color="auto" w:fill="auto"/>
              </w:rPr>
            </w:pPr>
            <w:r w:rsidRPr="001D62D0">
              <w:rPr>
                <w:shd w:val="clear" w:color="auto" w:fill="auto"/>
              </w:rPr>
              <w:t>等待超时时间：容器在规定时间内没有正常启动则认为失败，停止</w:t>
            </w:r>
          </w:p>
          <w:p w14:paraId="30AC1D61" w14:textId="77777777" w:rsidR="001D62D0" w:rsidRPr="001D62D0" w:rsidRDefault="001D62D0" w:rsidP="00C9131E">
            <w:pPr>
              <w:pStyle w:val="SRS"/>
              <w:numPr>
                <w:ilvl w:val="1"/>
                <w:numId w:val="78"/>
              </w:numPr>
              <w:rPr>
                <w:shd w:val="clear" w:color="auto" w:fill="auto"/>
              </w:rPr>
            </w:pPr>
            <w:r w:rsidRPr="001D62D0">
              <w:rPr>
                <w:shd w:val="clear" w:color="auto" w:fill="auto"/>
              </w:rPr>
              <w:t>最小</w:t>
            </w:r>
            <w:r w:rsidRPr="001D62D0">
              <w:rPr>
                <w:rFonts w:hint="eastAsia"/>
                <w:shd w:val="clear" w:color="auto" w:fill="auto"/>
              </w:rPr>
              <w:t>/大实例数：应用内该镜像实例的最大/小值</w:t>
            </w:r>
          </w:p>
          <w:p w14:paraId="55EFD2E6" w14:textId="77777777" w:rsidR="001D62D0" w:rsidRPr="001D62D0" w:rsidRDefault="001D62D0" w:rsidP="00C9131E">
            <w:pPr>
              <w:pStyle w:val="SRS"/>
              <w:numPr>
                <w:ilvl w:val="1"/>
                <w:numId w:val="78"/>
              </w:numPr>
              <w:rPr>
                <w:shd w:val="clear" w:color="auto" w:fill="auto"/>
              </w:rPr>
            </w:pPr>
            <w:r w:rsidRPr="001D62D0">
              <w:rPr>
                <w:shd w:val="clear" w:color="auto" w:fill="auto"/>
              </w:rPr>
              <w:t>Memory</w:t>
            </w:r>
            <w:r w:rsidRPr="001D62D0">
              <w:rPr>
                <w:rFonts w:hint="eastAsia"/>
                <w:shd w:val="clear" w:color="auto" w:fill="auto"/>
              </w:rPr>
              <w:t>/CPU限制：每个实例的资源限制</w:t>
            </w:r>
          </w:p>
          <w:p w14:paraId="6C7AB863" w14:textId="77777777" w:rsidR="001D62D0" w:rsidRPr="001D62D0" w:rsidRDefault="001D62D0" w:rsidP="00C9131E">
            <w:pPr>
              <w:pStyle w:val="SRS"/>
              <w:numPr>
                <w:ilvl w:val="1"/>
                <w:numId w:val="78"/>
              </w:numPr>
              <w:rPr>
                <w:shd w:val="clear" w:color="auto" w:fill="auto"/>
              </w:rPr>
            </w:pPr>
            <w:r w:rsidRPr="001D62D0">
              <w:rPr>
                <w:shd w:val="clear" w:color="auto" w:fill="auto"/>
              </w:rPr>
              <w:t>唯一性部署：该镜像在主机上是否唯一部署，避免冲突</w:t>
            </w:r>
          </w:p>
          <w:p w14:paraId="3B00B151" w14:textId="77777777" w:rsidR="001D62D0" w:rsidRPr="001D62D0" w:rsidRDefault="001D62D0" w:rsidP="00C9131E">
            <w:pPr>
              <w:pStyle w:val="SRS"/>
              <w:rPr>
                <w:shd w:val="clear" w:color="auto" w:fill="auto"/>
              </w:rPr>
            </w:pPr>
            <w:r w:rsidRPr="001D62D0">
              <w:rPr>
                <w:shd w:val="clear" w:color="auto" w:fill="auto"/>
              </w:rPr>
              <w:drawing>
                <wp:inline distT="0" distB="0" distL="0" distR="0" wp14:anchorId="53F22AB6" wp14:editId="0C5D639C">
                  <wp:extent cx="3859194" cy="1264257"/>
                  <wp:effectExtent l="19050" t="1905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0625" cy="1284382"/>
                          </a:xfrm>
                          <a:prstGeom prst="rect">
                            <a:avLst/>
                          </a:prstGeom>
                          <a:noFill/>
                          <a:ln>
                            <a:solidFill>
                              <a:schemeClr val="tx1"/>
                            </a:solidFill>
                          </a:ln>
                        </pic:spPr>
                      </pic:pic>
                    </a:graphicData>
                  </a:graphic>
                </wp:inline>
              </w:drawing>
            </w:r>
          </w:p>
          <w:p w14:paraId="249F33F0" w14:textId="77777777" w:rsidR="001D62D0" w:rsidRPr="001D62D0" w:rsidRDefault="001D62D0" w:rsidP="00C9131E">
            <w:pPr>
              <w:pStyle w:val="SRS"/>
              <w:numPr>
                <w:ilvl w:val="0"/>
                <w:numId w:val="78"/>
              </w:numPr>
              <w:rPr>
                <w:shd w:val="clear" w:color="auto" w:fill="auto"/>
              </w:rPr>
            </w:pPr>
            <w:r w:rsidRPr="001D62D0">
              <w:rPr>
                <w:shd w:val="clear" w:color="auto" w:fill="auto"/>
              </w:rPr>
              <w:t>实例数：可配置部署的镜像实例数量；</w:t>
            </w:r>
          </w:p>
          <w:p w14:paraId="0A984AEB" w14:textId="77777777" w:rsidR="001D62D0" w:rsidRDefault="001D62D0" w:rsidP="00C9131E">
            <w:pPr>
              <w:pStyle w:val="SRS"/>
              <w:rPr>
                <w:shd w:val="clear" w:color="auto" w:fill="auto"/>
              </w:rPr>
            </w:pPr>
            <w:r w:rsidRPr="001D62D0">
              <w:rPr>
                <w:shd w:val="clear" w:color="auto" w:fill="auto"/>
              </w:rPr>
              <w:drawing>
                <wp:inline distT="0" distB="0" distL="0" distR="0" wp14:anchorId="75C302D4" wp14:editId="1419FE98">
                  <wp:extent cx="3816627" cy="734860"/>
                  <wp:effectExtent l="19050" t="1905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4196" cy="747870"/>
                          </a:xfrm>
                          <a:prstGeom prst="rect">
                            <a:avLst/>
                          </a:prstGeom>
                          <a:noFill/>
                          <a:ln w="3175">
                            <a:solidFill>
                              <a:schemeClr val="tx1"/>
                            </a:solidFill>
                          </a:ln>
                        </pic:spPr>
                      </pic:pic>
                    </a:graphicData>
                  </a:graphic>
                </wp:inline>
              </w:drawing>
            </w:r>
          </w:p>
          <w:p w14:paraId="4E369B98" w14:textId="6EF194CF" w:rsidR="00604192" w:rsidRPr="001D62D0" w:rsidRDefault="00604192" w:rsidP="00C9131E">
            <w:pPr>
              <w:pStyle w:val="SRS"/>
              <w:numPr>
                <w:ilvl w:val="0"/>
                <w:numId w:val="78"/>
              </w:numPr>
              <w:rPr>
                <w:rFonts w:hint="eastAsia"/>
                <w:shd w:val="clear" w:color="auto" w:fill="auto"/>
              </w:rPr>
            </w:pPr>
            <w:r>
              <w:rPr>
                <w:rFonts w:hint="eastAsia"/>
                <w:shd w:val="clear" w:color="auto" w:fill="auto"/>
              </w:rPr>
              <w:t>Service：配置是否需要配置服务以及服务名</w:t>
            </w:r>
          </w:p>
          <w:p w14:paraId="0F7ECCDA" w14:textId="77777777" w:rsidR="001D62D0" w:rsidRPr="001D62D0" w:rsidRDefault="001D62D0" w:rsidP="00C9131E">
            <w:pPr>
              <w:pStyle w:val="SRS"/>
              <w:numPr>
                <w:ilvl w:val="0"/>
                <w:numId w:val="78"/>
              </w:numPr>
              <w:rPr>
                <w:shd w:val="clear" w:color="auto" w:fill="auto"/>
              </w:rPr>
            </w:pPr>
            <w:r w:rsidRPr="001D62D0">
              <w:rPr>
                <w:shd w:val="clear" w:color="auto" w:fill="auto"/>
              </w:rPr>
              <w:t>命令：配置用于启动实例的命令行，可覆盖镜像中的已有配置；</w:t>
            </w:r>
          </w:p>
          <w:p w14:paraId="0E857282" w14:textId="77777777" w:rsidR="001D62D0" w:rsidRPr="001D62D0" w:rsidRDefault="001D62D0" w:rsidP="00C9131E">
            <w:pPr>
              <w:pStyle w:val="SRS"/>
              <w:rPr>
                <w:shd w:val="clear" w:color="auto" w:fill="auto"/>
              </w:rPr>
            </w:pPr>
            <w:r w:rsidRPr="001D62D0">
              <w:rPr>
                <w:shd w:val="clear" w:color="auto" w:fill="auto"/>
              </w:rPr>
              <w:drawing>
                <wp:inline distT="0" distB="0" distL="0" distR="0" wp14:anchorId="0A0571ED" wp14:editId="4E4758EC">
                  <wp:extent cx="3981945" cy="652007"/>
                  <wp:effectExtent l="19050" t="1905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171" cy="670383"/>
                          </a:xfrm>
                          <a:prstGeom prst="rect">
                            <a:avLst/>
                          </a:prstGeom>
                          <a:noFill/>
                          <a:ln w="3175">
                            <a:solidFill>
                              <a:schemeClr val="tx1"/>
                            </a:solidFill>
                          </a:ln>
                        </pic:spPr>
                      </pic:pic>
                    </a:graphicData>
                  </a:graphic>
                </wp:inline>
              </w:drawing>
            </w:r>
          </w:p>
          <w:p w14:paraId="30869841" w14:textId="77777777" w:rsidR="001D62D0" w:rsidRPr="001D62D0" w:rsidRDefault="001D62D0" w:rsidP="00C9131E">
            <w:pPr>
              <w:pStyle w:val="SRS"/>
              <w:numPr>
                <w:ilvl w:val="0"/>
                <w:numId w:val="78"/>
              </w:numPr>
              <w:rPr>
                <w:shd w:val="clear" w:color="auto" w:fill="auto"/>
              </w:rPr>
            </w:pPr>
            <w:r w:rsidRPr="001D62D0">
              <w:rPr>
                <w:shd w:val="clear" w:color="auto" w:fill="auto"/>
              </w:rPr>
              <w:t>挂载目录：可将主机目录挂载到容器目录，并配置是否可读；可添加多个挂载目录；</w:t>
            </w:r>
          </w:p>
          <w:p w14:paraId="368BC3D7" w14:textId="77777777" w:rsidR="001D62D0" w:rsidRPr="001D62D0" w:rsidRDefault="001D62D0" w:rsidP="00C9131E">
            <w:pPr>
              <w:pStyle w:val="SRS"/>
              <w:rPr>
                <w:shd w:val="clear" w:color="auto" w:fill="auto"/>
              </w:rPr>
            </w:pPr>
            <w:r w:rsidRPr="001D62D0">
              <w:rPr>
                <w:shd w:val="clear" w:color="auto" w:fill="auto"/>
              </w:rPr>
              <w:lastRenderedPageBreak/>
              <w:drawing>
                <wp:inline distT="0" distB="0" distL="0" distR="0" wp14:anchorId="5455BAA7" wp14:editId="2679BE5F">
                  <wp:extent cx="3855132" cy="1246117"/>
                  <wp:effectExtent l="19050" t="1905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6108" cy="1262594"/>
                          </a:xfrm>
                          <a:prstGeom prst="rect">
                            <a:avLst/>
                          </a:prstGeom>
                          <a:noFill/>
                          <a:ln w="3175">
                            <a:solidFill>
                              <a:schemeClr val="tx1"/>
                            </a:solidFill>
                          </a:ln>
                        </pic:spPr>
                      </pic:pic>
                    </a:graphicData>
                  </a:graphic>
                </wp:inline>
              </w:drawing>
            </w:r>
          </w:p>
          <w:p w14:paraId="2AE4DADC" w14:textId="77777777" w:rsidR="001D62D0" w:rsidRPr="001D62D0" w:rsidRDefault="001D62D0" w:rsidP="00C9131E">
            <w:pPr>
              <w:pStyle w:val="SRS"/>
              <w:numPr>
                <w:ilvl w:val="0"/>
                <w:numId w:val="78"/>
              </w:numPr>
              <w:rPr>
                <w:shd w:val="clear" w:color="auto" w:fill="auto"/>
              </w:rPr>
            </w:pPr>
            <w:r w:rsidRPr="001D62D0">
              <w:rPr>
                <w:shd w:val="clear" w:color="auto" w:fill="auto"/>
              </w:rPr>
              <w:t>环境变量：配置用于启动实例的环境变量，可覆盖镜像中的已有配置；可添加多个环境变量（包含变量名和变量值）；</w:t>
            </w:r>
          </w:p>
          <w:p w14:paraId="28ACF5E7" w14:textId="77777777" w:rsidR="001D62D0" w:rsidRPr="001D62D0" w:rsidRDefault="001D62D0" w:rsidP="00C9131E">
            <w:pPr>
              <w:pStyle w:val="SRS"/>
              <w:rPr>
                <w:shd w:val="clear" w:color="auto" w:fill="auto"/>
              </w:rPr>
            </w:pPr>
            <w:r w:rsidRPr="001D62D0">
              <w:rPr>
                <w:shd w:val="clear" w:color="auto" w:fill="auto"/>
              </w:rPr>
              <w:drawing>
                <wp:inline distT="0" distB="0" distL="0" distR="0" wp14:anchorId="604D852E" wp14:editId="5C3C3240">
                  <wp:extent cx="3807360" cy="1190891"/>
                  <wp:effectExtent l="19050" t="19050" r="317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1492" cy="1207823"/>
                          </a:xfrm>
                          <a:prstGeom prst="rect">
                            <a:avLst/>
                          </a:prstGeom>
                          <a:noFill/>
                          <a:ln w="3175">
                            <a:solidFill>
                              <a:schemeClr val="tx1"/>
                            </a:solidFill>
                          </a:ln>
                        </pic:spPr>
                      </pic:pic>
                    </a:graphicData>
                  </a:graphic>
                </wp:inline>
              </w:drawing>
            </w:r>
          </w:p>
          <w:p w14:paraId="0E625971" w14:textId="77777777" w:rsidR="001D62D0" w:rsidRPr="001D62D0" w:rsidRDefault="001D62D0" w:rsidP="00C9131E">
            <w:pPr>
              <w:pStyle w:val="SRS"/>
              <w:numPr>
                <w:ilvl w:val="0"/>
                <w:numId w:val="78"/>
              </w:numPr>
              <w:rPr>
                <w:shd w:val="clear" w:color="auto" w:fill="auto"/>
              </w:rPr>
            </w:pPr>
            <w:r w:rsidRPr="001D62D0">
              <w:rPr>
                <w:shd w:val="clear" w:color="auto" w:fill="auto"/>
              </w:rPr>
              <w:t>健康检查：是否对实例进行定时的轮巡检查；</w:t>
            </w:r>
          </w:p>
          <w:p w14:paraId="27B7D1C2" w14:textId="0A230212" w:rsidR="00703B05" w:rsidRPr="00D47F1E" w:rsidRDefault="001D62D0" w:rsidP="00C9131E">
            <w:pPr>
              <w:pStyle w:val="SRS"/>
              <w:rPr>
                <w:rFonts w:hint="eastAsia"/>
                <w:shd w:val="clear" w:color="auto" w:fill="auto"/>
              </w:rPr>
            </w:pPr>
            <w:r w:rsidRPr="001D62D0">
              <w:rPr>
                <w:shd w:val="clear" w:color="auto" w:fill="auto"/>
              </w:rPr>
              <w:drawing>
                <wp:inline distT="0" distB="0" distL="0" distR="0" wp14:anchorId="7422D3C9" wp14:editId="1F9AA119">
                  <wp:extent cx="3948468" cy="800114"/>
                  <wp:effectExtent l="19050" t="1905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1280" cy="818921"/>
                          </a:xfrm>
                          <a:prstGeom prst="rect">
                            <a:avLst/>
                          </a:prstGeom>
                          <a:noFill/>
                          <a:ln w="3175">
                            <a:solidFill>
                              <a:schemeClr val="tx1"/>
                            </a:solidFill>
                          </a:ln>
                        </pic:spPr>
                      </pic:pic>
                    </a:graphicData>
                  </a:graphic>
                </wp:inline>
              </w:drawing>
            </w:r>
          </w:p>
        </w:tc>
      </w:tr>
    </w:tbl>
    <w:p w14:paraId="02BFEF59" w14:textId="77777777" w:rsidR="00703B05" w:rsidRDefault="00703B05" w:rsidP="00703B05">
      <w:pPr>
        <w:spacing w:line="360" w:lineRule="auto"/>
        <w:rPr>
          <w:rFonts w:asciiTheme="minorEastAsia" w:eastAsiaTheme="minorEastAsia" w:hAnsiTheme="minorEastAsia"/>
          <w:bCs/>
          <w:i/>
          <w:noProof/>
          <w:color w:val="FF0000"/>
          <w:sz w:val="22"/>
          <w:szCs w:val="22"/>
          <w:shd w:val="clear" w:color="auto" w:fill="FFFFFF"/>
          <w:lang w:eastAsia="zh-CN"/>
        </w:rPr>
      </w:pPr>
    </w:p>
    <w:p w14:paraId="184DD9F7" w14:textId="77777777" w:rsidR="00703B05" w:rsidRPr="00D13A75" w:rsidRDefault="00703B05" w:rsidP="00703B05">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7DAF87C9" w14:textId="4DBE855B" w:rsidR="00703B05" w:rsidRPr="000D58CA" w:rsidRDefault="008C24F3" w:rsidP="00703B05">
      <w:pPr>
        <w:spacing w:line="360" w:lineRule="auto"/>
        <w:jc w:val="center"/>
        <w:rPr>
          <w:rFonts w:asciiTheme="minorEastAsia" w:eastAsiaTheme="minorEastAsia" w:hAnsiTheme="minorEastAsia"/>
          <w:lang w:eastAsia="zh-CN"/>
        </w:rPr>
      </w:pPr>
      <w:r>
        <w:rPr>
          <w:rFonts w:ascii="仿宋" w:eastAsia="仿宋" w:hAnsi="仿宋"/>
          <w:noProof/>
          <w:lang w:eastAsia="zh-CN"/>
        </w:rPr>
        <w:drawing>
          <wp:inline distT="0" distB="0" distL="0" distR="0" wp14:anchorId="210ECD4D" wp14:editId="4FE6C343">
            <wp:extent cx="4158615" cy="1812925"/>
            <wp:effectExtent l="19050" t="19050" r="0" b="0"/>
            <wp:docPr id="11" name="图片 11" descr="部署管理 - 添加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部署管理 - 添加应用"/>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8615" cy="1812925"/>
                    </a:xfrm>
                    <a:prstGeom prst="rect">
                      <a:avLst/>
                    </a:prstGeom>
                    <a:noFill/>
                    <a:ln w="6350" cmpd="sng">
                      <a:solidFill>
                        <a:srgbClr val="000000"/>
                      </a:solidFill>
                      <a:miter lim="800000"/>
                      <a:headEnd/>
                      <a:tailEnd/>
                    </a:ln>
                    <a:effectLst/>
                  </pic:spPr>
                </pic:pic>
              </a:graphicData>
            </a:graphic>
          </wp:inline>
        </w:drawing>
      </w:r>
    </w:p>
    <w:p w14:paraId="77B3A0D8" w14:textId="4883A49E" w:rsidR="00703B05" w:rsidRPr="000D58CA" w:rsidRDefault="00703B05" w:rsidP="00703B05">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应用</w:t>
      </w:r>
      <w:r w:rsidR="006D0246">
        <w:rPr>
          <w:rFonts w:asciiTheme="minorEastAsia" w:eastAsiaTheme="minorEastAsia" w:hAnsiTheme="minorEastAsia" w:hint="eastAsia"/>
        </w:rPr>
        <w:t>管理</w:t>
      </w:r>
      <w:proofErr w:type="spellEnd"/>
      <w:r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703B05" w:rsidRPr="000D58CA" w14:paraId="298A4B3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12E783A"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EC7295B" w14:textId="77777777" w:rsidR="00703B05" w:rsidRPr="000D58CA" w:rsidRDefault="00703B05" w:rsidP="00E77D2E">
            <w:pPr>
              <w:spacing w:line="360" w:lineRule="auto"/>
              <w:rPr>
                <w:rFonts w:asciiTheme="minorEastAsia" w:eastAsiaTheme="minorEastAsia" w:hAnsiTheme="minorEastAsia"/>
                <w:sz w:val="21"/>
                <w:lang w:eastAsia="zh-CN"/>
              </w:rPr>
            </w:pPr>
          </w:p>
        </w:tc>
      </w:tr>
      <w:tr w:rsidR="00703B05" w:rsidRPr="000D58CA" w14:paraId="539BE7A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9738D6A"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104E397" w14:textId="0A2F15EF" w:rsidR="00703B05" w:rsidRPr="000D58CA" w:rsidRDefault="00703B05"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应用</w:t>
            </w:r>
            <w:r w:rsidR="006D0246">
              <w:rPr>
                <w:rFonts w:asciiTheme="minorEastAsia" w:eastAsiaTheme="minorEastAsia" w:hAnsiTheme="minorEastAsia"/>
                <w:sz w:val="21"/>
                <w:lang w:eastAsia="zh-CN"/>
              </w:rPr>
              <w:t>管理</w:t>
            </w:r>
          </w:p>
        </w:tc>
      </w:tr>
      <w:tr w:rsidR="00703B05" w:rsidRPr="00243EB7" w14:paraId="20D008E9"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F12DCAB"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5542AEF" w14:textId="2B0CA965" w:rsidR="00703B05" w:rsidRPr="00F80965" w:rsidRDefault="00F80965" w:rsidP="00C9131E">
            <w:pPr>
              <w:pStyle w:val="SRS"/>
              <w:numPr>
                <w:ilvl w:val="0"/>
                <w:numId w:val="81"/>
              </w:numPr>
              <w:rPr>
                <w:shd w:val="clear" w:color="auto" w:fill="auto"/>
              </w:rPr>
            </w:pPr>
            <w:r w:rsidRPr="00F80965">
              <w:rPr>
                <w:shd w:val="clear" w:color="auto" w:fill="auto"/>
              </w:rPr>
              <w:t>添加</w:t>
            </w:r>
            <w:r w:rsidRPr="00F80965">
              <w:rPr>
                <w:rFonts w:hint="eastAsia"/>
                <w:shd w:val="clear" w:color="auto" w:fill="auto"/>
              </w:rPr>
              <w:t>镜像</w:t>
            </w:r>
            <w:r w:rsidRPr="00F80965">
              <w:rPr>
                <w:shd w:val="clear" w:color="auto" w:fill="auto"/>
              </w:rPr>
              <w:t>：针对当前应用添加镜像，并进行相关配置</w:t>
            </w:r>
          </w:p>
          <w:p w14:paraId="6FDAE18F" w14:textId="47336917" w:rsidR="00F80965" w:rsidRPr="00F80965" w:rsidRDefault="00F80965" w:rsidP="00C9131E">
            <w:pPr>
              <w:pStyle w:val="SRS"/>
              <w:numPr>
                <w:ilvl w:val="0"/>
                <w:numId w:val="81"/>
              </w:numPr>
              <w:rPr>
                <w:shd w:val="clear" w:color="auto" w:fill="auto"/>
              </w:rPr>
            </w:pPr>
            <w:r w:rsidRPr="00F80965">
              <w:rPr>
                <w:shd w:val="clear" w:color="auto" w:fill="auto"/>
              </w:rPr>
              <w:t>镜像配置信息查看</w:t>
            </w:r>
            <w:r w:rsidR="00912743">
              <w:rPr>
                <w:shd w:val="clear" w:color="auto" w:fill="auto"/>
              </w:rPr>
              <w:t>：该镜像</w:t>
            </w:r>
            <w:r w:rsidRPr="00F80965">
              <w:rPr>
                <w:shd w:val="clear" w:color="auto" w:fill="auto"/>
              </w:rPr>
              <w:t>的关键配置信息</w:t>
            </w:r>
          </w:p>
          <w:p w14:paraId="3327B45E" w14:textId="1253795A" w:rsidR="00F80965" w:rsidRPr="00F80965" w:rsidRDefault="00F80965" w:rsidP="00C9131E">
            <w:pPr>
              <w:pStyle w:val="SRS"/>
              <w:numPr>
                <w:ilvl w:val="0"/>
                <w:numId w:val="81"/>
              </w:numPr>
              <w:rPr>
                <w:shd w:val="clear" w:color="auto" w:fill="auto"/>
              </w:rPr>
            </w:pPr>
            <w:r w:rsidRPr="00F80965">
              <w:rPr>
                <w:rFonts w:hint="eastAsia"/>
                <w:shd w:val="clear" w:color="auto" w:fill="auto"/>
              </w:rPr>
              <w:t>镜像</w:t>
            </w:r>
            <w:r w:rsidRPr="00F80965">
              <w:rPr>
                <w:shd w:val="clear" w:color="auto" w:fill="auto"/>
              </w:rPr>
              <w:t>状态信息查看：该镜像的实例部署情况</w:t>
            </w:r>
          </w:p>
          <w:p w14:paraId="40CC0089" w14:textId="77777777" w:rsidR="00F80965" w:rsidRPr="00F80965" w:rsidRDefault="00F80965" w:rsidP="00C9131E">
            <w:pPr>
              <w:pStyle w:val="SRS"/>
              <w:numPr>
                <w:ilvl w:val="0"/>
                <w:numId w:val="81"/>
              </w:numPr>
              <w:rPr>
                <w:shd w:val="clear" w:color="auto" w:fill="auto"/>
              </w:rPr>
            </w:pPr>
            <w:r w:rsidRPr="00F80965">
              <w:rPr>
                <w:shd w:val="clear" w:color="auto" w:fill="auto"/>
              </w:rPr>
              <w:lastRenderedPageBreak/>
              <w:t>删除镜像：从应用中删除选定镜像</w:t>
            </w:r>
          </w:p>
          <w:p w14:paraId="6938DC62" w14:textId="2236D36B" w:rsidR="00F80965" w:rsidRPr="00F80965" w:rsidRDefault="00F80965" w:rsidP="00C9131E">
            <w:pPr>
              <w:pStyle w:val="SRS"/>
              <w:numPr>
                <w:ilvl w:val="0"/>
                <w:numId w:val="81"/>
              </w:numPr>
              <w:rPr>
                <w:shd w:val="clear" w:color="auto" w:fill="auto"/>
              </w:rPr>
            </w:pPr>
            <w:r w:rsidRPr="00F80965">
              <w:rPr>
                <w:shd w:val="clear" w:color="auto" w:fill="auto"/>
              </w:rPr>
              <w:t>镜像扩容</w:t>
            </w:r>
            <w:r w:rsidRPr="00F80965">
              <w:rPr>
                <w:rFonts w:hint="eastAsia"/>
                <w:shd w:val="clear" w:color="auto" w:fill="auto"/>
              </w:rPr>
              <w:t>/缩容：可对镜像运行的实例数进行实时调整</w:t>
            </w:r>
          </w:p>
          <w:p w14:paraId="31A84E49" w14:textId="6AF522B7" w:rsidR="00F80965" w:rsidRPr="008E083F" w:rsidRDefault="00F80965" w:rsidP="00C9131E">
            <w:pPr>
              <w:pStyle w:val="SRS"/>
              <w:numPr>
                <w:ilvl w:val="0"/>
                <w:numId w:val="81"/>
              </w:numPr>
              <w:rPr>
                <w:rFonts w:ascii="仿宋" w:eastAsia="仿宋" w:hAnsi="仿宋"/>
              </w:rPr>
            </w:pPr>
            <w:r w:rsidRPr="00F80965">
              <w:rPr>
                <w:shd w:val="clear" w:color="auto" w:fill="auto"/>
              </w:rPr>
              <w:t>应用运行详情：展示应用在每台主机上的部署运行情况</w:t>
            </w:r>
          </w:p>
        </w:tc>
      </w:tr>
      <w:tr w:rsidR="00703B05" w:rsidRPr="000D58CA" w14:paraId="070BADEF"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7F28392"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lastRenderedPageBreak/>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DAE6954" w14:textId="77777777" w:rsidR="00703B05" w:rsidRPr="000D58CA" w:rsidRDefault="00703B05"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703B05" w:rsidRPr="000D58CA" w14:paraId="1DDE00E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61C6B4F"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B4DAC75" w14:textId="77777777" w:rsidR="00703B05" w:rsidRPr="000D58CA" w:rsidRDefault="00703B05" w:rsidP="00E77D2E">
            <w:pPr>
              <w:spacing w:line="360" w:lineRule="auto"/>
              <w:rPr>
                <w:rFonts w:asciiTheme="minorEastAsia" w:eastAsiaTheme="minorEastAsia" w:hAnsiTheme="minorEastAsia" w:hint="eastAsia"/>
                <w:sz w:val="21"/>
                <w:lang w:eastAsia="zh-CN"/>
              </w:rPr>
            </w:pPr>
            <w:r w:rsidRPr="000D58CA">
              <w:rPr>
                <w:rFonts w:asciiTheme="minorEastAsia" w:eastAsiaTheme="minorEastAsia" w:hAnsiTheme="minorEastAsia"/>
                <w:sz w:val="21"/>
                <w:lang w:eastAsia="zh-CN"/>
              </w:rPr>
              <w:t>无</w:t>
            </w:r>
          </w:p>
        </w:tc>
      </w:tr>
      <w:tr w:rsidR="00703B05" w:rsidRPr="000D58CA" w14:paraId="142BC0C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8D4CC05"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6A3C790" w14:textId="77777777" w:rsidR="00703B05" w:rsidRPr="000D58CA" w:rsidRDefault="00703B05"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无 </w:t>
            </w:r>
          </w:p>
        </w:tc>
      </w:tr>
      <w:tr w:rsidR="00703B05" w:rsidRPr="000D58CA" w14:paraId="233B461F"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D9011A5"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B01E858" w14:textId="77777777" w:rsidR="00703B05" w:rsidRPr="000D58CA" w:rsidRDefault="00703B05"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703B05" w:rsidRPr="000D58CA" w14:paraId="7D5BAD0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3FDD80C"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C561476" w14:textId="77777777" w:rsidR="00703B05" w:rsidRPr="00BE3C43" w:rsidRDefault="00703B05"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41092421" w14:textId="77777777" w:rsidR="00703B05" w:rsidRDefault="00703B05" w:rsidP="00703B05">
      <w:pPr>
        <w:spacing w:line="360" w:lineRule="auto"/>
        <w:rPr>
          <w:rFonts w:asciiTheme="minorEastAsia" w:eastAsiaTheme="minorEastAsia" w:hAnsiTheme="minorEastAsia"/>
          <w:bCs/>
          <w:i/>
          <w:noProof/>
          <w:color w:val="FF0000"/>
          <w:sz w:val="22"/>
          <w:szCs w:val="22"/>
          <w:shd w:val="clear" w:color="auto" w:fill="FFFFFF"/>
          <w:lang w:eastAsia="zh-CN"/>
        </w:rPr>
      </w:pPr>
    </w:p>
    <w:p w14:paraId="42FEFD3C" w14:textId="7B6D4C90" w:rsidR="00703B05" w:rsidRPr="00FB3AB8" w:rsidRDefault="00703B05" w:rsidP="00FB3AB8">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r w:rsidR="00FB3AB8">
        <w:rPr>
          <w:rFonts w:asciiTheme="minorEastAsia" w:eastAsiaTheme="minorEastAsia" w:hAnsiTheme="minorEastAsia" w:hint="eastAsia"/>
          <w:bCs/>
          <w:noProof/>
          <w:sz w:val="21"/>
          <w:szCs w:val="22"/>
          <w:shd w:val="clear" w:color="auto" w:fill="FFFFFF"/>
          <w:lang w:eastAsia="zh-CN"/>
        </w:rPr>
        <w:t>:无</w:t>
      </w:r>
    </w:p>
    <w:p w14:paraId="3D7D6BF5" w14:textId="395AD14C" w:rsidR="00703B05" w:rsidRPr="000D58CA" w:rsidRDefault="00703B05" w:rsidP="00703B05">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应用</w:t>
      </w:r>
      <w:r w:rsidR="009B0F79">
        <w:rPr>
          <w:rFonts w:asciiTheme="minorEastAsia" w:eastAsiaTheme="minorEastAsia" w:hAnsiTheme="minorEastAsia" w:hint="eastAsia"/>
        </w:rPr>
        <w:t>下线</w:t>
      </w:r>
      <w:proofErr w:type="spellEnd"/>
      <w:r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703B05" w:rsidRPr="000D58CA" w14:paraId="10E490E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FA35BB1"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90145EF" w14:textId="77777777" w:rsidR="00703B05" w:rsidRPr="000D58CA" w:rsidRDefault="00703B05" w:rsidP="00E77D2E">
            <w:pPr>
              <w:spacing w:line="360" w:lineRule="auto"/>
              <w:rPr>
                <w:rFonts w:asciiTheme="minorEastAsia" w:eastAsiaTheme="minorEastAsia" w:hAnsiTheme="minorEastAsia"/>
                <w:sz w:val="21"/>
                <w:lang w:eastAsia="zh-CN"/>
              </w:rPr>
            </w:pPr>
          </w:p>
        </w:tc>
      </w:tr>
      <w:tr w:rsidR="00703B05" w:rsidRPr="000D58CA" w14:paraId="2728D225"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B96E447"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6C037C8" w14:textId="31D3FDF7" w:rsidR="00703B05" w:rsidRPr="000D58CA" w:rsidRDefault="00703B05"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应用</w:t>
            </w:r>
            <w:r w:rsidR="009B0F79">
              <w:rPr>
                <w:rFonts w:asciiTheme="minorEastAsia" w:eastAsiaTheme="minorEastAsia" w:hAnsiTheme="minorEastAsia"/>
                <w:sz w:val="21"/>
                <w:lang w:eastAsia="zh-CN"/>
              </w:rPr>
              <w:t>下线</w:t>
            </w:r>
          </w:p>
        </w:tc>
      </w:tr>
      <w:tr w:rsidR="00703B05" w:rsidRPr="00243EB7" w14:paraId="1AACE3A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4128ACA"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6634DD0" w14:textId="4080F134" w:rsidR="00703B05" w:rsidRPr="008E083F" w:rsidRDefault="009B0F79" w:rsidP="00C9131E">
            <w:pPr>
              <w:pStyle w:val="SRS"/>
              <w:rPr>
                <w:rFonts w:ascii="仿宋" w:eastAsia="仿宋" w:hAnsi="仿宋"/>
              </w:rPr>
            </w:pPr>
            <w:r w:rsidRPr="009B0F79">
              <w:rPr>
                <w:shd w:val="clear" w:color="auto" w:fill="auto"/>
              </w:rPr>
              <w:t>可将已有应用进行整体</w:t>
            </w:r>
            <w:r w:rsidR="00264676">
              <w:rPr>
                <w:rFonts w:hint="eastAsia"/>
                <w:shd w:val="clear" w:color="auto" w:fill="auto"/>
              </w:rPr>
              <w:t>服务</w:t>
            </w:r>
            <w:r w:rsidRPr="009B0F79">
              <w:rPr>
                <w:shd w:val="clear" w:color="auto" w:fill="auto"/>
              </w:rPr>
              <w:t>下线</w:t>
            </w:r>
            <w:r w:rsidR="00703B05" w:rsidRPr="00D87717">
              <w:rPr>
                <w:shd w:val="clear" w:color="auto" w:fill="auto"/>
              </w:rPr>
              <w:t>。</w:t>
            </w:r>
          </w:p>
        </w:tc>
      </w:tr>
      <w:tr w:rsidR="00703B05" w:rsidRPr="000D58CA" w14:paraId="6BC7D339"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5A65542"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921ABC8" w14:textId="42469147" w:rsidR="00703B05" w:rsidRPr="000D58CA" w:rsidRDefault="00703B05"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高</w:t>
            </w:r>
          </w:p>
        </w:tc>
      </w:tr>
      <w:tr w:rsidR="00703B05" w:rsidRPr="000D58CA" w14:paraId="710458FA"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BFF1B0E"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4BDD0E9" w14:textId="3E0DBD39" w:rsidR="00703B05" w:rsidRPr="000D58CA" w:rsidRDefault="00C6094C"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应用名称</w:t>
            </w:r>
          </w:p>
        </w:tc>
      </w:tr>
      <w:tr w:rsidR="00703B05" w:rsidRPr="000D58CA" w14:paraId="25604DE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ED662F5"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19F3FD3" w14:textId="77BFBFEC" w:rsidR="00703B05" w:rsidRPr="000D58CA" w:rsidRDefault="00C6094C"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下线结果</w:t>
            </w:r>
          </w:p>
        </w:tc>
      </w:tr>
      <w:tr w:rsidR="00703B05" w:rsidRPr="000D58CA" w14:paraId="546EC05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A9A79DA"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3418A99" w14:textId="77777777" w:rsidR="00703B05" w:rsidRPr="000D58CA" w:rsidRDefault="00703B05"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703B05" w:rsidRPr="000D58CA" w14:paraId="075C7B99"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7D66CC7" w14:textId="77777777" w:rsidR="00703B05" w:rsidRPr="000D58CA" w:rsidRDefault="00703B05"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817E297" w14:textId="77777777" w:rsidR="00703B05" w:rsidRPr="00BE3C43" w:rsidRDefault="00703B05"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01FE4DAA" w14:textId="77777777" w:rsidR="00703B05" w:rsidRDefault="00703B05" w:rsidP="00703B05">
      <w:pPr>
        <w:spacing w:line="360" w:lineRule="auto"/>
        <w:rPr>
          <w:rFonts w:asciiTheme="minorEastAsia" w:eastAsiaTheme="minorEastAsia" w:hAnsiTheme="minorEastAsia"/>
          <w:bCs/>
          <w:i/>
          <w:noProof/>
          <w:color w:val="FF0000"/>
          <w:sz w:val="22"/>
          <w:szCs w:val="22"/>
          <w:shd w:val="clear" w:color="auto" w:fill="FFFFFF"/>
          <w:lang w:eastAsia="zh-CN"/>
        </w:rPr>
      </w:pPr>
    </w:p>
    <w:p w14:paraId="13F62543" w14:textId="77777777" w:rsidR="00703B05" w:rsidRPr="00D13A75" w:rsidRDefault="00703B05" w:rsidP="00703B05">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65003F26" w14:textId="56178085" w:rsidR="00703B05" w:rsidRPr="000D58CA" w:rsidRDefault="00D06E66" w:rsidP="00703B05">
      <w:pPr>
        <w:spacing w:line="360" w:lineRule="auto"/>
        <w:jc w:val="center"/>
        <w:rPr>
          <w:rFonts w:asciiTheme="minorEastAsia" w:eastAsiaTheme="minorEastAsia" w:hAnsiTheme="minorEastAsia"/>
          <w:lang w:eastAsia="zh-CN"/>
        </w:rPr>
      </w:pPr>
      <w:r>
        <w:rPr>
          <w:noProof/>
          <w:lang w:eastAsia="zh-CN"/>
        </w:rPr>
        <w:drawing>
          <wp:inline distT="0" distB="0" distL="0" distR="0" wp14:anchorId="5EAA3EF0" wp14:editId="1619D4F9">
            <wp:extent cx="5539740" cy="372110"/>
            <wp:effectExtent l="19050" t="19050" r="381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9740" cy="372110"/>
                    </a:xfrm>
                    <a:prstGeom prst="rect">
                      <a:avLst/>
                    </a:prstGeom>
                    <a:ln w="3175">
                      <a:solidFill>
                        <a:schemeClr val="tx1"/>
                      </a:solidFill>
                    </a:ln>
                  </pic:spPr>
                </pic:pic>
              </a:graphicData>
            </a:graphic>
          </wp:inline>
        </w:drawing>
      </w:r>
    </w:p>
    <w:p w14:paraId="0391023E" w14:textId="77777777" w:rsidR="00703B05" w:rsidRPr="000D58CA" w:rsidRDefault="00703B05" w:rsidP="004E2A2F">
      <w:pPr>
        <w:spacing w:line="360" w:lineRule="auto"/>
        <w:jc w:val="center"/>
        <w:rPr>
          <w:rFonts w:asciiTheme="minorEastAsia" w:eastAsiaTheme="minorEastAsia" w:hAnsiTheme="minorEastAsia"/>
          <w:lang w:eastAsia="zh-CN"/>
        </w:rPr>
      </w:pPr>
    </w:p>
    <w:p w14:paraId="2372D585" w14:textId="43D04579" w:rsidR="004E2A2F" w:rsidRPr="000D58CA" w:rsidRDefault="00B720E5" w:rsidP="004E2A2F">
      <w:pPr>
        <w:pStyle w:val="31"/>
      </w:pPr>
      <w:bookmarkStart w:id="39" w:name="_Toc511296619"/>
      <w:r>
        <w:rPr>
          <w:rFonts w:hint="eastAsia"/>
        </w:rPr>
        <w:t>权限</w:t>
      </w:r>
      <w:r w:rsidR="004E2A2F">
        <w:rPr>
          <w:rFonts w:hint="eastAsia"/>
        </w:rPr>
        <w:t>管理</w:t>
      </w:r>
      <w:bookmarkEnd w:id="39"/>
    </w:p>
    <w:p w14:paraId="077616F4" w14:textId="0D6D4588" w:rsidR="004E2A2F" w:rsidRDefault="00B720E5" w:rsidP="00C9131E">
      <w:pPr>
        <w:pStyle w:val="SRS"/>
      </w:pPr>
      <w:r w:rsidRPr="00B54008">
        <w:t>负责前台管理平台的登陆和操作权限管理，包括账号和角色的配置管理</w:t>
      </w:r>
      <w:r w:rsidR="004E2A2F" w:rsidRPr="001E6ABE">
        <w:t>。</w:t>
      </w:r>
    </w:p>
    <w:p w14:paraId="585B34A1" w14:textId="77777777" w:rsidR="004E2A2F" w:rsidRPr="000D58CA" w:rsidRDefault="004E2A2F" w:rsidP="004E2A2F">
      <w:pPr>
        <w:pStyle w:val="41"/>
        <w:spacing w:line="360" w:lineRule="auto"/>
        <w:rPr>
          <w:rFonts w:asciiTheme="minorEastAsia" w:eastAsiaTheme="minorEastAsia" w:hAnsiTheme="minorEastAsia"/>
        </w:rPr>
      </w:pPr>
      <w:r w:rsidRPr="000D58CA">
        <w:rPr>
          <w:rFonts w:asciiTheme="minorEastAsia" w:eastAsiaTheme="minorEastAsia" w:hAnsiTheme="minorEastAsia" w:hint="eastAsia"/>
        </w:rPr>
        <w:t>功能描述</w:t>
      </w:r>
    </w:p>
    <w:p w14:paraId="3DFEE1D9" w14:textId="4705BCC3" w:rsidR="004E2A2F" w:rsidRPr="000D58CA" w:rsidRDefault="00447C09" w:rsidP="004E2A2F">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账号列表管理</w:t>
      </w:r>
      <w:proofErr w:type="spellEnd"/>
      <w:r w:rsidR="004E2A2F"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4E2A2F" w:rsidRPr="000D58CA" w14:paraId="7417ECC5"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62B281B"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lastRenderedPageBreak/>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0AE91AF" w14:textId="77777777" w:rsidR="004E2A2F" w:rsidRPr="000D58CA" w:rsidRDefault="004E2A2F" w:rsidP="00E77D2E">
            <w:pPr>
              <w:spacing w:line="360" w:lineRule="auto"/>
              <w:rPr>
                <w:rFonts w:asciiTheme="minorEastAsia" w:eastAsiaTheme="minorEastAsia" w:hAnsiTheme="minorEastAsia"/>
                <w:sz w:val="21"/>
                <w:lang w:eastAsia="zh-CN"/>
              </w:rPr>
            </w:pPr>
          </w:p>
        </w:tc>
      </w:tr>
      <w:tr w:rsidR="004E2A2F" w:rsidRPr="000D58CA" w14:paraId="47178F7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4E327B1"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976A152" w14:textId="45FB7701" w:rsidR="004E2A2F" w:rsidRPr="000D58CA" w:rsidRDefault="00AD2494" w:rsidP="00AD2494">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账号</w:t>
            </w:r>
            <w:r w:rsidR="004E2A2F">
              <w:rPr>
                <w:rFonts w:asciiTheme="minorEastAsia" w:eastAsiaTheme="minorEastAsia" w:hAnsiTheme="minorEastAsia"/>
                <w:sz w:val="21"/>
                <w:lang w:eastAsia="zh-CN"/>
              </w:rPr>
              <w:t>列表</w:t>
            </w:r>
            <w:r>
              <w:rPr>
                <w:rFonts w:asciiTheme="minorEastAsia" w:eastAsiaTheme="minorEastAsia" w:hAnsiTheme="minorEastAsia"/>
                <w:sz w:val="21"/>
                <w:lang w:eastAsia="zh-CN"/>
              </w:rPr>
              <w:t>管理</w:t>
            </w:r>
          </w:p>
        </w:tc>
      </w:tr>
      <w:tr w:rsidR="004E2A2F" w:rsidRPr="000D58CA" w14:paraId="2C906850"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DE7CFC6"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11ACF52" w14:textId="41E44ACE" w:rsidR="004E2A2F" w:rsidRPr="008E083F" w:rsidRDefault="00F325B7" w:rsidP="00C9131E">
            <w:pPr>
              <w:pStyle w:val="SRS"/>
              <w:rPr>
                <w:rFonts w:ascii="仿宋" w:eastAsia="仿宋" w:hAnsi="仿宋"/>
              </w:rPr>
            </w:pPr>
            <w:r w:rsidRPr="00F325B7">
              <w:rPr>
                <w:shd w:val="clear" w:color="auto" w:fill="auto"/>
              </w:rPr>
              <w:t>展示系统内当前用户可见的账号信息，并可对账号进行编辑和删除</w:t>
            </w:r>
            <w:r w:rsidR="004E2A2F" w:rsidRPr="008E083F">
              <w:rPr>
                <w:shd w:val="clear" w:color="auto" w:fill="auto"/>
              </w:rPr>
              <w:t>。</w:t>
            </w:r>
          </w:p>
        </w:tc>
      </w:tr>
      <w:tr w:rsidR="004E2A2F" w:rsidRPr="000D58CA" w14:paraId="64000E7D"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AFE91B7"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328EC5A" w14:textId="77777777" w:rsidR="004E2A2F" w:rsidRPr="000D58CA" w:rsidRDefault="004E2A2F"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4E2A2F" w:rsidRPr="000D58CA" w14:paraId="597AB56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138AA6C"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5EEE959" w14:textId="3253568E" w:rsidR="004E2A2F" w:rsidRPr="000D58CA" w:rsidRDefault="00DF2496"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账号名称</w:t>
            </w:r>
          </w:p>
        </w:tc>
      </w:tr>
      <w:tr w:rsidR="004E2A2F" w:rsidRPr="000D58CA" w14:paraId="58FCEF7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38E017D"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9DC06C8" w14:textId="20B990F0" w:rsidR="004E2A2F" w:rsidRPr="000D58CA" w:rsidRDefault="00DF2496"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账号列表</w:t>
            </w:r>
          </w:p>
        </w:tc>
      </w:tr>
      <w:tr w:rsidR="004E2A2F" w:rsidRPr="000D58CA" w14:paraId="2B83583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A7C572A"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F28CE69" w14:textId="77777777" w:rsidR="004E2A2F" w:rsidRPr="000D58CA" w:rsidRDefault="004E2A2F"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4E2A2F" w:rsidRPr="000D58CA" w14:paraId="4EB3C20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8DB965C"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61C81FE" w14:textId="12635A71" w:rsidR="004E2A2F" w:rsidRPr="00654C1B" w:rsidRDefault="00654C1B" w:rsidP="00654C1B">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6126FE00" w14:textId="77777777" w:rsidR="004E2A2F" w:rsidRDefault="004E2A2F" w:rsidP="004E2A2F">
      <w:pPr>
        <w:spacing w:line="360" w:lineRule="auto"/>
        <w:rPr>
          <w:rFonts w:asciiTheme="minorEastAsia" w:eastAsiaTheme="minorEastAsia" w:hAnsiTheme="minorEastAsia"/>
          <w:bCs/>
          <w:i/>
          <w:noProof/>
          <w:color w:val="FF0000"/>
          <w:sz w:val="22"/>
          <w:szCs w:val="22"/>
          <w:shd w:val="clear" w:color="auto" w:fill="FFFFFF"/>
          <w:lang w:eastAsia="zh-CN"/>
        </w:rPr>
      </w:pPr>
    </w:p>
    <w:p w14:paraId="2FEB2B14" w14:textId="77777777" w:rsidR="004E2A2F" w:rsidRPr="00D13A75" w:rsidRDefault="004E2A2F" w:rsidP="004E2A2F">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6BE07960" w14:textId="5B42040D" w:rsidR="004E2A2F" w:rsidRDefault="00730E80" w:rsidP="004E2A2F">
      <w:pPr>
        <w:spacing w:line="360" w:lineRule="auto"/>
        <w:jc w:val="center"/>
        <w:rPr>
          <w:rFonts w:asciiTheme="minorEastAsia" w:eastAsiaTheme="minorEastAsia" w:hAnsiTheme="minorEastAsia"/>
          <w:lang w:eastAsia="zh-CN"/>
        </w:rPr>
      </w:pPr>
      <w:r>
        <w:rPr>
          <w:rFonts w:ascii="仿宋" w:eastAsia="仿宋" w:hAnsi="仿宋"/>
          <w:noProof/>
          <w:lang w:eastAsia="zh-CN"/>
        </w:rPr>
        <w:drawing>
          <wp:inline distT="0" distB="0" distL="0" distR="0" wp14:anchorId="0550CDFA" wp14:editId="1F13F245">
            <wp:extent cx="5412105" cy="2360295"/>
            <wp:effectExtent l="19050" t="19050" r="0" b="1905"/>
            <wp:docPr id="16" name="图片 16" descr="权限管理 - 账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权限管理 - 账户管理"/>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2105" cy="2360295"/>
                    </a:xfrm>
                    <a:prstGeom prst="rect">
                      <a:avLst/>
                    </a:prstGeom>
                    <a:noFill/>
                    <a:ln w="6350" cmpd="sng">
                      <a:solidFill>
                        <a:srgbClr val="000000"/>
                      </a:solidFill>
                      <a:miter lim="800000"/>
                      <a:headEnd/>
                      <a:tailEnd/>
                    </a:ln>
                    <a:effectLst/>
                  </pic:spPr>
                </pic:pic>
              </a:graphicData>
            </a:graphic>
          </wp:inline>
        </w:drawing>
      </w:r>
    </w:p>
    <w:p w14:paraId="2DBDE8A7" w14:textId="1FD99290" w:rsidR="00C61920" w:rsidRPr="000D58CA" w:rsidRDefault="00C61920" w:rsidP="00C61920">
      <w:pPr>
        <w:pStyle w:val="50"/>
        <w:spacing w:line="360" w:lineRule="auto"/>
        <w:rPr>
          <w:rFonts w:asciiTheme="minorEastAsia" w:eastAsiaTheme="minorEastAsia" w:hAnsiTheme="minorEastAsia"/>
          <w:lang w:eastAsia="zh-CN"/>
        </w:rPr>
      </w:pPr>
      <w:r>
        <w:rPr>
          <w:rFonts w:asciiTheme="minorEastAsia" w:eastAsiaTheme="minorEastAsia" w:hAnsiTheme="minorEastAsia" w:hint="eastAsia"/>
          <w:lang w:eastAsia="zh-CN"/>
        </w:rPr>
        <w:t>新增</w:t>
      </w:r>
      <w:proofErr w:type="spellStart"/>
      <w:r>
        <w:rPr>
          <w:rFonts w:asciiTheme="minorEastAsia" w:eastAsiaTheme="minorEastAsia" w:hAnsiTheme="minorEastAsia" w:hint="eastAsia"/>
        </w:rPr>
        <w:t>账号</w:t>
      </w:r>
      <w:proofErr w:type="spellEnd"/>
      <w:r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C61920" w:rsidRPr="000D58CA" w14:paraId="76AB9945"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99329C8"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DB6BE33" w14:textId="77777777" w:rsidR="00C61920" w:rsidRPr="000D58CA" w:rsidRDefault="00C61920" w:rsidP="00E77D2E">
            <w:pPr>
              <w:spacing w:line="360" w:lineRule="auto"/>
              <w:rPr>
                <w:rFonts w:asciiTheme="minorEastAsia" w:eastAsiaTheme="minorEastAsia" w:hAnsiTheme="minorEastAsia"/>
                <w:sz w:val="21"/>
                <w:lang w:eastAsia="zh-CN"/>
              </w:rPr>
            </w:pPr>
          </w:p>
        </w:tc>
      </w:tr>
      <w:tr w:rsidR="00C61920" w:rsidRPr="000D58CA" w14:paraId="409889E1"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023D7BD"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A18483F" w14:textId="1F7E5045" w:rsidR="00C61920" w:rsidRPr="000D58CA" w:rsidRDefault="00C61920" w:rsidP="00C61920">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新增账号</w:t>
            </w:r>
          </w:p>
        </w:tc>
      </w:tr>
      <w:tr w:rsidR="00C61920" w:rsidRPr="000D58CA" w14:paraId="753397E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6EE5348"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FFDC320" w14:textId="0C697371" w:rsidR="00C61920" w:rsidRPr="008E083F" w:rsidRDefault="00C61920" w:rsidP="00C9131E">
            <w:pPr>
              <w:pStyle w:val="SRS"/>
              <w:rPr>
                <w:rFonts w:ascii="仿宋" w:eastAsia="仿宋" w:hAnsi="仿宋"/>
              </w:rPr>
            </w:pPr>
            <w:r w:rsidRPr="00C61920">
              <w:rPr>
                <w:shd w:val="clear" w:color="auto" w:fill="auto"/>
              </w:rPr>
              <w:t>创建新账号并填写相关信息。</w:t>
            </w:r>
          </w:p>
        </w:tc>
      </w:tr>
      <w:tr w:rsidR="00C61920" w:rsidRPr="000D58CA" w14:paraId="28E495E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756C3A5"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69C653D" w14:textId="77777777" w:rsidR="00C61920" w:rsidRPr="000D58CA" w:rsidRDefault="00C61920"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C61920" w:rsidRPr="000D58CA" w14:paraId="377FB2AD"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4576FFE"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9706281" w14:textId="2354D4E3" w:rsidR="00C61920" w:rsidRPr="000D58CA" w:rsidRDefault="002D3F7C"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账号基本信息</w:t>
            </w:r>
          </w:p>
        </w:tc>
      </w:tr>
      <w:tr w:rsidR="00C61920" w:rsidRPr="000D58CA" w14:paraId="5330AB80"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8F65916"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DC46A58" w14:textId="68CA7E30" w:rsidR="00C61920" w:rsidRPr="000D58CA" w:rsidRDefault="004E6043"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新增结果</w:t>
            </w:r>
          </w:p>
        </w:tc>
      </w:tr>
      <w:tr w:rsidR="00C61920" w:rsidRPr="000D58CA" w14:paraId="460F346A"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D303F2B"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EF41D28" w14:textId="77777777" w:rsidR="00C61920" w:rsidRPr="000D58CA" w:rsidRDefault="00C61920"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C61920" w:rsidRPr="000D58CA" w14:paraId="32FD60C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05A98C7"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EA3F511" w14:textId="77777777" w:rsidR="00C61920" w:rsidRPr="00654C1B" w:rsidRDefault="00C61920"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3D7740DC" w14:textId="77777777" w:rsidR="00C61920" w:rsidRDefault="00C61920" w:rsidP="00C61920">
      <w:pPr>
        <w:spacing w:line="360" w:lineRule="auto"/>
        <w:rPr>
          <w:rFonts w:asciiTheme="minorEastAsia" w:eastAsiaTheme="minorEastAsia" w:hAnsiTheme="minorEastAsia"/>
          <w:bCs/>
          <w:i/>
          <w:noProof/>
          <w:color w:val="FF0000"/>
          <w:sz w:val="22"/>
          <w:szCs w:val="22"/>
          <w:shd w:val="clear" w:color="auto" w:fill="FFFFFF"/>
          <w:lang w:eastAsia="zh-CN"/>
        </w:rPr>
      </w:pPr>
    </w:p>
    <w:p w14:paraId="23000E17" w14:textId="77777777" w:rsidR="00C61920" w:rsidRPr="00D13A75" w:rsidRDefault="00C61920" w:rsidP="00C61920">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54295DD9" w14:textId="0CEDBA91" w:rsidR="00C61920" w:rsidRPr="000D58CA" w:rsidRDefault="00DD64D7" w:rsidP="00C61920">
      <w:pPr>
        <w:spacing w:line="360" w:lineRule="auto"/>
        <w:jc w:val="center"/>
        <w:rPr>
          <w:rFonts w:asciiTheme="minorEastAsia" w:eastAsiaTheme="minorEastAsia" w:hAnsiTheme="minorEastAsia"/>
          <w:lang w:eastAsia="zh-CN"/>
        </w:rPr>
      </w:pPr>
      <w:r>
        <w:rPr>
          <w:noProof/>
          <w:lang w:eastAsia="zh-CN"/>
        </w:rPr>
        <w:drawing>
          <wp:inline distT="0" distB="0" distL="0" distR="0" wp14:anchorId="783B32CC" wp14:editId="3947A766">
            <wp:extent cx="3413125" cy="2126615"/>
            <wp:effectExtent l="19050" t="19050" r="0" b="6985"/>
            <wp:docPr id="23" name="图片 23" descr="权限管理 - 账户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权限管理 - 账户新增"/>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3125" cy="2126615"/>
                    </a:xfrm>
                    <a:prstGeom prst="rect">
                      <a:avLst/>
                    </a:prstGeom>
                    <a:noFill/>
                    <a:ln w="6350" cmpd="sng">
                      <a:solidFill>
                        <a:srgbClr val="000000"/>
                      </a:solidFill>
                      <a:miter lim="800000"/>
                      <a:headEnd/>
                      <a:tailEnd/>
                    </a:ln>
                    <a:effectLst/>
                  </pic:spPr>
                </pic:pic>
              </a:graphicData>
            </a:graphic>
          </wp:inline>
        </w:drawing>
      </w:r>
    </w:p>
    <w:p w14:paraId="579F0AD1" w14:textId="282EC32F" w:rsidR="00C61920" w:rsidRPr="000D58CA" w:rsidRDefault="006B70B9" w:rsidP="00C61920">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角色</w:t>
      </w:r>
      <w:r w:rsidR="00C61920">
        <w:rPr>
          <w:rFonts w:asciiTheme="minorEastAsia" w:eastAsiaTheme="minorEastAsia" w:hAnsiTheme="minorEastAsia" w:hint="eastAsia"/>
        </w:rPr>
        <w:t>列表管理</w:t>
      </w:r>
      <w:proofErr w:type="spellEnd"/>
      <w:r w:rsidR="00C61920"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C61920" w:rsidRPr="000D58CA" w14:paraId="7CECB62B"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B6ECC1F"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4996CB9" w14:textId="77777777" w:rsidR="00C61920" w:rsidRPr="000D58CA" w:rsidRDefault="00C61920" w:rsidP="00E77D2E">
            <w:pPr>
              <w:spacing w:line="360" w:lineRule="auto"/>
              <w:rPr>
                <w:rFonts w:asciiTheme="minorEastAsia" w:eastAsiaTheme="minorEastAsia" w:hAnsiTheme="minorEastAsia"/>
                <w:sz w:val="21"/>
                <w:lang w:eastAsia="zh-CN"/>
              </w:rPr>
            </w:pPr>
          </w:p>
        </w:tc>
      </w:tr>
      <w:tr w:rsidR="00C61920" w:rsidRPr="000D58CA" w14:paraId="3880634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0157BF8"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341A5BE" w14:textId="6F809045" w:rsidR="00C61920" w:rsidRPr="000D58CA" w:rsidRDefault="006B70B9"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角色</w:t>
            </w:r>
            <w:r w:rsidR="00C61920">
              <w:rPr>
                <w:rFonts w:asciiTheme="minorEastAsia" w:eastAsiaTheme="minorEastAsia" w:hAnsiTheme="minorEastAsia"/>
                <w:sz w:val="21"/>
                <w:lang w:eastAsia="zh-CN"/>
              </w:rPr>
              <w:t>列表管理</w:t>
            </w:r>
          </w:p>
        </w:tc>
      </w:tr>
      <w:tr w:rsidR="00C61920" w:rsidRPr="000D58CA" w14:paraId="334E4FA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06CB0EC"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4CC0E52" w14:textId="1B67DE76" w:rsidR="00C61920" w:rsidRPr="008E083F" w:rsidRDefault="002C7439" w:rsidP="00C9131E">
            <w:pPr>
              <w:pStyle w:val="SRS"/>
              <w:rPr>
                <w:rFonts w:ascii="仿宋" w:eastAsia="仿宋" w:hAnsi="仿宋"/>
              </w:rPr>
            </w:pPr>
            <w:r w:rsidRPr="002C7439">
              <w:rPr>
                <w:shd w:val="clear" w:color="auto" w:fill="auto"/>
              </w:rPr>
              <w:t>展示系统内当前的用户角色和相关信息，并可对角色进行编辑和删除</w:t>
            </w:r>
            <w:r w:rsidR="00C61920" w:rsidRPr="002C7439">
              <w:rPr>
                <w:shd w:val="clear" w:color="auto" w:fill="auto"/>
              </w:rPr>
              <w:t>。</w:t>
            </w:r>
          </w:p>
        </w:tc>
      </w:tr>
      <w:tr w:rsidR="00C61920" w:rsidRPr="000D58CA" w14:paraId="49113F5C"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E52C123"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7C84524" w14:textId="77777777" w:rsidR="00C61920" w:rsidRPr="000D58CA" w:rsidRDefault="00C61920"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C61920" w:rsidRPr="000D58CA" w14:paraId="53C32661"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5B878A0"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0F8618E" w14:textId="1F041CA5" w:rsidR="00C61920" w:rsidRPr="000D58CA" w:rsidRDefault="00803AC4"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角色名称</w:t>
            </w:r>
          </w:p>
        </w:tc>
      </w:tr>
      <w:tr w:rsidR="00C61920" w:rsidRPr="000D58CA" w14:paraId="6957B04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0A42E03"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585CEB4" w14:textId="6741FF35" w:rsidR="00C61920" w:rsidRPr="000D58CA" w:rsidRDefault="00803AC4"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角色列表</w:t>
            </w:r>
          </w:p>
        </w:tc>
      </w:tr>
      <w:tr w:rsidR="00C61920" w:rsidRPr="000D58CA" w14:paraId="3ED55E1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4124D69"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D30A923" w14:textId="77777777" w:rsidR="00C61920" w:rsidRPr="000D58CA" w:rsidRDefault="00C61920"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C61920" w:rsidRPr="000D58CA" w14:paraId="15460A3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A873894"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50923D49" w14:textId="77777777" w:rsidR="00C61920" w:rsidRPr="00654C1B" w:rsidRDefault="00C61920"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3B029AA6" w14:textId="77777777" w:rsidR="00C61920" w:rsidRDefault="00C61920" w:rsidP="00C61920">
      <w:pPr>
        <w:spacing w:line="360" w:lineRule="auto"/>
        <w:rPr>
          <w:rFonts w:asciiTheme="minorEastAsia" w:eastAsiaTheme="minorEastAsia" w:hAnsiTheme="minorEastAsia"/>
          <w:bCs/>
          <w:i/>
          <w:noProof/>
          <w:color w:val="FF0000"/>
          <w:sz w:val="22"/>
          <w:szCs w:val="22"/>
          <w:shd w:val="clear" w:color="auto" w:fill="FFFFFF"/>
          <w:lang w:eastAsia="zh-CN"/>
        </w:rPr>
      </w:pPr>
    </w:p>
    <w:p w14:paraId="6DF3B4C2" w14:textId="77777777" w:rsidR="00C61920" w:rsidRPr="00D13A75" w:rsidRDefault="00C61920" w:rsidP="00C61920">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396A6A3E" w14:textId="1AF3C230" w:rsidR="00C61920" w:rsidRPr="000D58CA" w:rsidRDefault="00AA278D" w:rsidP="00C61920">
      <w:pPr>
        <w:spacing w:line="360" w:lineRule="auto"/>
        <w:jc w:val="center"/>
        <w:rPr>
          <w:rFonts w:asciiTheme="minorEastAsia" w:eastAsiaTheme="minorEastAsia" w:hAnsiTheme="minorEastAsia"/>
          <w:lang w:eastAsia="zh-CN"/>
        </w:rPr>
      </w:pPr>
      <w:r>
        <w:rPr>
          <w:noProof/>
          <w:lang w:eastAsia="zh-CN"/>
        </w:rPr>
        <w:drawing>
          <wp:inline distT="0" distB="0" distL="0" distR="0" wp14:anchorId="01935510" wp14:editId="03DB9BC7">
            <wp:extent cx="4476115" cy="2339340"/>
            <wp:effectExtent l="19050" t="19050" r="635" b="3810"/>
            <wp:docPr id="26" name="图片 26" descr="权限管理 - 角色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权限管理 - 角色管理"/>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115" cy="2339340"/>
                    </a:xfrm>
                    <a:prstGeom prst="rect">
                      <a:avLst/>
                    </a:prstGeom>
                    <a:noFill/>
                    <a:ln w="6350" cmpd="sng">
                      <a:solidFill>
                        <a:srgbClr val="000000"/>
                      </a:solidFill>
                      <a:miter lim="800000"/>
                      <a:headEnd/>
                      <a:tailEnd/>
                    </a:ln>
                    <a:effectLst/>
                  </pic:spPr>
                </pic:pic>
              </a:graphicData>
            </a:graphic>
          </wp:inline>
        </w:drawing>
      </w:r>
    </w:p>
    <w:p w14:paraId="662DE53A" w14:textId="6742F093" w:rsidR="00C61920" w:rsidRPr="000D58CA" w:rsidRDefault="005850A1" w:rsidP="00C61920">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lastRenderedPageBreak/>
        <w:t>新增角色</w:t>
      </w:r>
      <w:proofErr w:type="spellEnd"/>
      <w:r w:rsidR="00C61920"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C61920" w:rsidRPr="000D58CA" w14:paraId="7F44126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9BFDDC8"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20ABF0DD" w14:textId="77777777" w:rsidR="00C61920" w:rsidRPr="000D58CA" w:rsidRDefault="00C61920" w:rsidP="00E77D2E">
            <w:pPr>
              <w:spacing w:line="360" w:lineRule="auto"/>
              <w:rPr>
                <w:rFonts w:asciiTheme="minorEastAsia" w:eastAsiaTheme="minorEastAsia" w:hAnsiTheme="minorEastAsia"/>
                <w:sz w:val="21"/>
                <w:lang w:eastAsia="zh-CN"/>
              </w:rPr>
            </w:pPr>
          </w:p>
        </w:tc>
      </w:tr>
      <w:tr w:rsidR="00C61920" w:rsidRPr="000D58CA" w14:paraId="67C8297F"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1828ACC"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813B9B5" w14:textId="3589CACE" w:rsidR="00C61920" w:rsidRPr="000D58CA" w:rsidRDefault="005850A1"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新增角色</w:t>
            </w:r>
          </w:p>
        </w:tc>
      </w:tr>
      <w:tr w:rsidR="00C61920" w:rsidRPr="000D58CA" w14:paraId="687F96C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4ECD7B0"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D1B39A8" w14:textId="7204B85D" w:rsidR="00C61920" w:rsidRPr="00BE5A7D" w:rsidRDefault="00BE5A7D" w:rsidP="00C9131E">
            <w:pPr>
              <w:pStyle w:val="SRS"/>
              <w:rPr>
                <w:shd w:val="clear" w:color="auto" w:fill="auto"/>
              </w:rPr>
            </w:pPr>
            <w:r w:rsidRPr="00BE5A7D">
              <w:rPr>
                <w:rFonts w:hint="eastAsia"/>
                <w:shd w:val="clear" w:color="auto" w:fill="auto"/>
              </w:rPr>
              <w:t>创建新的用户角色，并可为该角色分配平台内每个功能的使用权限</w:t>
            </w:r>
            <w:r w:rsidR="00C61920" w:rsidRPr="00BE5A7D">
              <w:rPr>
                <w:shd w:val="clear" w:color="auto" w:fill="auto"/>
              </w:rPr>
              <w:t>。</w:t>
            </w:r>
          </w:p>
        </w:tc>
      </w:tr>
      <w:tr w:rsidR="00C61920" w:rsidRPr="000D58CA" w14:paraId="17B00A9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01C84BB4"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C0CF215" w14:textId="77777777" w:rsidR="00C61920" w:rsidRPr="000D58CA" w:rsidRDefault="00C61920"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C61920" w:rsidRPr="000D58CA" w14:paraId="391E0100"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5793101B"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3FDDC010" w14:textId="605BECFA" w:rsidR="00C61920" w:rsidRPr="000D58CA" w:rsidRDefault="00DE1EA5"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角色信息和分配权限</w:t>
            </w:r>
          </w:p>
        </w:tc>
      </w:tr>
      <w:tr w:rsidR="00C61920" w:rsidRPr="000D58CA" w14:paraId="29805583"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4F193903"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15AD0408" w14:textId="2E6D2401" w:rsidR="00C61920" w:rsidRPr="000D58CA" w:rsidRDefault="00DE1EA5"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新增结果</w:t>
            </w:r>
          </w:p>
        </w:tc>
      </w:tr>
      <w:tr w:rsidR="00C61920" w:rsidRPr="000D58CA" w14:paraId="2CB13256"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B5D5BAE"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792FAEE" w14:textId="77777777" w:rsidR="00C61920" w:rsidRPr="000D58CA" w:rsidRDefault="00C61920"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C61920" w:rsidRPr="000D58CA" w14:paraId="4F70B1C7"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4E4D7B9" w14:textId="77777777" w:rsidR="00C61920" w:rsidRPr="000D58CA" w:rsidRDefault="00C61920"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7A349CCF" w14:textId="77777777" w:rsidR="00C61920" w:rsidRPr="00654C1B" w:rsidRDefault="00C61920"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无</w:t>
            </w:r>
          </w:p>
        </w:tc>
      </w:tr>
    </w:tbl>
    <w:p w14:paraId="3160ED72" w14:textId="77777777" w:rsidR="00C61920" w:rsidRDefault="00C61920" w:rsidP="00C61920">
      <w:pPr>
        <w:spacing w:line="360" w:lineRule="auto"/>
        <w:rPr>
          <w:rFonts w:asciiTheme="minorEastAsia" w:eastAsiaTheme="minorEastAsia" w:hAnsiTheme="minorEastAsia"/>
          <w:bCs/>
          <w:i/>
          <w:noProof/>
          <w:color w:val="FF0000"/>
          <w:sz w:val="22"/>
          <w:szCs w:val="22"/>
          <w:shd w:val="clear" w:color="auto" w:fill="FFFFFF"/>
          <w:lang w:eastAsia="zh-CN"/>
        </w:rPr>
      </w:pPr>
    </w:p>
    <w:p w14:paraId="6E81F332" w14:textId="77777777" w:rsidR="00C61920" w:rsidRPr="00D13A75" w:rsidRDefault="00C61920" w:rsidP="00C61920">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0A5BBBA1" w14:textId="317A38F3" w:rsidR="00C61920" w:rsidRPr="000D58CA" w:rsidRDefault="00F377DB" w:rsidP="00C61920">
      <w:pPr>
        <w:spacing w:line="360" w:lineRule="auto"/>
        <w:jc w:val="center"/>
        <w:rPr>
          <w:rFonts w:asciiTheme="minorEastAsia" w:eastAsiaTheme="minorEastAsia" w:hAnsiTheme="minorEastAsia"/>
          <w:lang w:eastAsia="zh-CN"/>
        </w:rPr>
      </w:pPr>
      <w:r>
        <w:rPr>
          <w:rFonts w:ascii="仿宋" w:eastAsia="仿宋" w:hAnsi="仿宋"/>
          <w:noProof/>
          <w:lang w:eastAsia="zh-CN"/>
        </w:rPr>
        <w:drawing>
          <wp:inline distT="0" distB="0" distL="0" distR="0" wp14:anchorId="685128F6" wp14:editId="673D307E">
            <wp:extent cx="3519170" cy="2339340"/>
            <wp:effectExtent l="19050" t="19050" r="5080" b="3810"/>
            <wp:docPr id="27" name="图片 27" descr="权限管理 - 角色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权限管理 - 角色新增"/>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9170" cy="2339340"/>
                    </a:xfrm>
                    <a:prstGeom prst="rect">
                      <a:avLst/>
                    </a:prstGeom>
                    <a:noFill/>
                    <a:ln w="6350" cmpd="sng">
                      <a:solidFill>
                        <a:srgbClr val="000000"/>
                      </a:solidFill>
                      <a:miter lim="800000"/>
                      <a:headEnd/>
                      <a:tailEnd/>
                    </a:ln>
                    <a:effectLst/>
                  </pic:spPr>
                </pic:pic>
              </a:graphicData>
            </a:graphic>
          </wp:inline>
        </w:drawing>
      </w:r>
    </w:p>
    <w:p w14:paraId="00B152B0" w14:textId="77777777" w:rsidR="00C61920" w:rsidRPr="000D58CA" w:rsidRDefault="00C61920" w:rsidP="004E2A2F">
      <w:pPr>
        <w:spacing w:line="360" w:lineRule="auto"/>
        <w:jc w:val="center"/>
        <w:rPr>
          <w:rFonts w:asciiTheme="minorEastAsia" w:eastAsiaTheme="minorEastAsia" w:hAnsiTheme="minorEastAsia"/>
          <w:lang w:eastAsia="zh-CN"/>
        </w:rPr>
      </w:pPr>
    </w:p>
    <w:p w14:paraId="49B9DF72" w14:textId="7D7C023D" w:rsidR="004E2A2F" w:rsidRPr="000D58CA" w:rsidRDefault="00C83417" w:rsidP="004E2A2F">
      <w:pPr>
        <w:pStyle w:val="31"/>
      </w:pPr>
      <w:bookmarkStart w:id="40" w:name="_Toc511296620"/>
      <w:r>
        <w:rPr>
          <w:rFonts w:hint="eastAsia"/>
        </w:rPr>
        <w:t>日志</w:t>
      </w:r>
      <w:r w:rsidR="004E2A2F">
        <w:rPr>
          <w:rFonts w:hint="eastAsia"/>
        </w:rPr>
        <w:t>管理</w:t>
      </w:r>
      <w:bookmarkEnd w:id="40"/>
    </w:p>
    <w:p w14:paraId="7ABDF0E7" w14:textId="4CC5ADFF" w:rsidR="004E2A2F" w:rsidRDefault="00C83417" w:rsidP="00C9131E">
      <w:pPr>
        <w:pStyle w:val="SRS"/>
      </w:pPr>
      <w:r w:rsidRPr="00B54008">
        <w:t>负责</w:t>
      </w:r>
      <w:r>
        <w:t>平台前台操作的</w:t>
      </w:r>
      <w:r w:rsidRPr="00B54008">
        <w:t>日志管理</w:t>
      </w:r>
      <w:r w:rsidR="004E2A2F" w:rsidRPr="001E6ABE">
        <w:t>。</w:t>
      </w:r>
    </w:p>
    <w:p w14:paraId="63CFBB9C" w14:textId="77777777" w:rsidR="004E2A2F" w:rsidRPr="000D58CA" w:rsidRDefault="004E2A2F" w:rsidP="004E2A2F">
      <w:pPr>
        <w:pStyle w:val="41"/>
        <w:spacing w:line="360" w:lineRule="auto"/>
        <w:rPr>
          <w:rFonts w:asciiTheme="minorEastAsia" w:eastAsiaTheme="minorEastAsia" w:hAnsiTheme="minorEastAsia"/>
        </w:rPr>
      </w:pPr>
      <w:r w:rsidRPr="000D58CA">
        <w:rPr>
          <w:rFonts w:asciiTheme="minorEastAsia" w:eastAsiaTheme="minorEastAsia" w:hAnsiTheme="minorEastAsia" w:hint="eastAsia"/>
        </w:rPr>
        <w:t>功能描述</w:t>
      </w:r>
    </w:p>
    <w:p w14:paraId="335D4CE1" w14:textId="3979E2EE" w:rsidR="004E2A2F" w:rsidRPr="000D58CA" w:rsidRDefault="003F2390" w:rsidP="004E2A2F">
      <w:pPr>
        <w:pStyle w:val="50"/>
        <w:spacing w:line="360" w:lineRule="auto"/>
        <w:rPr>
          <w:rFonts w:asciiTheme="minorEastAsia" w:eastAsiaTheme="minorEastAsia" w:hAnsiTheme="minorEastAsia"/>
          <w:lang w:eastAsia="zh-CN"/>
        </w:rPr>
      </w:pPr>
      <w:proofErr w:type="spellStart"/>
      <w:r>
        <w:rPr>
          <w:rFonts w:asciiTheme="minorEastAsia" w:eastAsiaTheme="minorEastAsia" w:hAnsiTheme="minorEastAsia" w:hint="eastAsia"/>
        </w:rPr>
        <w:t>操作日志</w:t>
      </w:r>
      <w:proofErr w:type="spellEnd"/>
      <w:r w:rsidR="004E2A2F" w:rsidRPr="000D58CA">
        <w:rPr>
          <w:rFonts w:asciiTheme="minorEastAsia" w:eastAsiaTheme="minorEastAsia" w:hAnsiTheme="minorEastAsia"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7216"/>
      </w:tblGrid>
      <w:tr w:rsidR="004E2A2F" w:rsidRPr="000D58CA" w14:paraId="0F1A42DE"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1D5B1B39"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需求编号</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B30181F" w14:textId="77777777" w:rsidR="004E2A2F" w:rsidRPr="000D58CA" w:rsidRDefault="004E2A2F" w:rsidP="00E77D2E">
            <w:pPr>
              <w:spacing w:line="360" w:lineRule="auto"/>
              <w:rPr>
                <w:rFonts w:asciiTheme="minorEastAsia" w:eastAsiaTheme="minorEastAsia" w:hAnsiTheme="minorEastAsia"/>
                <w:sz w:val="21"/>
                <w:lang w:eastAsia="zh-CN"/>
              </w:rPr>
            </w:pPr>
          </w:p>
        </w:tc>
      </w:tr>
      <w:tr w:rsidR="004E2A2F" w:rsidRPr="000D58CA" w14:paraId="44F7CF1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D83FDCF"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需求名称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BACF31F" w14:textId="4D3BCCAF" w:rsidR="004E2A2F" w:rsidRPr="000D58CA" w:rsidRDefault="003F2390"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sz w:val="21"/>
                <w:lang w:eastAsia="zh-CN"/>
              </w:rPr>
              <w:t>操作日志</w:t>
            </w:r>
          </w:p>
        </w:tc>
      </w:tr>
      <w:tr w:rsidR="004E2A2F" w:rsidRPr="000D58CA" w14:paraId="4CFC028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1D09598"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需求描述</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A07EC2A" w14:textId="431D0244" w:rsidR="004E2A2F" w:rsidRPr="008E083F" w:rsidRDefault="003F2390" w:rsidP="00C9131E">
            <w:pPr>
              <w:pStyle w:val="SRS"/>
              <w:rPr>
                <w:rFonts w:ascii="仿宋" w:eastAsia="仿宋" w:hAnsi="仿宋"/>
              </w:rPr>
            </w:pPr>
            <w:r w:rsidRPr="003F2390">
              <w:rPr>
                <w:shd w:val="clear" w:color="auto" w:fill="auto"/>
              </w:rPr>
              <w:t>记录平台用户的所有操作动作日志，提供展示和查询功能</w:t>
            </w:r>
            <w:r w:rsidR="004E2A2F" w:rsidRPr="003F2390">
              <w:rPr>
                <w:shd w:val="clear" w:color="auto" w:fill="auto"/>
              </w:rPr>
              <w:t>。</w:t>
            </w:r>
          </w:p>
        </w:tc>
      </w:tr>
      <w:tr w:rsidR="004E2A2F" w:rsidRPr="000D58CA" w14:paraId="1182E39A"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AF95412"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lastRenderedPageBreak/>
              <w:t>优先级</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4A1B39BD" w14:textId="77777777" w:rsidR="004E2A2F" w:rsidRPr="000D58CA" w:rsidRDefault="004E2A2F"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高 </w:t>
            </w:r>
          </w:p>
        </w:tc>
      </w:tr>
      <w:tr w:rsidR="004E2A2F" w:rsidRPr="000D58CA" w14:paraId="26C068C8"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6562398C"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输入</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446AF51" w14:textId="099D06F4" w:rsidR="004E2A2F" w:rsidRPr="000D58CA" w:rsidRDefault="002A3E75" w:rsidP="00E77D2E">
            <w:pPr>
              <w:spacing w:line="360" w:lineRule="auto"/>
              <w:rPr>
                <w:rFonts w:asciiTheme="minorEastAsia" w:eastAsiaTheme="minorEastAsia" w:hAnsiTheme="minorEastAsia" w:hint="eastAsia"/>
                <w:sz w:val="21"/>
                <w:lang w:eastAsia="zh-CN"/>
              </w:rPr>
            </w:pPr>
            <w:r>
              <w:rPr>
                <w:rFonts w:asciiTheme="minorEastAsia" w:eastAsiaTheme="minorEastAsia" w:hAnsiTheme="minorEastAsia" w:hint="eastAsia"/>
                <w:sz w:val="21"/>
                <w:lang w:eastAsia="zh-CN"/>
              </w:rPr>
              <w:t>操作用户，操作内容，日志类型</w:t>
            </w:r>
          </w:p>
        </w:tc>
      </w:tr>
      <w:tr w:rsidR="004E2A2F" w:rsidRPr="000D58CA" w14:paraId="56981212"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3E807688"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输出</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15009E2" w14:textId="61605174" w:rsidR="004E2A2F" w:rsidRPr="000D58CA" w:rsidRDefault="00642D1E" w:rsidP="00E77D2E">
            <w:pPr>
              <w:spacing w:line="360" w:lineRule="auto"/>
              <w:rPr>
                <w:rFonts w:asciiTheme="minorEastAsia" w:eastAsiaTheme="minorEastAsia" w:hAnsiTheme="minorEastAsia"/>
                <w:sz w:val="21"/>
                <w:lang w:eastAsia="zh-CN"/>
              </w:rPr>
            </w:pPr>
            <w:r>
              <w:rPr>
                <w:rFonts w:asciiTheme="minorEastAsia" w:eastAsiaTheme="minorEastAsia" w:hAnsiTheme="minorEastAsia" w:hint="eastAsia"/>
                <w:sz w:val="21"/>
                <w:lang w:eastAsia="zh-CN"/>
              </w:rPr>
              <w:t>日志列表</w:t>
            </w:r>
            <w:r w:rsidR="00254D75">
              <w:rPr>
                <w:rFonts w:asciiTheme="minorEastAsia" w:eastAsiaTheme="minorEastAsia" w:hAnsiTheme="minorEastAsia" w:hint="eastAsia"/>
                <w:sz w:val="21"/>
                <w:lang w:eastAsia="zh-CN"/>
              </w:rPr>
              <w:t>和日志详情</w:t>
            </w:r>
          </w:p>
        </w:tc>
      </w:tr>
      <w:tr w:rsidR="004E2A2F" w:rsidRPr="000D58CA" w14:paraId="2D74CD7D"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22FA16C1"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前置条件</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6F47B843" w14:textId="77777777" w:rsidR="004E2A2F" w:rsidRPr="000D58CA" w:rsidRDefault="004E2A2F" w:rsidP="00E77D2E">
            <w:pPr>
              <w:spacing w:line="360" w:lineRule="auto"/>
              <w:rPr>
                <w:rFonts w:asciiTheme="minorEastAsia" w:eastAsiaTheme="minorEastAsia" w:hAnsiTheme="minorEastAsia"/>
                <w:sz w:val="21"/>
                <w:lang w:eastAsia="zh-CN"/>
              </w:rPr>
            </w:pPr>
            <w:r w:rsidRPr="000D58CA">
              <w:rPr>
                <w:rFonts w:asciiTheme="minorEastAsia" w:eastAsiaTheme="minorEastAsia" w:hAnsiTheme="minorEastAsia"/>
                <w:sz w:val="21"/>
                <w:lang w:eastAsia="zh-CN"/>
              </w:rPr>
              <w:t xml:space="preserve">登陆后可用 </w:t>
            </w:r>
          </w:p>
        </w:tc>
      </w:tr>
      <w:tr w:rsidR="004E2A2F" w:rsidRPr="000D58CA" w14:paraId="22D928A4" w14:textId="77777777" w:rsidTr="00E77D2E">
        <w:tc>
          <w:tcPr>
            <w:tcW w:w="1539" w:type="dxa"/>
            <w:tcBorders>
              <w:top w:val="single" w:sz="4" w:space="0" w:color="auto"/>
              <w:left w:val="single" w:sz="4" w:space="0" w:color="auto"/>
              <w:bottom w:val="single" w:sz="4" w:space="0" w:color="auto"/>
              <w:right w:val="single" w:sz="4" w:space="0" w:color="auto"/>
            </w:tcBorders>
            <w:shd w:val="clear" w:color="auto" w:fill="D9D9D9"/>
            <w:vAlign w:val="center"/>
          </w:tcPr>
          <w:p w14:paraId="74FC04A8" w14:textId="77777777" w:rsidR="004E2A2F" w:rsidRPr="000D58CA" w:rsidRDefault="004E2A2F" w:rsidP="00E77D2E">
            <w:pPr>
              <w:spacing w:line="360" w:lineRule="auto"/>
              <w:rPr>
                <w:rFonts w:asciiTheme="minorEastAsia" w:eastAsiaTheme="minorEastAsia" w:hAnsiTheme="minorEastAsia"/>
                <w:sz w:val="21"/>
              </w:rPr>
            </w:pPr>
            <w:proofErr w:type="spellStart"/>
            <w:r w:rsidRPr="000D58CA">
              <w:rPr>
                <w:rFonts w:asciiTheme="minorEastAsia" w:eastAsiaTheme="minorEastAsia" w:hAnsiTheme="minorEastAsia"/>
                <w:sz w:val="21"/>
              </w:rPr>
              <w:t>补充说明</w:t>
            </w:r>
            <w:proofErr w:type="spellEnd"/>
            <w:r w:rsidRPr="000D58CA">
              <w:rPr>
                <w:rFonts w:asciiTheme="minorEastAsia" w:eastAsiaTheme="minorEastAsia" w:hAnsiTheme="minorEastAsia"/>
                <w:sz w:val="21"/>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vAlign w:val="center"/>
          </w:tcPr>
          <w:p w14:paraId="04CC0B46" w14:textId="7DCD5C38" w:rsidR="004E2A2F" w:rsidRPr="00DB2250" w:rsidRDefault="00DB2250" w:rsidP="00DB2250">
            <w:pPr>
              <w:spacing w:line="360" w:lineRule="auto"/>
              <w:rPr>
                <w:rFonts w:asciiTheme="minorEastAsia" w:eastAsiaTheme="minorEastAsia" w:hAnsiTheme="minorEastAsia"/>
                <w:sz w:val="21"/>
                <w:lang w:eastAsia="zh-CN"/>
              </w:rPr>
            </w:pPr>
            <w:r>
              <w:rPr>
                <w:rFonts w:asciiTheme="minorEastAsia" w:eastAsiaTheme="minorEastAsia" w:hAnsiTheme="minorEastAsia" w:hint="eastAsia"/>
                <w:bCs/>
                <w:noProof/>
                <w:sz w:val="21"/>
                <w:szCs w:val="22"/>
                <w:shd w:val="clear" w:color="auto" w:fill="FFFFFF"/>
                <w:lang w:eastAsia="zh-CN"/>
              </w:rPr>
              <w:t>无</w:t>
            </w:r>
          </w:p>
        </w:tc>
      </w:tr>
    </w:tbl>
    <w:p w14:paraId="7FF8EC7D" w14:textId="77777777" w:rsidR="004E2A2F" w:rsidRDefault="004E2A2F" w:rsidP="004E2A2F">
      <w:pPr>
        <w:spacing w:line="360" w:lineRule="auto"/>
        <w:rPr>
          <w:rFonts w:asciiTheme="minorEastAsia" w:eastAsiaTheme="minorEastAsia" w:hAnsiTheme="minorEastAsia"/>
          <w:bCs/>
          <w:i/>
          <w:noProof/>
          <w:color w:val="FF0000"/>
          <w:sz w:val="22"/>
          <w:szCs w:val="22"/>
          <w:shd w:val="clear" w:color="auto" w:fill="FFFFFF"/>
          <w:lang w:eastAsia="zh-CN"/>
        </w:rPr>
      </w:pPr>
    </w:p>
    <w:p w14:paraId="0B956EF6" w14:textId="77777777" w:rsidR="004E2A2F" w:rsidRPr="00D13A75" w:rsidRDefault="004E2A2F" w:rsidP="004E2A2F">
      <w:pPr>
        <w:spacing w:line="360" w:lineRule="auto"/>
        <w:rPr>
          <w:rFonts w:asciiTheme="minorEastAsia" w:eastAsiaTheme="minorEastAsia" w:hAnsiTheme="minorEastAsia"/>
          <w:bCs/>
          <w:noProof/>
          <w:sz w:val="21"/>
          <w:szCs w:val="22"/>
          <w:shd w:val="clear" w:color="auto" w:fill="FFFFFF"/>
          <w:lang w:eastAsia="zh-CN"/>
        </w:rPr>
      </w:pPr>
      <w:r w:rsidRPr="00D13A75">
        <w:rPr>
          <w:rFonts w:asciiTheme="minorEastAsia" w:eastAsiaTheme="minorEastAsia" w:hAnsiTheme="minorEastAsia" w:hint="eastAsia"/>
          <w:bCs/>
          <w:noProof/>
          <w:sz w:val="21"/>
          <w:szCs w:val="22"/>
          <w:shd w:val="clear" w:color="auto" w:fill="FFFFFF"/>
          <w:lang w:eastAsia="zh-CN"/>
        </w:rPr>
        <w:t>界面原型</w:t>
      </w:r>
    </w:p>
    <w:p w14:paraId="7ECE92AE" w14:textId="4C4C7ED5" w:rsidR="004E2A2F" w:rsidRPr="000D58CA" w:rsidRDefault="00B24171" w:rsidP="004E2A2F">
      <w:pPr>
        <w:spacing w:line="360" w:lineRule="auto"/>
        <w:jc w:val="center"/>
        <w:rPr>
          <w:rFonts w:asciiTheme="minorEastAsia" w:eastAsiaTheme="minorEastAsia" w:hAnsiTheme="minorEastAsia"/>
          <w:lang w:eastAsia="zh-CN"/>
        </w:rPr>
      </w:pPr>
      <w:r>
        <w:rPr>
          <w:noProof/>
          <w:lang w:eastAsia="zh-CN"/>
        </w:rPr>
        <w:drawing>
          <wp:inline distT="0" distB="0" distL="0" distR="0" wp14:anchorId="2DAA9D21" wp14:editId="055AB61C">
            <wp:extent cx="4828325" cy="2340000"/>
            <wp:effectExtent l="19050" t="1905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8325" cy="2340000"/>
                    </a:xfrm>
                    <a:prstGeom prst="rect">
                      <a:avLst/>
                    </a:prstGeom>
                    <a:ln w="3175">
                      <a:solidFill>
                        <a:schemeClr val="tx1"/>
                      </a:solidFill>
                    </a:ln>
                  </pic:spPr>
                </pic:pic>
              </a:graphicData>
            </a:graphic>
          </wp:inline>
        </w:drawing>
      </w:r>
    </w:p>
    <w:p w14:paraId="1F06BBD9" w14:textId="77777777" w:rsidR="004E2A2F" w:rsidRPr="00567851" w:rsidRDefault="004E2A2F" w:rsidP="00567851">
      <w:pPr>
        <w:spacing w:line="360" w:lineRule="auto"/>
        <w:rPr>
          <w:rFonts w:asciiTheme="minorEastAsia" w:eastAsiaTheme="minorEastAsia" w:hAnsiTheme="minorEastAsia"/>
          <w:bCs/>
          <w:noProof/>
          <w:sz w:val="21"/>
          <w:szCs w:val="22"/>
          <w:shd w:val="clear" w:color="auto" w:fill="FFFFFF"/>
          <w:lang w:eastAsia="zh-CN"/>
        </w:rPr>
      </w:pPr>
    </w:p>
    <w:p w14:paraId="523B970D" w14:textId="32390A96" w:rsidR="002612F1" w:rsidRPr="000D58CA" w:rsidRDefault="008165C1" w:rsidP="00364ADA">
      <w:pPr>
        <w:pStyle w:val="1h1H1Huvudrubrikh1h1applevel1Level1Headhead"/>
      </w:pPr>
      <w:bookmarkStart w:id="41" w:name="_Toc236734244"/>
      <w:bookmarkStart w:id="42" w:name="_Toc511296621"/>
      <w:bookmarkEnd w:id="26"/>
      <w:bookmarkEnd w:id="27"/>
      <w:bookmarkEnd w:id="28"/>
      <w:bookmarkEnd w:id="29"/>
      <w:bookmarkEnd w:id="30"/>
      <w:r w:rsidRPr="000D58CA">
        <w:rPr>
          <w:rFonts w:hint="eastAsia"/>
        </w:rPr>
        <w:t>其他非功能需求</w:t>
      </w:r>
      <w:bookmarkEnd w:id="41"/>
      <w:bookmarkEnd w:id="42"/>
    </w:p>
    <w:p w14:paraId="4D6EECBB" w14:textId="77777777" w:rsidR="00357B8D" w:rsidRPr="000D58CA" w:rsidRDefault="00357B8D" w:rsidP="00C9131E">
      <w:pPr>
        <w:pStyle w:val="SRS"/>
      </w:pPr>
    </w:p>
    <w:p w14:paraId="337CA0DE" w14:textId="1C54707F" w:rsidR="00000B29" w:rsidRPr="000D58CA" w:rsidRDefault="00000B29" w:rsidP="00364ADA">
      <w:pPr>
        <w:pStyle w:val="1h1H1Huvudrubrikh1h1applevel1Level1Headhead"/>
      </w:pPr>
      <w:bookmarkStart w:id="43" w:name="_Toc304936469"/>
      <w:bookmarkStart w:id="44" w:name="_Toc511296622"/>
      <w:r w:rsidRPr="000D58CA">
        <w:rPr>
          <w:rFonts w:hint="eastAsia"/>
        </w:rPr>
        <w:t>编制历史</w:t>
      </w:r>
      <w:bookmarkEnd w:id="43"/>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6"/>
        <w:gridCol w:w="1350"/>
        <w:gridCol w:w="6544"/>
      </w:tblGrid>
      <w:tr w:rsidR="004A27B7" w:rsidRPr="000D58CA" w14:paraId="7A355A6F" w14:textId="77777777" w:rsidTr="004A27B7">
        <w:tc>
          <w:tcPr>
            <w:tcW w:w="585" w:type="pct"/>
          </w:tcPr>
          <w:p w14:paraId="4F3443CF" w14:textId="77777777" w:rsidR="004A27B7" w:rsidRPr="000D58CA" w:rsidRDefault="004A27B7" w:rsidP="007930DE">
            <w:pPr>
              <w:pStyle w:val="QB"/>
              <w:spacing w:line="360" w:lineRule="auto"/>
              <w:rPr>
                <w:rFonts w:asciiTheme="minorEastAsia" w:eastAsiaTheme="minorEastAsia" w:hAnsiTheme="minorEastAsia"/>
              </w:rPr>
            </w:pPr>
            <w:r w:rsidRPr="000D58CA">
              <w:rPr>
                <w:rFonts w:asciiTheme="minorEastAsia" w:eastAsiaTheme="minorEastAsia" w:hAnsiTheme="minorEastAsia" w:hint="eastAsia"/>
              </w:rPr>
              <w:t>版本号</w:t>
            </w:r>
          </w:p>
        </w:tc>
        <w:tc>
          <w:tcPr>
            <w:tcW w:w="755" w:type="pct"/>
          </w:tcPr>
          <w:p w14:paraId="231A29E7" w14:textId="77777777" w:rsidR="004A27B7" w:rsidRPr="000D58CA" w:rsidRDefault="004A27B7" w:rsidP="007930DE">
            <w:pPr>
              <w:pStyle w:val="QB"/>
              <w:spacing w:line="360" w:lineRule="auto"/>
              <w:rPr>
                <w:rFonts w:asciiTheme="minorEastAsia" w:eastAsiaTheme="minorEastAsia" w:hAnsiTheme="minorEastAsia"/>
              </w:rPr>
            </w:pPr>
            <w:r w:rsidRPr="000D58CA">
              <w:rPr>
                <w:rFonts w:asciiTheme="minorEastAsia" w:eastAsiaTheme="minorEastAsia" w:hAnsiTheme="minorEastAsia" w:hint="eastAsia"/>
              </w:rPr>
              <w:t>更新时间</w:t>
            </w:r>
          </w:p>
        </w:tc>
        <w:tc>
          <w:tcPr>
            <w:tcW w:w="3660" w:type="pct"/>
          </w:tcPr>
          <w:p w14:paraId="3DC64442" w14:textId="77777777" w:rsidR="004A27B7" w:rsidRPr="000D58CA" w:rsidRDefault="004A27B7" w:rsidP="007930DE">
            <w:pPr>
              <w:pStyle w:val="QB"/>
              <w:spacing w:line="360" w:lineRule="auto"/>
              <w:rPr>
                <w:rFonts w:asciiTheme="minorEastAsia" w:eastAsiaTheme="minorEastAsia" w:hAnsiTheme="minorEastAsia"/>
              </w:rPr>
            </w:pPr>
            <w:r w:rsidRPr="000D58CA">
              <w:rPr>
                <w:rFonts w:asciiTheme="minorEastAsia" w:eastAsiaTheme="minorEastAsia" w:hAnsiTheme="minorEastAsia" w:hint="eastAsia"/>
              </w:rPr>
              <w:t>主要内容或重大修改</w:t>
            </w:r>
          </w:p>
        </w:tc>
      </w:tr>
      <w:tr w:rsidR="004A27B7" w:rsidRPr="000D58CA" w14:paraId="69EA89DA" w14:textId="77777777" w:rsidTr="004A27B7">
        <w:tc>
          <w:tcPr>
            <w:tcW w:w="585" w:type="pct"/>
          </w:tcPr>
          <w:p w14:paraId="6BDB58F2" w14:textId="77777777" w:rsidR="004A27B7" w:rsidRPr="000D58CA" w:rsidRDefault="004A27B7" w:rsidP="007930DE">
            <w:pPr>
              <w:pStyle w:val="QB"/>
              <w:spacing w:line="360" w:lineRule="auto"/>
              <w:rPr>
                <w:rFonts w:asciiTheme="minorEastAsia" w:eastAsiaTheme="minorEastAsia" w:hAnsiTheme="minorEastAsia"/>
              </w:rPr>
            </w:pPr>
          </w:p>
        </w:tc>
        <w:tc>
          <w:tcPr>
            <w:tcW w:w="755" w:type="pct"/>
          </w:tcPr>
          <w:p w14:paraId="58F0293C" w14:textId="77777777" w:rsidR="004A27B7" w:rsidRPr="000D58CA" w:rsidRDefault="004A27B7" w:rsidP="007930DE">
            <w:pPr>
              <w:pStyle w:val="QB"/>
              <w:spacing w:line="360" w:lineRule="auto"/>
              <w:rPr>
                <w:rFonts w:asciiTheme="minorEastAsia" w:eastAsiaTheme="minorEastAsia" w:hAnsiTheme="minorEastAsia"/>
              </w:rPr>
            </w:pPr>
          </w:p>
        </w:tc>
        <w:tc>
          <w:tcPr>
            <w:tcW w:w="3660" w:type="pct"/>
          </w:tcPr>
          <w:p w14:paraId="106ABD3D" w14:textId="77777777" w:rsidR="004A27B7" w:rsidRPr="000D58CA" w:rsidRDefault="00E03695" w:rsidP="007930DE">
            <w:pPr>
              <w:pStyle w:val="QB"/>
              <w:spacing w:line="360" w:lineRule="auto"/>
              <w:rPr>
                <w:rFonts w:asciiTheme="minorEastAsia" w:eastAsiaTheme="minorEastAsia" w:hAnsiTheme="minorEastAsia"/>
              </w:rPr>
            </w:pPr>
            <w:r w:rsidRPr="000D58CA">
              <w:rPr>
                <w:rFonts w:asciiTheme="minorEastAsia" w:eastAsiaTheme="minorEastAsia" w:hAnsiTheme="minorEastAsia" w:hint="eastAsia"/>
              </w:rPr>
              <w:t>1.</w:t>
            </w:r>
          </w:p>
        </w:tc>
      </w:tr>
      <w:tr w:rsidR="004A27B7" w:rsidRPr="000D58CA" w14:paraId="4FB06328" w14:textId="77777777" w:rsidTr="004A27B7">
        <w:tc>
          <w:tcPr>
            <w:tcW w:w="585" w:type="pct"/>
          </w:tcPr>
          <w:p w14:paraId="65B74EFA" w14:textId="77777777" w:rsidR="004A27B7" w:rsidRPr="000D58CA" w:rsidDel="00301FAD" w:rsidRDefault="004A27B7" w:rsidP="007930DE">
            <w:pPr>
              <w:pStyle w:val="QB"/>
              <w:spacing w:line="360" w:lineRule="auto"/>
              <w:rPr>
                <w:rFonts w:asciiTheme="minorEastAsia" w:eastAsiaTheme="minorEastAsia" w:hAnsiTheme="minorEastAsia"/>
              </w:rPr>
            </w:pPr>
          </w:p>
        </w:tc>
        <w:tc>
          <w:tcPr>
            <w:tcW w:w="755" w:type="pct"/>
          </w:tcPr>
          <w:p w14:paraId="445DC468" w14:textId="77777777" w:rsidR="004A27B7" w:rsidRPr="000D58CA" w:rsidRDefault="004A27B7" w:rsidP="007930DE">
            <w:pPr>
              <w:pStyle w:val="QB"/>
              <w:spacing w:line="360" w:lineRule="auto"/>
              <w:rPr>
                <w:rFonts w:asciiTheme="minorEastAsia" w:eastAsiaTheme="minorEastAsia" w:hAnsiTheme="minorEastAsia"/>
              </w:rPr>
            </w:pPr>
          </w:p>
        </w:tc>
        <w:tc>
          <w:tcPr>
            <w:tcW w:w="3660" w:type="pct"/>
          </w:tcPr>
          <w:p w14:paraId="5C449FB9" w14:textId="77777777" w:rsidR="004A27B7" w:rsidRPr="000D58CA" w:rsidRDefault="004A27B7" w:rsidP="007930DE">
            <w:pPr>
              <w:pStyle w:val="QB"/>
              <w:numPr>
                <w:ilvl w:val="0"/>
                <w:numId w:val="26"/>
              </w:numPr>
              <w:spacing w:line="360" w:lineRule="auto"/>
              <w:rPr>
                <w:rFonts w:asciiTheme="minorEastAsia" w:eastAsiaTheme="minorEastAsia" w:hAnsiTheme="minorEastAsia"/>
              </w:rPr>
            </w:pPr>
          </w:p>
        </w:tc>
      </w:tr>
      <w:tr w:rsidR="004A27B7" w:rsidRPr="000D58CA" w14:paraId="115C9C12" w14:textId="77777777" w:rsidTr="004A27B7">
        <w:tc>
          <w:tcPr>
            <w:tcW w:w="585" w:type="pct"/>
          </w:tcPr>
          <w:p w14:paraId="3CD8E566" w14:textId="77777777" w:rsidR="004A27B7" w:rsidRPr="000D58CA" w:rsidRDefault="004A27B7" w:rsidP="007930DE">
            <w:pPr>
              <w:pStyle w:val="QB"/>
              <w:spacing w:line="360" w:lineRule="auto"/>
              <w:rPr>
                <w:rFonts w:asciiTheme="minorEastAsia" w:eastAsiaTheme="minorEastAsia" w:hAnsiTheme="minorEastAsia"/>
              </w:rPr>
            </w:pPr>
          </w:p>
        </w:tc>
        <w:tc>
          <w:tcPr>
            <w:tcW w:w="755" w:type="pct"/>
          </w:tcPr>
          <w:p w14:paraId="67E55B29" w14:textId="77777777" w:rsidR="004A27B7" w:rsidRPr="000D58CA" w:rsidRDefault="004A27B7" w:rsidP="007930DE">
            <w:pPr>
              <w:pStyle w:val="QB"/>
              <w:spacing w:line="360" w:lineRule="auto"/>
              <w:rPr>
                <w:rFonts w:asciiTheme="minorEastAsia" w:eastAsiaTheme="minorEastAsia" w:hAnsiTheme="minorEastAsia"/>
              </w:rPr>
            </w:pPr>
          </w:p>
        </w:tc>
        <w:tc>
          <w:tcPr>
            <w:tcW w:w="3660" w:type="pct"/>
          </w:tcPr>
          <w:p w14:paraId="64E71D51" w14:textId="77777777" w:rsidR="00810D6C" w:rsidRPr="000D58CA" w:rsidRDefault="00810D6C" w:rsidP="007930DE">
            <w:pPr>
              <w:pStyle w:val="QB"/>
              <w:numPr>
                <w:ilvl w:val="0"/>
                <w:numId w:val="27"/>
              </w:numPr>
              <w:spacing w:line="360" w:lineRule="auto"/>
              <w:rPr>
                <w:rFonts w:asciiTheme="minorEastAsia" w:eastAsiaTheme="minorEastAsia" w:hAnsiTheme="minorEastAsia"/>
              </w:rPr>
            </w:pPr>
          </w:p>
        </w:tc>
      </w:tr>
      <w:tr w:rsidR="004A27B7" w:rsidRPr="000D58CA" w14:paraId="5A381897" w14:textId="77777777" w:rsidTr="004A27B7">
        <w:tc>
          <w:tcPr>
            <w:tcW w:w="585" w:type="pct"/>
          </w:tcPr>
          <w:p w14:paraId="28DC2ABE" w14:textId="77777777" w:rsidR="004A27B7" w:rsidRPr="000D58CA" w:rsidRDefault="004A27B7" w:rsidP="007930DE">
            <w:pPr>
              <w:pStyle w:val="QB"/>
              <w:spacing w:line="360" w:lineRule="auto"/>
              <w:rPr>
                <w:rFonts w:asciiTheme="minorEastAsia" w:eastAsiaTheme="minorEastAsia" w:hAnsiTheme="minorEastAsia"/>
              </w:rPr>
            </w:pPr>
          </w:p>
        </w:tc>
        <w:tc>
          <w:tcPr>
            <w:tcW w:w="755" w:type="pct"/>
          </w:tcPr>
          <w:p w14:paraId="21608A73" w14:textId="77777777" w:rsidR="004A27B7" w:rsidRPr="000D58CA" w:rsidRDefault="004A27B7" w:rsidP="007930DE">
            <w:pPr>
              <w:pStyle w:val="QB"/>
              <w:spacing w:line="360" w:lineRule="auto"/>
              <w:rPr>
                <w:rFonts w:asciiTheme="minorEastAsia" w:eastAsiaTheme="minorEastAsia" w:hAnsiTheme="minorEastAsia"/>
              </w:rPr>
            </w:pPr>
          </w:p>
        </w:tc>
        <w:tc>
          <w:tcPr>
            <w:tcW w:w="3660" w:type="pct"/>
          </w:tcPr>
          <w:p w14:paraId="0FAC25F0" w14:textId="77777777" w:rsidR="00810D6C" w:rsidRPr="000D58CA" w:rsidRDefault="00810D6C" w:rsidP="007930DE">
            <w:pPr>
              <w:pStyle w:val="QB"/>
              <w:numPr>
                <w:ilvl w:val="0"/>
                <w:numId w:val="28"/>
              </w:numPr>
              <w:spacing w:line="360" w:lineRule="auto"/>
              <w:rPr>
                <w:rFonts w:asciiTheme="minorEastAsia" w:eastAsiaTheme="minorEastAsia" w:hAnsiTheme="minorEastAsia"/>
              </w:rPr>
            </w:pPr>
          </w:p>
        </w:tc>
      </w:tr>
      <w:tr w:rsidR="0074675F" w:rsidRPr="000D58CA" w14:paraId="05C1CC5D" w14:textId="77777777" w:rsidTr="004A27B7">
        <w:tc>
          <w:tcPr>
            <w:tcW w:w="585" w:type="pct"/>
          </w:tcPr>
          <w:p w14:paraId="35143FBC" w14:textId="77777777" w:rsidR="0074675F" w:rsidRPr="000D58CA" w:rsidDel="00301FAD" w:rsidRDefault="0074675F" w:rsidP="007930DE">
            <w:pPr>
              <w:pStyle w:val="QB"/>
              <w:spacing w:line="360" w:lineRule="auto"/>
              <w:rPr>
                <w:rFonts w:asciiTheme="minorEastAsia" w:eastAsiaTheme="minorEastAsia" w:hAnsiTheme="minorEastAsia"/>
              </w:rPr>
            </w:pPr>
          </w:p>
        </w:tc>
        <w:tc>
          <w:tcPr>
            <w:tcW w:w="755" w:type="pct"/>
          </w:tcPr>
          <w:p w14:paraId="64DDD1D5" w14:textId="77777777" w:rsidR="0074675F" w:rsidRPr="000D58CA" w:rsidRDefault="0074675F" w:rsidP="007930DE">
            <w:pPr>
              <w:pStyle w:val="QB"/>
              <w:spacing w:line="360" w:lineRule="auto"/>
              <w:rPr>
                <w:rFonts w:asciiTheme="minorEastAsia" w:eastAsiaTheme="minorEastAsia" w:hAnsiTheme="minorEastAsia"/>
              </w:rPr>
            </w:pPr>
          </w:p>
        </w:tc>
        <w:tc>
          <w:tcPr>
            <w:tcW w:w="3660" w:type="pct"/>
          </w:tcPr>
          <w:p w14:paraId="2CC7BD9C" w14:textId="77777777" w:rsidR="0074675F" w:rsidRPr="000D58CA" w:rsidRDefault="0074675F" w:rsidP="007930DE">
            <w:pPr>
              <w:pStyle w:val="QB"/>
              <w:numPr>
                <w:ilvl w:val="0"/>
                <w:numId w:val="29"/>
              </w:numPr>
              <w:spacing w:line="360" w:lineRule="auto"/>
              <w:rPr>
                <w:rFonts w:asciiTheme="minorEastAsia" w:eastAsiaTheme="minorEastAsia" w:hAnsiTheme="minorEastAsia"/>
              </w:rPr>
            </w:pPr>
          </w:p>
        </w:tc>
      </w:tr>
      <w:tr w:rsidR="0074675F" w:rsidRPr="000D58CA" w14:paraId="4FE4CCA0" w14:textId="77777777" w:rsidTr="004A27B7">
        <w:tc>
          <w:tcPr>
            <w:tcW w:w="585" w:type="pct"/>
          </w:tcPr>
          <w:p w14:paraId="76C9B238" w14:textId="77777777" w:rsidR="0074675F" w:rsidRPr="000D58CA" w:rsidRDefault="0074675F" w:rsidP="007930DE">
            <w:pPr>
              <w:pStyle w:val="QB"/>
              <w:spacing w:line="360" w:lineRule="auto"/>
              <w:rPr>
                <w:rFonts w:asciiTheme="minorEastAsia" w:eastAsiaTheme="minorEastAsia" w:hAnsiTheme="minorEastAsia"/>
              </w:rPr>
            </w:pPr>
          </w:p>
        </w:tc>
        <w:tc>
          <w:tcPr>
            <w:tcW w:w="755" w:type="pct"/>
          </w:tcPr>
          <w:p w14:paraId="32C71584" w14:textId="77777777" w:rsidR="0074675F" w:rsidRPr="000D58CA" w:rsidRDefault="0074675F" w:rsidP="007930DE">
            <w:pPr>
              <w:pStyle w:val="QB"/>
              <w:spacing w:line="360" w:lineRule="auto"/>
              <w:rPr>
                <w:rFonts w:asciiTheme="minorEastAsia" w:eastAsiaTheme="minorEastAsia" w:hAnsiTheme="minorEastAsia"/>
              </w:rPr>
            </w:pPr>
          </w:p>
        </w:tc>
        <w:tc>
          <w:tcPr>
            <w:tcW w:w="3660" w:type="pct"/>
          </w:tcPr>
          <w:p w14:paraId="1A913682" w14:textId="77777777" w:rsidR="007239B7" w:rsidRPr="000D58CA" w:rsidRDefault="007239B7" w:rsidP="007930DE">
            <w:pPr>
              <w:pStyle w:val="QB"/>
              <w:numPr>
                <w:ilvl w:val="0"/>
                <w:numId w:val="30"/>
              </w:numPr>
              <w:spacing w:line="360" w:lineRule="auto"/>
              <w:rPr>
                <w:rFonts w:asciiTheme="minorEastAsia" w:eastAsiaTheme="minorEastAsia" w:hAnsiTheme="minorEastAsia"/>
              </w:rPr>
            </w:pPr>
          </w:p>
        </w:tc>
      </w:tr>
      <w:tr w:rsidR="0074675F" w:rsidRPr="000D58CA" w14:paraId="325B0248" w14:textId="77777777" w:rsidTr="004A27B7">
        <w:tc>
          <w:tcPr>
            <w:tcW w:w="585" w:type="pct"/>
          </w:tcPr>
          <w:p w14:paraId="178B0732" w14:textId="77777777" w:rsidR="0074675F" w:rsidRPr="000D58CA" w:rsidRDefault="0074675F" w:rsidP="007930DE">
            <w:pPr>
              <w:pStyle w:val="QB"/>
              <w:spacing w:line="360" w:lineRule="auto"/>
              <w:rPr>
                <w:rFonts w:asciiTheme="minorEastAsia" w:eastAsiaTheme="minorEastAsia" w:hAnsiTheme="minorEastAsia"/>
              </w:rPr>
            </w:pPr>
          </w:p>
        </w:tc>
        <w:tc>
          <w:tcPr>
            <w:tcW w:w="755" w:type="pct"/>
          </w:tcPr>
          <w:p w14:paraId="4B9FC050" w14:textId="77777777" w:rsidR="0074675F" w:rsidRPr="000D58CA" w:rsidRDefault="0074675F" w:rsidP="007930DE">
            <w:pPr>
              <w:pStyle w:val="QB"/>
              <w:spacing w:line="360" w:lineRule="auto"/>
              <w:rPr>
                <w:rFonts w:asciiTheme="minorEastAsia" w:eastAsiaTheme="minorEastAsia" w:hAnsiTheme="minorEastAsia"/>
              </w:rPr>
            </w:pPr>
          </w:p>
        </w:tc>
        <w:tc>
          <w:tcPr>
            <w:tcW w:w="3660" w:type="pct"/>
          </w:tcPr>
          <w:p w14:paraId="4AA18AEA" w14:textId="77777777" w:rsidR="007239B7" w:rsidRPr="000D58CA" w:rsidRDefault="007239B7" w:rsidP="007930DE">
            <w:pPr>
              <w:pStyle w:val="QB"/>
              <w:numPr>
                <w:ilvl w:val="0"/>
                <w:numId w:val="31"/>
              </w:numPr>
              <w:spacing w:line="360" w:lineRule="auto"/>
              <w:rPr>
                <w:rFonts w:asciiTheme="minorEastAsia" w:eastAsiaTheme="minorEastAsia" w:hAnsiTheme="minorEastAsia"/>
              </w:rPr>
            </w:pPr>
          </w:p>
        </w:tc>
      </w:tr>
      <w:tr w:rsidR="0074675F" w:rsidRPr="000D58CA" w14:paraId="17DE7BD5" w14:textId="77777777" w:rsidTr="004A27B7">
        <w:tc>
          <w:tcPr>
            <w:tcW w:w="585" w:type="pct"/>
          </w:tcPr>
          <w:p w14:paraId="687364BD" w14:textId="77777777" w:rsidR="0074675F" w:rsidRPr="000D58CA" w:rsidRDefault="0074675F" w:rsidP="007930DE">
            <w:pPr>
              <w:pStyle w:val="QB"/>
              <w:spacing w:line="360" w:lineRule="auto"/>
              <w:rPr>
                <w:rFonts w:asciiTheme="minorEastAsia" w:eastAsiaTheme="minorEastAsia" w:hAnsiTheme="minorEastAsia"/>
              </w:rPr>
            </w:pPr>
          </w:p>
        </w:tc>
        <w:tc>
          <w:tcPr>
            <w:tcW w:w="755" w:type="pct"/>
          </w:tcPr>
          <w:p w14:paraId="2DEC85AC" w14:textId="77777777" w:rsidR="0074675F" w:rsidRPr="000D58CA" w:rsidRDefault="0074675F" w:rsidP="007930DE">
            <w:pPr>
              <w:pStyle w:val="QB"/>
              <w:spacing w:line="360" w:lineRule="auto"/>
              <w:rPr>
                <w:rFonts w:asciiTheme="minorEastAsia" w:eastAsiaTheme="minorEastAsia" w:hAnsiTheme="minorEastAsia"/>
              </w:rPr>
            </w:pPr>
          </w:p>
        </w:tc>
        <w:tc>
          <w:tcPr>
            <w:tcW w:w="3660" w:type="pct"/>
          </w:tcPr>
          <w:p w14:paraId="65D0D73F" w14:textId="77777777" w:rsidR="009974B1" w:rsidRPr="000D58CA" w:rsidRDefault="009974B1" w:rsidP="007930DE">
            <w:pPr>
              <w:pStyle w:val="QB"/>
              <w:numPr>
                <w:ilvl w:val="0"/>
                <w:numId w:val="32"/>
              </w:numPr>
              <w:spacing w:line="360" w:lineRule="auto"/>
              <w:rPr>
                <w:rFonts w:asciiTheme="minorEastAsia" w:eastAsiaTheme="minorEastAsia" w:hAnsiTheme="minorEastAsia"/>
              </w:rPr>
            </w:pPr>
          </w:p>
        </w:tc>
      </w:tr>
      <w:tr w:rsidR="00543C68" w:rsidRPr="000D58CA" w14:paraId="3F6B5F67" w14:textId="77777777" w:rsidTr="004A27B7">
        <w:tc>
          <w:tcPr>
            <w:tcW w:w="585" w:type="pct"/>
          </w:tcPr>
          <w:p w14:paraId="4D415C17" w14:textId="77777777" w:rsidR="00543C68" w:rsidRPr="000D58CA" w:rsidRDefault="00543C68" w:rsidP="007930DE">
            <w:pPr>
              <w:pStyle w:val="QB"/>
              <w:spacing w:line="360" w:lineRule="auto"/>
              <w:rPr>
                <w:rFonts w:asciiTheme="minorEastAsia" w:eastAsiaTheme="minorEastAsia" w:hAnsiTheme="minorEastAsia"/>
              </w:rPr>
            </w:pPr>
          </w:p>
        </w:tc>
        <w:tc>
          <w:tcPr>
            <w:tcW w:w="755" w:type="pct"/>
          </w:tcPr>
          <w:p w14:paraId="5F76C3A8" w14:textId="77777777" w:rsidR="00543C68" w:rsidRPr="000D58CA" w:rsidRDefault="00543C68" w:rsidP="007930DE">
            <w:pPr>
              <w:pStyle w:val="QB"/>
              <w:spacing w:line="360" w:lineRule="auto"/>
              <w:rPr>
                <w:rFonts w:asciiTheme="minorEastAsia" w:eastAsiaTheme="minorEastAsia" w:hAnsiTheme="minorEastAsia"/>
              </w:rPr>
            </w:pPr>
          </w:p>
        </w:tc>
        <w:tc>
          <w:tcPr>
            <w:tcW w:w="3660" w:type="pct"/>
          </w:tcPr>
          <w:p w14:paraId="6A3CF40C" w14:textId="77777777" w:rsidR="0038693D" w:rsidRPr="000D58CA" w:rsidRDefault="0038693D" w:rsidP="007930DE">
            <w:pPr>
              <w:pStyle w:val="QB"/>
              <w:numPr>
                <w:ilvl w:val="0"/>
                <w:numId w:val="33"/>
              </w:numPr>
              <w:spacing w:line="360" w:lineRule="auto"/>
              <w:rPr>
                <w:rFonts w:asciiTheme="minorEastAsia" w:eastAsiaTheme="minorEastAsia" w:hAnsiTheme="minorEastAsia"/>
              </w:rPr>
            </w:pPr>
          </w:p>
        </w:tc>
      </w:tr>
      <w:tr w:rsidR="00B8210D" w:rsidRPr="000D58CA" w14:paraId="0D747CC4" w14:textId="77777777" w:rsidTr="004A27B7">
        <w:tc>
          <w:tcPr>
            <w:tcW w:w="585" w:type="pct"/>
          </w:tcPr>
          <w:p w14:paraId="1537D39A" w14:textId="77777777" w:rsidR="00B8210D" w:rsidRPr="000D58CA" w:rsidRDefault="00B8210D" w:rsidP="007930DE">
            <w:pPr>
              <w:pStyle w:val="QB"/>
              <w:spacing w:line="360" w:lineRule="auto"/>
              <w:rPr>
                <w:rFonts w:asciiTheme="minorEastAsia" w:eastAsiaTheme="minorEastAsia" w:hAnsiTheme="minorEastAsia"/>
              </w:rPr>
            </w:pPr>
          </w:p>
        </w:tc>
        <w:tc>
          <w:tcPr>
            <w:tcW w:w="755" w:type="pct"/>
          </w:tcPr>
          <w:p w14:paraId="19BD84FA" w14:textId="77777777" w:rsidR="00B8210D" w:rsidRPr="000D58CA" w:rsidRDefault="00B8210D" w:rsidP="007930DE">
            <w:pPr>
              <w:pStyle w:val="QB"/>
              <w:spacing w:line="360" w:lineRule="auto"/>
              <w:rPr>
                <w:rFonts w:asciiTheme="minorEastAsia" w:eastAsiaTheme="minorEastAsia" w:hAnsiTheme="minorEastAsia"/>
              </w:rPr>
            </w:pPr>
          </w:p>
        </w:tc>
        <w:tc>
          <w:tcPr>
            <w:tcW w:w="3660" w:type="pct"/>
          </w:tcPr>
          <w:p w14:paraId="16A32FFB" w14:textId="77777777" w:rsidR="00B8210D" w:rsidRPr="000D58CA" w:rsidRDefault="00B8210D" w:rsidP="007930DE">
            <w:pPr>
              <w:pStyle w:val="QB"/>
              <w:numPr>
                <w:ilvl w:val="0"/>
                <w:numId w:val="34"/>
              </w:numPr>
              <w:spacing w:line="360" w:lineRule="auto"/>
              <w:rPr>
                <w:rFonts w:asciiTheme="minorEastAsia" w:eastAsiaTheme="minorEastAsia" w:hAnsiTheme="minorEastAsia"/>
              </w:rPr>
            </w:pPr>
          </w:p>
        </w:tc>
      </w:tr>
      <w:tr w:rsidR="007479ED" w:rsidRPr="000D58CA" w14:paraId="3E8C7F49" w14:textId="77777777" w:rsidTr="004A27B7">
        <w:tc>
          <w:tcPr>
            <w:tcW w:w="585" w:type="pct"/>
          </w:tcPr>
          <w:p w14:paraId="48E310BE" w14:textId="77777777" w:rsidR="007479ED" w:rsidRPr="000D58CA" w:rsidRDefault="007479ED" w:rsidP="007930DE">
            <w:pPr>
              <w:pStyle w:val="QB"/>
              <w:spacing w:line="360" w:lineRule="auto"/>
              <w:rPr>
                <w:rFonts w:asciiTheme="minorEastAsia" w:eastAsiaTheme="minorEastAsia" w:hAnsiTheme="minorEastAsia"/>
              </w:rPr>
            </w:pPr>
          </w:p>
        </w:tc>
        <w:tc>
          <w:tcPr>
            <w:tcW w:w="755" w:type="pct"/>
          </w:tcPr>
          <w:p w14:paraId="4A0622F0" w14:textId="77777777" w:rsidR="007479ED" w:rsidRPr="000D58CA" w:rsidRDefault="007479ED" w:rsidP="007930DE">
            <w:pPr>
              <w:pStyle w:val="QB"/>
              <w:spacing w:line="360" w:lineRule="auto"/>
              <w:rPr>
                <w:rFonts w:asciiTheme="minorEastAsia" w:eastAsiaTheme="minorEastAsia" w:hAnsiTheme="minorEastAsia"/>
              </w:rPr>
            </w:pPr>
          </w:p>
        </w:tc>
        <w:tc>
          <w:tcPr>
            <w:tcW w:w="3660" w:type="pct"/>
          </w:tcPr>
          <w:p w14:paraId="687729D3" w14:textId="77777777" w:rsidR="00A9602F" w:rsidRPr="000D58CA" w:rsidRDefault="00A9602F" w:rsidP="007930DE">
            <w:pPr>
              <w:pStyle w:val="QB"/>
              <w:numPr>
                <w:ilvl w:val="0"/>
                <w:numId w:val="35"/>
              </w:numPr>
              <w:spacing w:line="360" w:lineRule="auto"/>
              <w:rPr>
                <w:rFonts w:asciiTheme="minorEastAsia" w:eastAsiaTheme="minorEastAsia" w:hAnsiTheme="minorEastAsia"/>
              </w:rPr>
            </w:pPr>
          </w:p>
        </w:tc>
      </w:tr>
      <w:tr w:rsidR="00D011A1" w:rsidRPr="000D58CA" w14:paraId="16A5BFFC" w14:textId="77777777" w:rsidTr="004A27B7">
        <w:tc>
          <w:tcPr>
            <w:tcW w:w="585" w:type="pct"/>
          </w:tcPr>
          <w:p w14:paraId="2EFBE21F" w14:textId="77777777" w:rsidR="00D011A1" w:rsidRPr="000D58CA" w:rsidRDefault="00D011A1" w:rsidP="007930DE">
            <w:pPr>
              <w:pStyle w:val="QB"/>
              <w:spacing w:line="360" w:lineRule="auto"/>
              <w:rPr>
                <w:rFonts w:asciiTheme="minorEastAsia" w:eastAsiaTheme="minorEastAsia" w:hAnsiTheme="minorEastAsia"/>
              </w:rPr>
            </w:pPr>
          </w:p>
        </w:tc>
        <w:tc>
          <w:tcPr>
            <w:tcW w:w="755" w:type="pct"/>
          </w:tcPr>
          <w:p w14:paraId="101E877F" w14:textId="77777777" w:rsidR="00D011A1" w:rsidRPr="000D58CA" w:rsidRDefault="00D011A1" w:rsidP="007930DE">
            <w:pPr>
              <w:pStyle w:val="QB"/>
              <w:spacing w:line="360" w:lineRule="auto"/>
              <w:rPr>
                <w:rFonts w:asciiTheme="minorEastAsia" w:eastAsiaTheme="minorEastAsia" w:hAnsiTheme="minorEastAsia"/>
              </w:rPr>
            </w:pPr>
          </w:p>
        </w:tc>
        <w:tc>
          <w:tcPr>
            <w:tcW w:w="3660" w:type="pct"/>
          </w:tcPr>
          <w:p w14:paraId="7E40CA81" w14:textId="77777777" w:rsidR="006A0743" w:rsidRPr="000D58CA" w:rsidRDefault="006A0743" w:rsidP="007930DE">
            <w:pPr>
              <w:pStyle w:val="QB"/>
              <w:numPr>
                <w:ilvl w:val="0"/>
                <w:numId w:val="36"/>
              </w:numPr>
              <w:spacing w:line="360" w:lineRule="auto"/>
              <w:rPr>
                <w:rFonts w:asciiTheme="minorEastAsia" w:eastAsiaTheme="minorEastAsia" w:hAnsiTheme="minorEastAsia"/>
              </w:rPr>
            </w:pPr>
          </w:p>
        </w:tc>
      </w:tr>
      <w:tr w:rsidR="00DB36C5" w:rsidRPr="000D58CA" w14:paraId="684917A2" w14:textId="77777777" w:rsidTr="004A27B7">
        <w:tc>
          <w:tcPr>
            <w:tcW w:w="585" w:type="pct"/>
          </w:tcPr>
          <w:p w14:paraId="6FC2E99B" w14:textId="77777777" w:rsidR="00DB36C5" w:rsidRPr="000D58CA" w:rsidRDefault="00DB36C5" w:rsidP="007930DE">
            <w:pPr>
              <w:pStyle w:val="QB"/>
              <w:spacing w:line="360" w:lineRule="auto"/>
              <w:rPr>
                <w:rFonts w:asciiTheme="minorEastAsia" w:eastAsiaTheme="minorEastAsia" w:hAnsiTheme="minorEastAsia"/>
              </w:rPr>
            </w:pPr>
          </w:p>
        </w:tc>
        <w:tc>
          <w:tcPr>
            <w:tcW w:w="755" w:type="pct"/>
          </w:tcPr>
          <w:p w14:paraId="2388CEF4" w14:textId="77777777" w:rsidR="00DB36C5" w:rsidRPr="000D58CA" w:rsidRDefault="00DB36C5" w:rsidP="007930DE">
            <w:pPr>
              <w:pStyle w:val="QB"/>
              <w:spacing w:line="360" w:lineRule="auto"/>
              <w:rPr>
                <w:rFonts w:asciiTheme="minorEastAsia" w:eastAsiaTheme="minorEastAsia" w:hAnsiTheme="minorEastAsia"/>
              </w:rPr>
            </w:pPr>
          </w:p>
        </w:tc>
        <w:tc>
          <w:tcPr>
            <w:tcW w:w="3660" w:type="pct"/>
          </w:tcPr>
          <w:p w14:paraId="527832FE" w14:textId="77777777" w:rsidR="00443F85" w:rsidRPr="000D58CA" w:rsidRDefault="00443F85" w:rsidP="007930DE">
            <w:pPr>
              <w:pStyle w:val="QB"/>
              <w:numPr>
                <w:ilvl w:val="0"/>
                <w:numId w:val="37"/>
              </w:numPr>
              <w:spacing w:line="360" w:lineRule="auto"/>
              <w:rPr>
                <w:rFonts w:asciiTheme="minorEastAsia" w:eastAsiaTheme="minorEastAsia" w:hAnsiTheme="minorEastAsia"/>
              </w:rPr>
            </w:pPr>
          </w:p>
        </w:tc>
      </w:tr>
      <w:tr w:rsidR="00854DF3" w:rsidRPr="000D58CA" w14:paraId="2CBCEFCB" w14:textId="77777777" w:rsidTr="004A27B7">
        <w:tc>
          <w:tcPr>
            <w:tcW w:w="585" w:type="pct"/>
          </w:tcPr>
          <w:p w14:paraId="571C8821" w14:textId="77777777" w:rsidR="00854DF3" w:rsidRPr="000D58CA" w:rsidRDefault="00854DF3" w:rsidP="007930DE">
            <w:pPr>
              <w:pStyle w:val="QB"/>
              <w:spacing w:line="360" w:lineRule="auto"/>
              <w:rPr>
                <w:rFonts w:asciiTheme="minorEastAsia" w:eastAsiaTheme="minorEastAsia" w:hAnsiTheme="minorEastAsia"/>
              </w:rPr>
            </w:pPr>
          </w:p>
        </w:tc>
        <w:tc>
          <w:tcPr>
            <w:tcW w:w="755" w:type="pct"/>
          </w:tcPr>
          <w:p w14:paraId="7C9F3180" w14:textId="77777777" w:rsidR="00854DF3" w:rsidRPr="000D58CA" w:rsidRDefault="00854DF3" w:rsidP="007930DE">
            <w:pPr>
              <w:pStyle w:val="QB"/>
              <w:spacing w:line="360" w:lineRule="auto"/>
              <w:rPr>
                <w:rFonts w:asciiTheme="minorEastAsia" w:eastAsiaTheme="minorEastAsia" w:hAnsiTheme="minorEastAsia"/>
              </w:rPr>
            </w:pPr>
          </w:p>
        </w:tc>
        <w:tc>
          <w:tcPr>
            <w:tcW w:w="3660" w:type="pct"/>
          </w:tcPr>
          <w:p w14:paraId="023B01B3" w14:textId="77777777" w:rsidR="004E67BF" w:rsidRPr="000D58CA" w:rsidRDefault="004E67BF" w:rsidP="007930DE">
            <w:pPr>
              <w:pStyle w:val="QB"/>
              <w:numPr>
                <w:ilvl w:val="0"/>
                <w:numId w:val="38"/>
              </w:numPr>
              <w:spacing w:line="360" w:lineRule="auto"/>
              <w:rPr>
                <w:rFonts w:asciiTheme="minorEastAsia" w:eastAsiaTheme="minorEastAsia" w:hAnsiTheme="minorEastAsia"/>
              </w:rPr>
            </w:pPr>
          </w:p>
        </w:tc>
      </w:tr>
    </w:tbl>
    <w:p w14:paraId="67480853" w14:textId="77777777" w:rsidR="00521193" w:rsidRPr="000D58CA" w:rsidRDefault="00521193" w:rsidP="00C9131E">
      <w:pPr>
        <w:pStyle w:val="SRS"/>
      </w:pPr>
    </w:p>
    <w:sectPr w:rsidR="00521193" w:rsidRPr="000D58CA" w:rsidSect="00970598">
      <w:headerReference w:type="default" r:id="rId36"/>
      <w:footerReference w:type="default" r:id="rId37"/>
      <w:headerReference w:type="first" r:id="rId38"/>
      <w:footerReference w:type="first" r:id="rId39"/>
      <w:pgSz w:w="11900" w:h="16840" w:code="1"/>
      <w:pgMar w:top="-1135" w:right="1588" w:bottom="1264" w:left="1588" w:header="720" w:footer="41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7B6EF" w14:textId="77777777" w:rsidR="00566FCE" w:rsidRDefault="00566FCE">
      <w:r>
        <w:separator/>
      </w:r>
    </w:p>
  </w:endnote>
  <w:endnote w:type="continuationSeparator" w:id="0">
    <w:p w14:paraId="4C4A5D2F" w14:textId="77777777" w:rsidR="00566FCE" w:rsidRDefault="00566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auto"/>
    <w:pitch w:val="default"/>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AE95" w14:textId="77777777" w:rsidR="001C31AC" w:rsidRPr="00B84A76" w:rsidRDefault="001C31AC" w:rsidP="00B84A76">
    <w:pPr>
      <w:pStyle w:val="ac"/>
      <w:jc w:val="right"/>
    </w:pPr>
    <w:r>
      <w:rPr>
        <w:rFonts w:hint="eastAsia"/>
        <w:szCs w:val="21"/>
      </w:rPr>
      <w:t>第</w:t>
    </w:r>
    <w:r w:rsidR="004D0CCF">
      <w:rPr>
        <w:szCs w:val="21"/>
      </w:rPr>
      <w:fldChar w:fldCharType="begin"/>
    </w:r>
    <w:r>
      <w:rPr>
        <w:szCs w:val="21"/>
      </w:rPr>
      <w:instrText xml:space="preserve"> PAGE </w:instrText>
    </w:r>
    <w:r w:rsidR="004D0CCF">
      <w:rPr>
        <w:szCs w:val="21"/>
      </w:rPr>
      <w:fldChar w:fldCharType="separate"/>
    </w:r>
    <w:r>
      <w:rPr>
        <w:noProof/>
        <w:szCs w:val="21"/>
      </w:rPr>
      <w:t>14</w:t>
    </w:r>
    <w:r w:rsidR="004D0CCF">
      <w:rPr>
        <w:szCs w:val="21"/>
      </w:rPr>
      <w:fldChar w:fldCharType="end"/>
    </w:r>
    <w:r>
      <w:rPr>
        <w:rFonts w:hint="eastAsia"/>
        <w:szCs w:val="21"/>
      </w:rPr>
      <w:t>页共</w:t>
    </w:r>
    <w:r w:rsidR="004D0CCF">
      <w:rPr>
        <w:szCs w:val="21"/>
      </w:rPr>
      <w:fldChar w:fldCharType="begin"/>
    </w:r>
    <w:r>
      <w:rPr>
        <w:szCs w:val="21"/>
      </w:rPr>
      <w:instrText xml:space="preserve"> NUMPAGES </w:instrText>
    </w:r>
    <w:r w:rsidR="004D0CCF">
      <w:rPr>
        <w:szCs w:val="21"/>
      </w:rPr>
      <w:fldChar w:fldCharType="separate"/>
    </w:r>
    <w:r>
      <w:rPr>
        <w:noProof/>
        <w:szCs w:val="21"/>
      </w:rPr>
      <w:t>40</w:t>
    </w:r>
    <w:r w:rsidR="004D0CCF">
      <w:rPr>
        <w:szCs w:val="21"/>
      </w:rPr>
      <w:fldChar w:fldCharType="end"/>
    </w:r>
    <w:r>
      <w:rPr>
        <w:rFonts w:hint="eastAsia"/>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87858" w14:textId="77777777" w:rsidR="001C31AC" w:rsidRDefault="001C31AC" w:rsidP="00CD5251">
    <w:pPr>
      <w:pStyle w:val="ac"/>
      <w:jc w:val="right"/>
    </w:pPr>
    <w:r>
      <w:rPr>
        <w:rFonts w:hint="eastAsia"/>
        <w:szCs w:val="21"/>
      </w:rPr>
      <w:t>第</w:t>
    </w:r>
    <w:r w:rsidR="004D0CCF">
      <w:rPr>
        <w:szCs w:val="21"/>
      </w:rPr>
      <w:fldChar w:fldCharType="begin"/>
    </w:r>
    <w:r>
      <w:rPr>
        <w:szCs w:val="21"/>
      </w:rPr>
      <w:instrText xml:space="preserve"> PAGE </w:instrText>
    </w:r>
    <w:r w:rsidR="004D0CCF">
      <w:rPr>
        <w:szCs w:val="21"/>
      </w:rPr>
      <w:fldChar w:fldCharType="separate"/>
    </w:r>
    <w:r w:rsidR="006F6FC5">
      <w:rPr>
        <w:noProof/>
        <w:szCs w:val="21"/>
      </w:rPr>
      <w:t>2</w:t>
    </w:r>
    <w:r w:rsidR="004D0CCF">
      <w:rPr>
        <w:szCs w:val="21"/>
      </w:rPr>
      <w:fldChar w:fldCharType="end"/>
    </w:r>
    <w:r>
      <w:rPr>
        <w:rFonts w:hint="eastAsia"/>
        <w:szCs w:val="21"/>
      </w:rPr>
      <w:t>页共</w:t>
    </w:r>
    <w:r w:rsidR="004D0CCF">
      <w:rPr>
        <w:szCs w:val="21"/>
      </w:rPr>
      <w:fldChar w:fldCharType="begin"/>
    </w:r>
    <w:r>
      <w:rPr>
        <w:szCs w:val="21"/>
      </w:rPr>
      <w:instrText xml:space="preserve"> NUMPAGES </w:instrText>
    </w:r>
    <w:r w:rsidR="004D0CCF">
      <w:rPr>
        <w:szCs w:val="21"/>
      </w:rPr>
      <w:fldChar w:fldCharType="separate"/>
    </w:r>
    <w:r w:rsidR="006F6FC5">
      <w:rPr>
        <w:noProof/>
        <w:szCs w:val="21"/>
      </w:rPr>
      <w:t>23</w:t>
    </w:r>
    <w:r w:rsidR="004D0CCF">
      <w:rPr>
        <w:szCs w:val="21"/>
      </w:rPr>
      <w:fldChar w:fldCharType="end"/>
    </w:r>
    <w:r>
      <w:rPr>
        <w:rFonts w:hint="eastAsia"/>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1785E" w14:textId="77777777" w:rsidR="001C31AC" w:rsidRDefault="001C31AC" w:rsidP="00B84A76">
    <w:pPr>
      <w:pStyle w:val="ac"/>
      <w:jc w:val="right"/>
    </w:pPr>
    <w:r>
      <w:rPr>
        <w:rFonts w:hint="eastAsia"/>
        <w:szCs w:val="21"/>
      </w:rPr>
      <w:t>第</w:t>
    </w:r>
    <w:r w:rsidR="004D0CCF">
      <w:rPr>
        <w:szCs w:val="21"/>
      </w:rPr>
      <w:fldChar w:fldCharType="begin"/>
    </w:r>
    <w:r>
      <w:rPr>
        <w:szCs w:val="21"/>
      </w:rPr>
      <w:instrText xml:space="preserve"> PAGE </w:instrText>
    </w:r>
    <w:r w:rsidR="004D0CCF">
      <w:rPr>
        <w:szCs w:val="21"/>
      </w:rPr>
      <w:fldChar w:fldCharType="separate"/>
    </w:r>
    <w:r w:rsidR="006F6FC5">
      <w:rPr>
        <w:noProof/>
        <w:szCs w:val="21"/>
      </w:rPr>
      <w:t>23</w:t>
    </w:r>
    <w:r w:rsidR="004D0CCF">
      <w:rPr>
        <w:szCs w:val="21"/>
      </w:rPr>
      <w:fldChar w:fldCharType="end"/>
    </w:r>
    <w:r>
      <w:rPr>
        <w:rFonts w:hint="eastAsia"/>
        <w:szCs w:val="21"/>
      </w:rPr>
      <w:t>页共</w:t>
    </w:r>
    <w:r w:rsidR="004D0CCF">
      <w:rPr>
        <w:szCs w:val="21"/>
      </w:rPr>
      <w:fldChar w:fldCharType="begin"/>
    </w:r>
    <w:r>
      <w:rPr>
        <w:szCs w:val="21"/>
      </w:rPr>
      <w:instrText xml:space="preserve"> NUMPAGES </w:instrText>
    </w:r>
    <w:r w:rsidR="004D0CCF">
      <w:rPr>
        <w:szCs w:val="21"/>
      </w:rPr>
      <w:fldChar w:fldCharType="separate"/>
    </w:r>
    <w:r w:rsidR="006F6FC5">
      <w:rPr>
        <w:noProof/>
        <w:szCs w:val="21"/>
      </w:rPr>
      <w:t>23</w:t>
    </w:r>
    <w:r w:rsidR="004D0CCF">
      <w:rPr>
        <w:szCs w:val="21"/>
      </w:rPr>
      <w:fldChar w:fldCharType="end"/>
    </w:r>
    <w:r>
      <w:rPr>
        <w:rFonts w:hint="eastAsia"/>
        <w:szCs w:val="21"/>
      </w:rPr>
      <w:t>页</w:t>
    </w:r>
  </w:p>
  <w:p w14:paraId="4613801F" w14:textId="77777777" w:rsidR="001C31AC" w:rsidRDefault="001C31AC">
    <w:pPr>
      <w:pStyle w:val="ac"/>
      <w:pBdr>
        <w:top w:val="single" w:sz="4" w:space="7" w:color="auto"/>
      </w:pBdr>
      <w:tabs>
        <w:tab w:val="clear" w:pos="8640"/>
        <w:tab w:val="right" w:pos="9360"/>
      </w:tabs>
      <w:spacing w:before="0" w:after="0"/>
    </w:pPr>
    <w:r>
      <w:rPr>
        <w:noProof/>
        <w:lang w:eastAsia="zh-CN"/>
      </w:rPr>
      <w:drawing>
        <wp:anchor distT="0" distB="0" distL="114300" distR="114300" simplePos="0" relativeHeight="251657728" behindDoc="0" locked="0" layoutInCell="1" allowOverlap="1" wp14:anchorId="6B044444" wp14:editId="1DBBD95E">
          <wp:simplePos x="0" y="0"/>
          <wp:positionH relativeFrom="column">
            <wp:posOffset>-15240</wp:posOffset>
          </wp:positionH>
          <wp:positionV relativeFrom="paragraph">
            <wp:posOffset>15240</wp:posOffset>
          </wp:positionV>
          <wp:extent cx="98425" cy="42545"/>
          <wp:effectExtent l="0" t="0" r="0" b="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425" cy="42545"/>
                  </a:xfrm>
                  <a:prstGeom prst="rect">
                    <a:avLst/>
                  </a:prstGeom>
                  <a:noFill/>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4C995" w14:textId="77777777" w:rsidR="001C31AC" w:rsidRDefault="001C31AC" w:rsidP="00B84A76">
    <w:pPr>
      <w:pStyle w:val="ac"/>
      <w:jc w:val="right"/>
    </w:pPr>
    <w:r>
      <w:rPr>
        <w:rFonts w:hint="eastAsia"/>
        <w:szCs w:val="21"/>
      </w:rPr>
      <w:t>第</w:t>
    </w:r>
    <w:r w:rsidR="004D0CCF">
      <w:rPr>
        <w:szCs w:val="21"/>
      </w:rPr>
      <w:fldChar w:fldCharType="begin"/>
    </w:r>
    <w:r>
      <w:rPr>
        <w:szCs w:val="21"/>
      </w:rPr>
      <w:instrText xml:space="preserve"> PAGE </w:instrText>
    </w:r>
    <w:r w:rsidR="004D0CCF">
      <w:rPr>
        <w:szCs w:val="21"/>
      </w:rPr>
      <w:fldChar w:fldCharType="separate"/>
    </w:r>
    <w:r>
      <w:rPr>
        <w:noProof/>
        <w:szCs w:val="21"/>
      </w:rPr>
      <w:t>5</w:t>
    </w:r>
    <w:r w:rsidR="004D0CCF">
      <w:rPr>
        <w:szCs w:val="21"/>
      </w:rPr>
      <w:fldChar w:fldCharType="end"/>
    </w:r>
    <w:r>
      <w:rPr>
        <w:rFonts w:hint="eastAsia"/>
        <w:szCs w:val="21"/>
      </w:rPr>
      <w:t>页共</w:t>
    </w:r>
    <w:r w:rsidR="004D0CCF">
      <w:rPr>
        <w:szCs w:val="21"/>
      </w:rPr>
      <w:fldChar w:fldCharType="begin"/>
    </w:r>
    <w:r>
      <w:rPr>
        <w:szCs w:val="21"/>
      </w:rPr>
      <w:instrText xml:space="preserve"> NUMPAGES </w:instrText>
    </w:r>
    <w:r w:rsidR="004D0CCF">
      <w:rPr>
        <w:szCs w:val="21"/>
      </w:rPr>
      <w:fldChar w:fldCharType="separate"/>
    </w:r>
    <w:r>
      <w:rPr>
        <w:noProof/>
        <w:szCs w:val="21"/>
      </w:rPr>
      <w:t>40</w:t>
    </w:r>
    <w:r w:rsidR="004D0CCF">
      <w:rPr>
        <w:szCs w:val="21"/>
      </w:rPr>
      <w:fldChar w:fldCharType="end"/>
    </w:r>
    <w:r>
      <w:rPr>
        <w:rFonts w:hint="eastAsia"/>
        <w:szCs w:val="21"/>
      </w:rPr>
      <w:t>页</w:t>
    </w:r>
  </w:p>
  <w:p w14:paraId="0E5614ED" w14:textId="77777777" w:rsidR="001C31AC" w:rsidRDefault="001C31AC" w:rsidP="00B84A76">
    <w:pPr>
      <w:pStyle w:val="ac"/>
      <w:tabs>
        <w:tab w:val="clear" w:pos="864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ABF99" w14:textId="77777777" w:rsidR="00566FCE" w:rsidRDefault="00566FCE">
      <w:r>
        <w:separator/>
      </w:r>
    </w:p>
  </w:footnote>
  <w:footnote w:type="continuationSeparator" w:id="0">
    <w:p w14:paraId="6084671E" w14:textId="77777777" w:rsidR="00566FCE" w:rsidRDefault="00566F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E1449" w14:textId="77777777" w:rsidR="001C31AC" w:rsidRPr="00CD5251" w:rsidRDefault="001C31AC" w:rsidP="00B84A76">
    <w:pPr>
      <w:pStyle w:val="a8"/>
      <w:tabs>
        <w:tab w:val="clear" w:pos="8640"/>
        <w:tab w:val="left" w:pos="687"/>
        <w:tab w:val="right" w:pos="8222"/>
        <w:tab w:val="right" w:pos="8724"/>
      </w:tabs>
      <w:rPr>
        <w:rFonts w:ascii="宋体" w:hAnsi="宋体" w:cs="宋体"/>
        <w:lang w:eastAsia="zh-CN"/>
      </w:rPr>
    </w:pPr>
    <w:r>
      <w:tab/>
    </w:r>
    <w:r>
      <w:tab/>
    </w:r>
    <w:r>
      <w:tab/>
    </w:r>
    <w:r w:rsidR="00566FCE">
      <w:rPr>
        <w:noProof/>
        <w:lang w:eastAsia="zh-CN"/>
      </w:rPr>
      <w:pict w14:anchorId="6D8C5922">
        <v:line id="Straight Connector 7" o:spid="_x0000_s2052" style="position:absolute;z-index:251663360;visibility:visible;mso-wrap-distance-top:-1e-4mm;mso-wrap-distance-bottom:-1e-4mm;mso-position-horizontal-relative:text;mso-position-vertical-relative:text;mso-width-relative:margin;mso-height-relative:margin" from="4.05pt,20.7pt" to="418.0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" strokecolor="black [3040]" strokeweight=".25pt">
          <o:lock v:ext="edit" shapetype="f"/>
        </v:line>
      </w:pict>
    </w:r>
    <w:r>
      <w:rPr>
        <w:rFonts w:ascii="宋体" w:hAnsi="宋体" w:cs="宋体" w:hint="eastAsia"/>
        <w:lang w:eastAsia="zh-CN"/>
      </w:rPr>
      <w:t>统一认证</w:t>
    </w:r>
    <w:r>
      <w:rPr>
        <w:rFonts w:hint="eastAsia"/>
        <w:lang w:eastAsia="zh-CN"/>
      </w:rPr>
      <w:t>_</w:t>
    </w:r>
    <w:r>
      <w:rPr>
        <w:rFonts w:ascii="宋体" w:hAnsi="宋体" w:cs="宋体" w:hint="eastAsia"/>
        <w:lang w:eastAsia="zh-CN"/>
      </w:rPr>
      <w:t>产品需求文档</w:t>
    </w:r>
  </w:p>
  <w:p w14:paraId="545D12C7" w14:textId="77777777" w:rsidR="001C31AC" w:rsidRDefault="001C31AC">
    <w:pPr>
      <w:pStyle w:val="a8"/>
      <w:rPr>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D26A9" w14:textId="712CD7A3" w:rsidR="001C31AC" w:rsidRPr="00CD5251" w:rsidRDefault="00566FCE" w:rsidP="00CD5251">
    <w:pPr>
      <w:pStyle w:val="a8"/>
      <w:jc w:val="right"/>
      <w:rPr>
        <w:rFonts w:ascii="宋体" w:hAnsi="宋体" w:cs="宋体"/>
        <w:lang w:eastAsia="zh-CN"/>
      </w:rPr>
    </w:pPr>
    <w:r>
      <w:rPr>
        <w:noProof/>
        <w:lang w:eastAsia="zh-CN"/>
      </w:rPr>
      <w:pict w14:anchorId="3C445833">
        <v:line id="Straight Connector 5" o:spid="_x0000_s2051" style="position:absolute;left:0;text-align:left;z-index:251659264;visibility:visible;mso-wrap-distance-top:-1e-4mm;mso-wrap-distance-bottom:-1e-4mm" from="4.05pt,20.7pt" to="418.0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" strokecolor="black [3040]" strokeweight=".25pt">
          <o:lock v:ext="edit" shapetype="f"/>
        </v:line>
      </w:pict>
    </w:r>
    <w:r w:rsidR="00FD34BD">
      <w:rPr>
        <w:rFonts w:ascii="宋体" w:hAnsi="宋体" w:cs="宋体" w:hint="eastAsia"/>
        <w:lang w:eastAsia="zh-CN"/>
      </w:rPr>
      <w:t>基础服务</w:t>
    </w:r>
    <w:r w:rsidR="006468B5">
      <w:rPr>
        <w:rFonts w:ascii="宋体" w:hAnsi="宋体" w:cs="宋体" w:hint="eastAsia"/>
        <w:lang w:eastAsia="zh-CN"/>
      </w:rPr>
      <w:t>PaaS</w:t>
    </w:r>
    <w:r w:rsidR="00FD34BD">
      <w:rPr>
        <w:rFonts w:ascii="宋体" w:hAnsi="宋体" w:cs="宋体" w:hint="eastAsia"/>
        <w:lang w:eastAsia="zh-CN"/>
      </w:rPr>
      <w:t>平台</w:t>
    </w:r>
    <w:r w:rsidR="001C31AC">
      <w:rPr>
        <w:rFonts w:ascii="宋体" w:hAnsi="宋体" w:cs="宋体" w:hint="eastAsia"/>
        <w:lang w:eastAsia="zh-CN"/>
      </w:rPr>
      <w:t>产品需求文档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3625B" w14:textId="38C9FD9B" w:rsidR="001C31AC" w:rsidRPr="00CD5251" w:rsidRDefault="00566FCE" w:rsidP="00FB4671">
    <w:pPr>
      <w:pStyle w:val="a8"/>
      <w:jc w:val="right"/>
      <w:rPr>
        <w:rFonts w:ascii="宋体" w:hAnsi="宋体" w:cs="宋体"/>
        <w:lang w:eastAsia="zh-CN"/>
      </w:rPr>
    </w:pPr>
    <w:r>
      <w:rPr>
        <w:noProof/>
        <w:lang w:eastAsia="zh-CN"/>
      </w:rPr>
      <w:pict w14:anchorId="24F87744">
        <v:line id="Straight Connector 8" o:spid="_x0000_s2050" style="position:absolute;left:0;text-align:left;z-index:251665408;visibility:visible;mso-wrap-distance-top:-1e-4mm;mso-wrap-distance-bottom:-1e-4mm" from="4.05pt,20.7pt" to="418.0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" strokecolor="black [3040]" strokeweight=".25pt">
          <o:lock v:ext="edit" shapetype="f"/>
        </v:line>
      </w:pict>
    </w:r>
    <w:r w:rsidR="007F41CF">
      <w:rPr>
        <w:rFonts w:ascii="宋体" w:hAnsi="宋体" w:cs="宋体" w:hint="eastAsia"/>
        <w:lang w:eastAsia="zh-CN"/>
      </w:rPr>
      <w:t>基础服务</w:t>
    </w:r>
    <w:r w:rsidR="008A5BCC">
      <w:rPr>
        <w:rFonts w:ascii="宋体" w:hAnsi="宋体" w:cs="宋体" w:hint="eastAsia"/>
        <w:lang w:eastAsia="zh-CN"/>
      </w:rPr>
      <w:t>PaaS</w:t>
    </w:r>
    <w:r w:rsidR="007F41CF">
      <w:rPr>
        <w:rFonts w:ascii="宋体" w:hAnsi="宋体" w:cs="宋体" w:hint="eastAsia"/>
        <w:lang w:eastAsia="zh-CN"/>
      </w:rPr>
      <w:t>平台</w:t>
    </w:r>
    <w:r w:rsidR="001C31AC">
      <w:rPr>
        <w:rFonts w:ascii="宋体" w:hAnsi="宋体" w:cs="宋体" w:hint="eastAsia"/>
        <w:lang w:eastAsia="zh-CN"/>
      </w:rPr>
      <w:t>产品需求文档</w:t>
    </w:r>
  </w:p>
  <w:p w14:paraId="42B117A6" w14:textId="77777777" w:rsidR="001C31AC" w:rsidRPr="008A5BCC" w:rsidRDefault="001C31AC" w:rsidP="00FB4671">
    <w:pPr>
      <w:pStyle w:val="a8"/>
      <w:rPr>
        <w:lang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1ACFF" w14:textId="77777777" w:rsidR="001C31AC" w:rsidRPr="00FB4671" w:rsidRDefault="00566FCE" w:rsidP="00FB4671">
    <w:pPr>
      <w:pStyle w:val="a8"/>
      <w:jc w:val="right"/>
      <w:rPr>
        <w:rFonts w:ascii="宋体" w:hAnsi="宋体" w:cs="宋体"/>
        <w:lang w:eastAsia="zh-CN"/>
      </w:rPr>
    </w:pPr>
    <w:r>
      <w:rPr>
        <w:noProof/>
        <w:lang w:eastAsia="zh-CN"/>
      </w:rPr>
      <w:pict w14:anchorId="4A8EBDF2">
        <v:line id="Straight Connector 6" o:spid="_x0000_s2049" style="position:absolute;left:0;text-align:left;z-index:251661312;visibility:visible;mso-wrap-distance-top:-1e-4mm;mso-wrap-distance-bottom:-1e-4mm" from="4.05pt,20.7pt" to="418.0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" strokecolor="black [3040]" strokeweight=".25pt">
          <o:lock v:ext="edit" shapetype="f"/>
        </v:line>
      </w:pict>
    </w:r>
    <w:r w:rsidR="001C31AC">
      <w:rPr>
        <w:rFonts w:ascii="宋体" w:hAnsi="宋体" w:cs="宋体" w:hint="eastAsia"/>
        <w:lang w:eastAsia="zh-CN"/>
      </w:rPr>
      <w:t>统一认证</w:t>
    </w:r>
    <w:r w:rsidR="001C31AC">
      <w:rPr>
        <w:rFonts w:hint="eastAsia"/>
      </w:rPr>
      <w:t>_</w:t>
    </w:r>
    <w:r w:rsidR="001C31AC">
      <w:rPr>
        <w:rFonts w:ascii="宋体" w:hAnsi="宋体" w:cs="宋体" w:hint="eastAsia"/>
        <w:lang w:eastAsia="zh-CN"/>
      </w:rPr>
      <w:t>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D"/>
    <w:multiLevelType w:val="singleLevel"/>
    <w:tmpl w:val="C6982A34"/>
    <w:lvl w:ilvl="0">
      <w:start w:val="1"/>
      <w:numFmt w:val="decimal"/>
      <w:pStyle w:val="4"/>
      <w:lvlText w:val="%1."/>
      <w:lvlJc w:val="left"/>
      <w:pPr>
        <w:tabs>
          <w:tab w:val="num" w:pos="1209"/>
        </w:tabs>
        <w:ind w:left="1209" w:hanging="360"/>
      </w:pPr>
    </w:lvl>
  </w:abstractNum>
  <w:abstractNum w:abstractNumId="1" w15:restartNumberingAfterBreak="0">
    <w:nsid w:val="FFFFFF7E"/>
    <w:multiLevelType w:val="singleLevel"/>
    <w:tmpl w:val="42923D86"/>
    <w:lvl w:ilvl="0">
      <w:start w:val="1"/>
      <w:numFmt w:val="decimal"/>
      <w:pStyle w:val="3"/>
      <w:lvlText w:val="%1."/>
      <w:lvlJc w:val="left"/>
      <w:pPr>
        <w:tabs>
          <w:tab w:val="num" w:pos="926"/>
        </w:tabs>
        <w:ind w:left="926" w:hanging="360"/>
      </w:pPr>
    </w:lvl>
  </w:abstractNum>
  <w:abstractNum w:abstractNumId="2" w15:restartNumberingAfterBreak="0">
    <w:nsid w:val="FFFFFF7F"/>
    <w:multiLevelType w:val="singleLevel"/>
    <w:tmpl w:val="36F82FF2"/>
    <w:lvl w:ilvl="0">
      <w:start w:val="1"/>
      <w:numFmt w:val="decimal"/>
      <w:pStyle w:val="2"/>
      <w:lvlText w:val="%1."/>
      <w:lvlJc w:val="left"/>
      <w:pPr>
        <w:tabs>
          <w:tab w:val="num" w:pos="643"/>
        </w:tabs>
        <w:ind w:left="643" w:hanging="360"/>
      </w:pPr>
    </w:lvl>
  </w:abstractNum>
  <w:abstractNum w:abstractNumId="3" w15:restartNumberingAfterBreak="0">
    <w:nsid w:val="FFFFFF80"/>
    <w:multiLevelType w:val="singleLevel"/>
    <w:tmpl w:val="82DCBE9E"/>
    <w:lvl w:ilvl="0">
      <w:start w:val="1"/>
      <w:numFmt w:val="bullet"/>
      <w:pStyle w:val="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748B466"/>
    <w:lvl w:ilvl="0">
      <w:start w:val="1"/>
      <w:numFmt w:val="bullet"/>
      <w:pStyle w:val="40"/>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3126DA9E"/>
    <w:lvl w:ilvl="0">
      <w:start w:val="1"/>
      <w:numFmt w:val="bullet"/>
      <w:pStyle w:val="30"/>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68D65F0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7" w15:restartNumberingAfterBreak="0">
    <w:nsid w:val="FFFFFF88"/>
    <w:multiLevelType w:val="singleLevel"/>
    <w:tmpl w:val="C5E2F1F6"/>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F56CE2D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9" w15:restartNumberingAfterBreak="0">
    <w:nsid w:val="006C5038"/>
    <w:multiLevelType w:val="hybridMultilevel"/>
    <w:tmpl w:val="5DAE4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1C872C5"/>
    <w:multiLevelType w:val="hybridMultilevel"/>
    <w:tmpl w:val="5F1418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50D6190"/>
    <w:multiLevelType w:val="hybridMultilevel"/>
    <w:tmpl w:val="441C62EC"/>
    <w:lvl w:ilvl="0" w:tplc="A87413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78D5F63"/>
    <w:multiLevelType w:val="hybridMultilevel"/>
    <w:tmpl w:val="62E8B36C"/>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8EB6198"/>
    <w:multiLevelType w:val="hybridMultilevel"/>
    <w:tmpl w:val="95B82C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B3E6E5B"/>
    <w:multiLevelType w:val="hybridMultilevel"/>
    <w:tmpl w:val="BB265208"/>
    <w:lvl w:ilvl="0" w:tplc="35B48D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B7D643A"/>
    <w:multiLevelType w:val="hybridMultilevel"/>
    <w:tmpl w:val="478E8D2C"/>
    <w:lvl w:ilvl="0" w:tplc="E4C87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E81721"/>
    <w:multiLevelType w:val="hybridMultilevel"/>
    <w:tmpl w:val="29BC9ABE"/>
    <w:lvl w:ilvl="0" w:tplc="CC7A0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0E66C13"/>
    <w:multiLevelType w:val="hybridMultilevel"/>
    <w:tmpl w:val="56F424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753F50"/>
    <w:multiLevelType w:val="hybridMultilevel"/>
    <w:tmpl w:val="0AFE1598"/>
    <w:lvl w:ilvl="0" w:tplc="9CECB670">
      <w:start w:val="1"/>
      <w:numFmt w:val="decimal"/>
      <w:lvlText w:val="（%1）"/>
      <w:lvlJc w:val="left"/>
      <w:pPr>
        <w:ind w:left="720" w:hanging="720"/>
      </w:pPr>
      <w:rPr>
        <w:rFonts w:hint="default"/>
      </w:rPr>
    </w:lvl>
    <w:lvl w:ilvl="1" w:tplc="C7F6E3F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3281097"/>
    <w:multiLevelType w:val="hybridMultilevel"/>
    <w:tmpl w:val="3A0A11B2"/>
    <w:lvl w:ilvl="0" w:tplc="6A96820A">
      <w:start w:val="1"/>
      <w:numFmt w:val="decimal"/>
      <w:lvlText w:val="%1)"/>
      <w:lvlJc w:val="left"/>
      <w:pPr>
        <w:ind w:left="1980" w:hanging="420"/>
      </w:pPr>
      <w:rPr>
        <w:rFonts w:hint="eastAsia"/>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0" w15:restartNumberingAfterBreak="0">
    <w:nsid w:val="14E01419"/>
    <w:multiLevelType w:val="hybridMultilevel"/>
    <w:tmpl w:val="E682A412"/>
    <w:lvl w:ilvl="0" w:tplc="C4627F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61F64D6"/>
    <w:multiLevelType w:val="hybridMultilevel"/>
    <w:tmpl w:val="7A022D68"/>
    <w:lvl w:ilvl="0" w:tplc="D4C2D546">
      <w:start w:val="1"/>
      <w:numFmt w:val="none"/>
      <w:pStyle w:val="SRSrqmtnote"/>
      <w:lvlText w:val="%1Note:"/>
      <w:lvlJc w:val="left"/>
      <w:pPr>
        <w:tabs>
          <w:tab w:val="num" w:pos="2138"/>
        </w:tabs>
        <w:ind w:left="1838" w:hanging="420"/>
      </w:pPr>
      <w:rPr>
        <w:rFonts w:hint="eastAsia"/>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18BF7B02"/>
    <w:multiLevelType w:val="hybridMultilevel"/>
    <w:tmpl w:val="58DC548E"/>
    <w:lvl w:ilvl="0" w:tplc="04090001">
      <w:start w:val="1"/>
      <w:numFmt w:val="bullet"/>
      <w:pStyle w:val="Bullet"/>
      <w:lvlText w:val=""/>
      <w:lvlJc w:val="left"/>
      <w:pPr>
        <w:tabs>
          <w:tab w:val="num" w:pos="1140"/>
        </w:tabs>
        <w:ind w:left="1140" w:hanging="420"/>
      </w:pPr>
      <w:rPr>
        <w:rFonts w:ascii="Wingdings" w:hAnsi="Wingdings" w:hint="default"/>
        <w:sz w:val="14"/>
      </w:rPr>
    </w:lvl>
    <w:lvl w:ilvl="1" w:tplc="04090019">
      <w:start w:val="1"/>
      <w:numFmt w:val="bullet"/>
      <w:lvlText w:val=""/>
      <w:lvlJc w:val="left"/>
      <w:pPr>
        <w:tabs>
          <w:tab w:val="num" w:pos="1560"/>
        </w:tabs>
        <w:ind w:left="1560" w:hanging="420"/>
      </w:pPr>
      <w:rPr>
        <w:rFonts w:ascii="Wingdings" w:hAnsi="Wingdings" w:hint="default"/>
      </w:rPr>
    </w:lvl>
    <w:lvl w:ilvl="2" w:tplc="0409001B" w:tentative="1">
      <w:start w:val="1"/>
      <w:numFmt w:val="bullet"/>
      <w:lvlText w:val=""/>
      <w:lvlJc w:val="left"/>
      <w:pPr>
        <w:tabs>
          <w:tab w:val="num" w:pos="1980"/>
        </w:tabs>
        <w:ind w:left="1980" w:hanging="420"/>
      </w:pPr>
      <w:rPr>
        <w:rFonts w:ascii="Wingdings" w:hAnsi="Wingdings" w:hint="default"/>
      </w:rPr>
    </w:lvl>
    <w:lvl w:ilvl="3" w:tplc="0409000F" w:tentative="1">
      <w:start w:val="1"/>
      <w:numFmt w:val="bullet"/>
      <w:lvlText w:val=""/>
      <w:lvlJc w:val="left"/>
      <w:pPr>
        <w:tabs>
          <w:tab w:val="num" w:pos="2400"/>
        </w:tabs>
        <w:ind w:left="2400" w:hanging="420"/>
      </w:pPr>
      <w:rPr>
        <w:rFonts w:ascii="Wingdings" w:hAnsi="Wingdings" w:hint="default"/>
      </w:rPr>
    </w:lvl>
    <w:lvl w:ilvl="4" w:tplc="04090019" w:tentative="1">
      <w:start w:val="1"/>
      <w:numFmt w:val="bullet"/>
      <w:lvlText w:val=""/>
      <w:lvlJc w:val="left"/>
      <w:pPr>
        <w:tabs>
          <w:tab w:val="num" w:pos="2820"/>
        </w:tabs>
        <w:ind w:left="2820" w:hanging="420"/>
      </w:pPr>
      <w:rPr>
        <w:rFonts w:ascii="Wingdings" w:hAnsi="Wingdings" w:hint="default"/>
      </w:rPr>
    </w:lvl>
    <w:lvl w:ilvl="5" w:tplc="0409001B" w:tentative="1">
      <w:start w:val="1"/>
      <w:numFmt w:val="bullet"/>
      <w:lvlText w:val=""/>
      <w:lvlJc w:val="left"/>
      <w:pPr>
        <w:tabs>
          <w:tab w:val="num" w:pos="3240"/>
        </w:tabs>
        <w:ind w:left="3240" w:hanging="420"/>
      </w:pPr>
      <w:rPr>
        <w:rFonts w:ascii="Wingdings" w:hAnsi="Wingdings" w:hint="default"/>
      </w:rPr>
    </w:lvl>
    <w:lvl w:ilvl="6" w:tplc="0409000F" w:tentative="1">
      <w:start w:val="1"/>
      <w:numFmt w:val="bullet"/>
      <w:lvlText w:val=""/>
      <w:lvlJc w:val="left"/>
      <w:pPr>
        <w:tabs>
          <w:tab w:val="num" w:pos="3660"/>
        </w:tabs>
        <w:ind w:left="3660" w:hanging="420"/>
      </w:pPr>
      <w:rPr>
        <w:rFonts w:ascii="Wingdings" w:hAnsi="Wingdings" w:hint="default"/>
      </w:rPr>
    </w:lvl>
    <w:lvl w:ilvl="7" w:tplc="04090019" w:tentative="1">
      <w:start w:val="1"/>
      <w:numFmt w:val="bullet"/>
      <w:lvlText w:val=""/>
      <w:lvlJc w:val="left"/>
      <w:pPr>
        <w:tabs>
          <w:tab w:val="num" w:pos="4080"/>
        </w:tabs>
        <w:ind w:left="4080" w:hanging="420"/>
      </w:pPr>
      <w:rPr>
        <w:rFonts w:ascii="Wingdings" w:hAnsi="Wingdings" w:hint="default"/>
      </w:rPr>
    </w:lvl>
    <w:lvl w:ilvl="8" w:tplc="0409001B" w:tentative="1">
      <w:start w:val="1"/>
      <w:numFmt w:val="bullet"/>
      <w:lvlText w:val=""/>
      <w:lvlJc w:val="left"/>
      <w:pPr>
        <w:tabs>
          <w:tab w:val="num" w:pos="4500"/>
        </w:tabs>
        <w:ind w:left="4500" w:hanging="420"/>
      </w:pPr>
      <w:rPr>
        <w:rFonts w:ascii="Wingdings" w:hAnsi="Wingdings" w:hint="default"/>
      </w:rPr>
    </w:lvl>
  </w:abstractNum>
  <w:abstractNum w:abstractNumId="23" w15:restartNumberingAfterBreak="0">
    <w:nsid w:val="1A747AA0"/>
    <w:multiLevelType w:val="multilevel"/>
    <w:tmpl w:val="059C82A8"/>
    <w:lvl w:ilvl="0">
      <w:start w:val="1"/>
      <w:numFmt w:val="decimal"/>
      <w:pStyle w:val="Feature"/>
      <w:suff w:val="space"/>
      <w:lvlText w:val="【Feature-%1】."/>
      <w:lvlJc w:val="left"/>
      <w:pPr>
        <w:ind w:left="987" w:hanging="987"/>
      </w:pPr>
      <w:rPr>
        <w:rFonts w:ascii="Times New Roman" w:hAnsi="Times New Roman" w:cs="Times New Roman" w:hint="default"/>
        <w:b w:val="0"/>
        <w:bCs w:val="0"/>
        <w:i w:val="0"/>
        <w:iCs w:val="0"/>
        <w:caps w:val="0"/>
        <w:smallCaps w:val="0"/>
        <w:strike w:val="0"/>
        <w:dstrike w:val="0"/>
        <w:vanish w:val="0"/>
        <w:color w:val="000000" w:themeColor="text1"/>
        <w:spacing w:val="0"/>
        <w:position w:val="0"/>
        <w:u w:val="none"/>
        <w:vertAlign w:val="baseline"/>
        <w:lang w:val="en-US"/>
      </w:rPr>
    </w:lvl>
    <w:lvl w:ilvl="1">
      <w:start w:val="1"/>
      <w:numFmt w:val="lowerLetter"/>
      <w:lvlText w:val="%2)"/>
      <w:lvlJc w:val="left"/>
      <w:pPr>
        <w:ind w:left="556" w:hanging="420"/>
      </w:pPr>
      <w:rPr>
        <w:rFonts w:hint="eastAsia"/>
      </w:rPr>
    </w:lvl>
    <w:lvl w:ilvl="2">
      <w:start w:val="1"/>
      <w:numFmt w:val="lowerRoman"/>
      <w:lvlText w:val="%3."/>
      <w:lvlJc w:val="right"/>
      <w:pPr>
        <w:ind w:left="976" w:hanging="420"/>
      </w:pPr>
      <w:rPr>
        <w:rFonts w:hint="eastAsia"/>
      </w:rPr>
    </w:lvl>
    <w:lvl w:ilvl="3">
      <w:start w:val="1"/>
      <w:numFmt w:val="decimal"/>
      <w:lvlText w:val="%4."/>
      <w:lvlJc w:val="left"/>
      <w:pPr>
        <w:ind w:left="1396" w:hanging="420"/>
      </w:pPr>
      <w:rPr>
        <w:rFonts w:hint="eastAsia"/>
      </w:rPr>
    </w:lvl>
    <w:lvl w:ilvl="4">
      <w:start w:val="1"/>
      <w:numFmt w:val="lowerLetter"/>
      <w:lvlText w:val="%5)"/>
      <w:lvlJc w:val="left"/>
      <w:pPr>
        <w:ind w:left="1816" w:hanging="420"/>
      </w:pPr>
      <w:rPr>
        <w:rFonts w:hint="eastAsia"/>
      </w:rPr>
    </w:lvl>
    <w:lvl w:ilvl="5">
      <w:start w:val="1"/>
      <w:numFmt w:val="lowerRoman"/>
      <w:lvlText w:val="%6."/>
      <w:lvlJc w:val="right"/>
      <w:pPr>
        <w:ind w:left="2236" w:hanging="420"/>
      </w:pPr>
      <w:rPr>
        <w:rFonts w:hint="eastAsia"/>
      </w:rPr>
    </w:lvl>
    <w:lvl w:ilvl="6">
      <w:start w:val="1"/>
      <w:numFmt w:val="decimal"/>
      <w:lvlText w:val="%7."/>
      <w:lvlJc w:val="left"/>
      <w:pPr>
        <w:ind w:left="2656" w:hanging="420"/>
      </w:pPr>
      <w:rPr>
        <w:rFonts w:hint="eastAsia"/>
      </w:rPr>
    </w:lvl>
    <w:lvl w:ilvl="7">
      <w:start w:val="1"/>
      <w:numFmt w:val="lowerLetter"/>
      <w:lvlText w:val="%8)"/>
      <w:lvlJc w:val="left"/>
      <w:pPr>
        <w:ind w:left="3076" w:hanging="420"/>
      </w:pPr>
      <w:rPr>
        <w:rFonts w:hint="eastAsia"/>
      </w:rPr>
    </w:lvl>
    <w:lvl w:ilvl="8">
      <w:start w:val="1"/>
      <w:numFmt w:val="lowerRoman"/>
      <w:lvlText w:val="%9."/>
      <w:lvlJc w:val="right"/>
      <w:pPr>
        <w:ind w:left="3496" w:hanging="420"/>
      </w:pPr>
      <w:rPr>
        <w:rFonts w:hint="eastAsia"/>
      </w:rPr>
    </w:lvl>
  </w:abstractNum>
  <w:abstractNum w:abstractNumId="24" w15:restartNumberingAfterBreak="0">
    <w:nsid w:val="1DF74D98"/>
    <w:multiLevelType w:val="hybridMultilevel"/>
    <w:tmpl w:val="2ED280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DFA364C"/>
    <w:multiLevelType w:val="multilevel"/>
    <w:tmpl w:val="7184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5A4DDC"/>
    <w:multiLevelType w:val="hybridMultilevel"/>
    <w:tmpl w:val="1C10EB12"/>
    <w:lvl w:ilvl="0" w:tplc="F39EB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6B4140A"/>
    <w:multiLevelType w:val="hybridMultilevel"/>
    <w:tmpl w:val="3D72C4DC"/>
    <w:lvl w:ilvl="0" w:tplc="1714D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BE93C82"/>
    <w:multiLevelType w:val="hybridMultilevel"/>
    <w:tmpl w:val="70D876AA"/>
    <w:lvl w:ilvl="0" w:tplc="D4E29952">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DF00581"/>
    <w:multiLevelType w:val="hybridMultilevel"/>
    <w:tmpl w:val="8D162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DF70E32"/>
    <w:multiLevelType w:val="multilevel"/>
    <w:tmpl w:val="9CF6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C01E05"/>
    <w:multiLevelType w:val="hybridMultilevel"/>
    <w:tmpl w:val="D0029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1ED11BE"/>
    <w:multiLevelType w:val="hybridMultilevel"/>
    <w:tmpl w:val="0FAC8282"/>
    <w:lvl w:ilvl="0" w:tplc="CC9AEC1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2150EB7"/>
    <w:multiLevelType w:val="hybridMultilevel"/>
    <w:tmpl w:val="DF520D96"/>
    <w:lvl w:ilvl="0" w:tplc="04090001">
      <w:start w:val="1"/>
      <w:numFmt w:val="none"/>
      <w:pStyle w:val="SRSrqmttestability"/>
      <w:lvlText w:val="%1Testability:"/>
      <w:lvlJc w:val="left"/>
      <w:pPr>
        <w:tabs>
          <w:tab w:val="num" w:pos="3578"/>
        </w:tabs>
        <w:ind w:left="1778" w:hanging="360"/>
      </w:pPr>
      <w:rPr>
        <w:rFonts w:hint="eastAsia"/>
        <w:b/>
        <w:i/>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3AF0AB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5" w15:restartNumberingAfterBreak="0">
    <w:nsid w:val="358456CB"/>
    <w:multiLevelType w:val="hybridMultilevel"/>
    <w:tmpl w:val="F8A8CF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5FD6AAB"/>
    <w:multiLevelType w:val="hybridMultilevel"/>
    <w:tmpl w:val="93F0F278"/>
    <w:lvl w:ilvl="0" w:tplc="F5E042D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721247C"/>
    <w:multiLevelType w:val="hybridMultilevel"/>
    <w:tmpl w:val="3B86FC50"/>
    <w:lvl w:ilvl="0" w:tplc="DED4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F52122"/>
    <w:multiLevelType w:val="hybridMultilevel"/>
    <w:tmpl w:val="AF9A4A96"/>
    <w:lvl w:ilvl="0" w:tplc="61E02EEA">
      <w:start w:val="1"/>
      <w:numFmt w:val="decimal"/>
      <w:pStyle w:val="ListBulletR"/>
      <w:lvlText w:val="[R-PI-VMP-%1]"/>
      <w:lvlJc w:val="left"/>
      <w:pPr>
        <w:tabs>
          <w:tab w:val="num" w:pos="1296"/>
        </w:tabs>
        <w:ind w:left="1296" w:hanging="1296"/>
      </w:pPr>
      <w:rPr>
        <w:rFonts w:ascii="Times New Roman" w:hAnsi="Times New Roman" w:hint="default"/>
        <w:b/>
        <w:i w:val="0"/>
        <w:sz w:val="20"/>
      </w:rPr>
    </w:lvl>
    <w:lvl w:ilvl="1" w:tplc="32E04B5E">
      <w:start w:val="1"/>
      <w:numFmt w:val="bullet"/>
      <w:lvlText w:val="o"/>
      <w:lvlJc w:val="left"/>
      <w:pPr>
        <w:tabs>
          <w:tab w:val="num" w:pos="2160"/>
        </w:tabs>
        <w:ind w:left="2160" w:hanging="360"/>
      </w:pPr>
      <w:rPr>
        <w:rFonts w:ascii="Courier New" w:hAnsi="Courier New" w:hint="default"/>
      </w:rPr>
    </w:lvl>
    <w:lvl w:ilvl="2" w:tplc="C7EC30FC">
      <w:start w:val="1"/>
      <w:numFmt w:val="bullet"/>
      <w:lvlText w:val=""/>
      <w:lvlJc w:val="left"/>
      <w:pPr>
        <w:tabs>
          <w:tab w:val="num" w:pos="2880"/>
        </w:tabs>
        <w:ind w:left="2880" w:hanging="360"/>
      </w:pPr>
      <w:rPr>
        <w:rFonts w:ascii="Wingdings" w:hAnsi="Wingdings" w:hint="default"/>
      </w:rPr>
    </w:lvl>
    <w:lvl w:ilvl="3" w:tplc="B164CEB0">
      <w:numFmt w:val="bullet"/>
      <w:lvlText w:val="-"/>
      <w:lvlJc w:val="left"/>
      <w:pPr>
        <w:tabs>
          <w:tab w:val="num" w:pos="3600"/>
        </w:tabs>
        <w:ind w:left="3600" w:hanging="360"/>
      </w:pPr>
      <w:rPr>
        <w:rFonts w:ascii="Times New Roman" w:eastAsia="宋体" w:hAnsi="Times New Roman" w:cs="Times New Roman" w:hint="default"/>
      </w:rPr>
    </w:lvl>
    <w:lvl w:ilvl="4" w:tplc="B9E4F6E4" w:tentative="1">
      <w:start w:val="1"/>
      <w:numFmt w:val="bullet"/>
      <w:lvlText w:val="o"/>
      <w:lvlJc w:val="left"/>
      <w:pPr>
        <w:tabs>
          <w:tab w:val="num" w:pos="4320"/>
        </w:tabs>
        <w:ind w:left="4320" w:hanging="360"/>
      </w:pPr>
      <w:rPr>
        <w:rFonts w:ascii="Courier New" w:hAnsi="Courier New" w:hint="default"/>
      </w:rPr>
    </w:lvl>
    <w:lvl w:ilvl="5" w:tplc="3C9CA2A6" w:tentative="1">
      <w:start w:val="1"/>
      <w:numFmt w:val="bullet"/>
      <w:lvlText w:val=""/>
      <w:lvlJc w:val="left"/>
      <w:pPr>
        <w:tabs>
          <w:tab w:val="num" w:pos="5040"/>
        </w:tabs>
        <w:ind w:left="5040" w:hanging="360"/>
      </w:pPr>
      <w:rPr>
        <w:rFonts w:ascii="Wingdings" w:hAnsi="Wingdings" w:hint="default"/>
      </w:rPr>
    </w:lvl>
    <w:lvl w:ilvl="6" w:tplc="6A583EEA" w:tentative="1">
      <w:start w:val="1"/>
      <w:numFmt w:val="bullet"/>
      <w:lvlText w:val=""/>
      <w:lvlJc w:val="left"/>
      <w:pPr>
        <w:tabs>
          <w:tab w:val="num" w:pos="5760"/>
        </w:tabs>
        <w:ind w:left="5760" w:hanging="360"/>
      </w:pPr>
      <w:rPr>
        <w:rFonts w:ascii="Symbol" w:hAnsi="Symbol" w:hint="default"/>
      </w:rPr>
    </w:lvl>
    <w:lvl w:ilvl="7" w:tplc="15F0F94A" w:tentative="1">
      <w:start w:val="1"/>
      <w:numFmt w:val="bullet"/>
      <w:lvlText w:val="o"/>
      <w:lvlJc w:val="left"/>
      <w:pPr>
        <w:tabs>
          <w:tab w:val="num" w:pos="6480"/>
        </w:tabs>
        <w:ind w:left="6480" w:hanging="360"/>
      </w:pPr>
      <w:rPr>
        <w:rFonts w:ascii="Courier New" w:hAnsi="Courier New" w:hint="default"/>
      </w:rPr>
    </w:lvl>
    <w:lvl w:ilvl="8" w:tplc="251C265A"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3B5A1F29"/>
    <w:multiLevelType w:val="hybridMultilevel"/>
    <w:tmpl w:val="569034B4"/>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0" w15:restartNumberingAfterBreak="0">
    <w:nsid w:val="3BE341FE"/>
    <w:multiLevelType w:val="hybridMultilevel"/>
    <w:tmpl w:val="478E8D2C"/>
    <w:lvl w:ilvl="0" w:tplc="E4C87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C512ED7"/>
    <w:multiLevelType w:val="hybridMultilevel"/>
    <w:tmpl w:val="5FF0F34E"/>
    <w:lvl w:ilvl="0" w:tplc="AA669E4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C86171C"/>
    <w:multiLevelType w:val="hybridMultilevel"/>
    <w:tmpl w:val="8D162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CA42B84"/>
    <w:multiLevelType w:val="hybridMultilevel"/>
    <w:tmpl w:val="73CCF97E"/>
    <w:lvl w:ilvl="0" w:tplc="7BF030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15:restartNumberingAfterBreak="0">
    <w:nsid w:val="3D702837"/>
    <w:multiLevelType w:val="hybridMultilevel"/>
    <w:tmpl w:val="C728BC84"/>
    <w:lvl w:ilvl="0" w:tplc="203A9286">
      <w:numFmt w:val="bullet"/>
      <w:lvlText w:val="-"/>
      <w:lvlJc w:val="left"/>
      <w:pPr>
        <w:ind w:left="885" w:hanging="360"/>
      </w:pPr>
      <w:rPr>
        <w:rFonts w:ascii="仿宋" w:eastAsia="仿宋" w:hAnsi="仿宋" w:cs="Times New Roman" w:hint="eastAsia"/>
      </w:rPr>
    </w:lvl>
    <w:lvl w:ilvl="1" w:tplc="04090003">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45" w15:restartNumberingAfterBreak="0">
    <w:nsid w:val="3DC73348"/>
    <w:multiLevelType w:val="hybridMultilevel"/>
    <w:tmpl w:val="2D9E6E32"/>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6" w15:restartNumberingAfterBreak="0">
    <w:nsid w:val="407E65F9"/>
    <w:multiLevelType w:val="hybridMultilevel"/>
    <w:tmpl w:val="B90A60F2"/>
    <w:lvl w:ilvl="0" w:tplc="4D5AE0EC">
      <w:start w:val="1"/>
      <w:numFmt w:val="none"/>
      <w:pStyle w:val="a1"/>
      <w:lvlText w:val="%1·　"/>
      <w:lvlJc w:val="left"/>
      <w:pPr>
        <w:tabs>
          <w:tab w:val="num" w:pos="1080"/>
        </w:tabs>
        <w:ind w:left="677" w:hanging="317"/>
      </w:pPr>
      <w:rPr>
        <w:rFonts w:ascii="宋体" w:eastAsia="宋体" w:hAnsi="Times New Roman" w:hint="eastAsia"/>
        <w:b w:val="0"/>
        <w:i w:val="0"/>
        <w:sz w:val="21"/>
      </w:rPr>
    </w:lvl>
    <w:lvl w:ilvl="1" w:tplc="04090003">
      <w:start w:val="1"/>
      <w:numFmt w:val="decimal"/>
      <w:lvlText w:val="（%2）"/>
      <w:lvlJc w:val="left"/>
      <w:pPr>
        <w:tabs>
          <w:tab w:val="num" w:pos="1290"/>
        </w:tabs>
        <w:ind w:left="1290" w:hanging="930"/>
      </w:pPr>
      <w:rPr>
        <w:rFonts w:hint="eastAsia"/>
      </w:rPr>
    </w:lvl>
    <w:lvl w:ilvl="2" w:tplc="04090005" w:tentative="1">
      <w:start w:val="1"/>
      <w:numFmt w:val="bullet"/>
      <w:lvlText w:val=""/>
      <w:lvlJc w:val="left"/>
      <w:pPr>
        <w:tabs>
          <w:tab w:val="num" w:pos="1200"/>
        </w:tabs>
        <w:ind w:left="1200" w:hanging="420"/>
      </w:pPr>
      <w:rPr>
        <w:rFonts w:ascii="Wingdings" w:hAnsi="Wingdings" w:hint="default"/>
      </w:rPr>
    </w:lvl>
    <w:lvl w:ilvl="3" w:tplc="CC14B25C" w:tentative="1">
      <w:start w:val="1"/>
      <w:numFmt w:val="bullet"/>
      <w:lvlText w:val=""/>
      <w:lvlJc w:val="left"/>
      <w:pPr>
        <w:tabs>
          <w:tab w:val="num" w:pos="1620"/>
        </w:tabs>
        <w:ind w:left="1620" w:hanging="420"/>
      </w:pPr>
      <w:rPr>
        <w:rFonts w:ascii="Wingdings" w:hAnsi="Wingdings" w:hint="default"/>
      </w:rPr>
    </w:lvl>
    <w:lvl w:ilvl="4" w:tplc="04090003" w:tentative="1">
      <w:start w:val="1"/>
      <w:numFmt w:val="bullet"/>
      <w:lvlText w:val=""/>
      <w:lvlJc w:val="left"/>
      <w:pPr>
        <w:tabs>
          <w:tab w:val="num" w:pos="2040"/>
        </w:tabs>
        <w:ind w:left="2040" w:hanging="420"/>
      </w:pPr>
      <w:rPr>
        <w:rFonts w:ascii="Wingdings" w:hAnsi="Wingdings" w:hint="default"/>
      </w:rPr>
    </w:lvl>
    <w:lvl w:ilvl="5" w:tplc="04090005" w:tentative="1">
      <w:start w:val="1"/>
      <w:numFmt w:val="bullet"/>
      <w:lvlText w:val=""/>
      <w:lvlJc w:val="left"/>
      <w:pPr>
        <w:tabs>
          <w:tab w:val="num" w:pos="2460"/>
        </w:tabs>
        <w:ind w:left="2460" w:hanging="420"/>
      </w:pPr>
      <w:rPr>
        <w:rFonts w:ascii="Wingdings" w:hAnsi="Wingdings" w:hint="default"/>
      </w:rPr>
    </w:lvl>
    <w:lvl w:ilvl="6" w:tplc="04090001" w:tentative="1">
      <w:start w:val="1"/>
      <w:numFmt w:val="bullet"/>
      <w:lvlText w:val=""/>
      <w:lvlJc w:val="left"/>
      <w:pPr>
        <w:tabs>
          <w:tab w:val="num" w:pos="2880"/>
        </w:tabs>
        <w:ind w:left="2880" w:hanging="420"/>
      </w:pPr>
      <w:rPr>
        <w:rFonts w:ascii="Wingdings" w:hAnsi="Wingdings" w:hint="default"/>
      </w:rPr>
    </w:lvl>
    <w:lvl w:ilvl="7" w:tplc="04090003" w:tentative="1">
      <w:start w:val="1"/>
      <w:numFmt w:val="bullet"/>
      <w:lvlText w:val=""/>
      <w:lvlJc w:val="left"/>
      <w:pPr>
        <w:tabs>
          <w:tab w:val="num" w:pos="3300"/>
        </w:tabs>
        <w:ind w:left="3300" w:hanging="420"/>
      </w:pPr>
      <w:rPr>
        <w:rFonts w:ascii="Wingdings" w:hAnsi="Wingdings" w:hint="default"/>
      </w:rPr>
    </w:lvl>
    <w:lvl w:ilvl="8" w:tplc="04090005" w:tentative="1">
      <w:start w:val="1"/>
      <w:numFmt w:val="bullet"/>
      <w:lvlText w:val=""/>
      <w:lvlJc w:val="left"/>
      <w:pPr>
        <w:tabs>
          <w:tab w:val="num" w:pos="3720"/>
        </w:tabs>
        <w:ind w:left="3720" w:hanging="420"/>
      </w:pPr>
      <w:rPr>
        <w:rFonts w:ascii="Wingdings" w:hAnsi="Wingdings" w:hint="default"/>
      </w:rPr>
    </w:lvl>
  </w:abstractNum>
  <w:abstractNum w:abstractNumId="47" w15:restartNumberingAfterBreak="0">
    <w:nsid w:val="411D2793"/>
    <w:multiLevelType w:val="hybridMultilevel"/>
    <w:tmpl w:val="A1A27338"/>
    <w:lvl w:ilvl="0" w:tplc="DED4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14B1D2C"/>
    <w:multiLevelType w:val="hybridMultilevel"/>
    <w:tmpl w:val="A1A27338"/>
    <w:lvl w:ilvl="0" w:tplc="DED40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BC910DC"/>
    <w:multiLevelType w:val="hybridMultilevel"/>
    <w:tmpl w:val="56F4248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D417325"/>
    <w:multiLevelType w:val="hybridMultilevel"/>
    <w:tmpl w:val="A7584D40"/>
    <w:lvl w:ilvl="0" w:tplc="1C0C5BF6">
      <w:start w:val="1"/>
      <w:numFmt w:val="decimal"/>
      <w:lvlText w:val="（%1）"/>
      <w:lvlJc w:val="left"/>
      <w:pPr>
        <w:ind w:left="720" w:hanging="720"/>
      </w:pPr>
      <w:rPr>
        <w:rFonts w:hint="default"/>
        <w:b w:val="0"/>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3791BA2"/>
    <w:multiLevelType w:val="hybridMultilevel"/>
    <w:tmpl w:val="70DE5486"/>
    <w:lvl w:ilvl="0" w:tplc="2B8AC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003F8F"/>
    <w:multiLevelType w:val="hybridMultilevel"/>
    <w:tmpl w:val="3F82B4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9B65550"/>
    <w:multiLevelType w:val="multilevel"/>
    <w:tmpl w:val="59B655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4" w15:restartNumberingAfterBreak="0">
    <w:nsid w:val="5A11107E"/>
    <w:multiLevelType w:val="hybridMultilevel"/>
    <w:tmpl w:val="D09CA306"/>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15:restartNumberingAfterBreak="0">
    <w:nsid w:val="5DD20296"/>
    <w:multiLevelType w:val="hybridMultilevel"/>
    <w:tmpl w:val="C5B6874C"/>
    <w:lvl w:ilvl="0" w:tplc="35B48D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FD77636"/>
    <w:multiLevelType w:val="multilevel"/>
    <w:tmpl w:val="7570A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0C83483"/>
    <w:multiLevelType w:val="hybridMultilevel"/>
    <w:tmpl w:val="643E03E0"/>
    <w:lvl w:ilvl="0" w:tplc="F9747B6C">
      <w:start w:val="1"/>
      <w:numFmt w:val="decimal"/>
      <w:lvlText w:val="%1."/>
      <w:lvlJc w:val="left"/>
      <w:pPr>
        <w:ind w:left="720" w:hanging="360"/>
      </w:pPr>
      <w:rPr>
        <w:rFonts w:ascii="仿宋" w:eastAsia="仿宋" w:hAnsi="仿宋" w:cs="Times New Roman"/>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8" w15:restartNumberingAfterBreak="0">
    <w:nsid w:val="60F84321"/>
    <w:multiLevelType w:val="multilevel"/>
    <w:tmpl w:val="E3DAA092"/>
    <w:lvl w:ilvl="0">
      <w:start w:val="1"/>
      <w:numFmt w:val="decimal"/>
      <w:pStyle w:val="1h1H1Huvudrubrikh1h1applevel1Level1Headhead"/>
      <w:lvlText w:val="%1"/>
      <w:lvlJc w:val="left"/>
      <w:pPr>
        <w:tabs>
          <w:tab w:val="num" w:pos="432"/>
        </w:tabs>
        <w:ind w:left="432" w:hanging="432"/>
      </w:pPr>
      <w:rPr>
        <w:rFonts w:hint="eastAsia"/>
      </w:rPr>
    </w:lvl>
    <w:lvl w:ilvl="1">
      <w:start w:val="1"/>
      <w:numFmt w:val="decimal"/>
      <w:pStyle w:val="21"/>
      <w:lvlText w:val="%1.%2"/>
      <w:lvlJc w:val="left"/>
      <w:pPr>
        <w:tabs>
          <w:tab w:val="num" w:pos="576"/>
        </w:tabs>
        <w:ind w:left="576" w:hanging="576"/>
      </w:pPr>
      <w:rPr>
        <w:rFonts w:hint="eastAsia"/>
      </w:rPr>
    </w:lvl>
    <w:lvl w:ilvl="2">
      <w:start w:val="1"/>
      <w:numFmt w:val="decimal"/>
      <w:pStyle w:val="31"/>
      <w:lvlText w:val="%1.%2.%3"/>
      <w:lvlJc w:val="left"/>
      <w:pPr>
        <w:tabs>
          <w:tab w:val="num" w:pos="1997"/>
        </w:tabs>
        <w:ind w:left="1997" w:hanging="720"/>
      </w:pPr>
      <w:rPr>
        <w:rFonts w:hint="eastAsia"/>
      </w:rPr>
    </w:lvl>
    <w:lvl w:ilvl="3">
      <w:start w:val="1"/>
      <w:numFmt w:val="decimal"/>
      <w:pStyle w:val="41"/>
      <w:lvlText w:val="%1.%2.%3.%4"/>
      <w:lvlJc w:val="left"/>
      <w:pPr>
        <w:tabs>
          <w:tab w:val="num" w:pos="864"/>
        </w:tabs>
        <w:ind w:left="864" w:hanging="864"/>
      </w:pPr>
      <w:rPr>
        <w:rFonts w:hint="eastAsia"/>
        <w:color w:val="auto"/>
      </w:rPr>
    </w:lvl>
    <w:lvl w:ilvl="4">
      <w:start w:val="1"/>
      <w:numFmt w:val="decimal"/>
      <w:pStyle w:val="50"/>
      <w:lvlText w:val="%1.%2.%3.%4.%5"/>
      <w:lvlJc w:val="left"/>
      <w:pPr>
        <w:tabs>
          <w:tab w:val="num" w:pos="1008"/>
        </w:tabs>
        <w:ind w:left="1008" w:hanging="1008"/>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59" w15:restartNumberingAfterBreak="0">
    <w:nsid w:val="61EB3514"/>
    <w:multiLevelType w:val="hybridMultilevel"/>
    <w:tmpl w:val="DF1856C0"/>
    <w:lvl w:ilvl="0" w:tplc="04090017">
      <w:start w:val="1"/>
      <w:numFmt w:val="chineseCountingThousand"/>
      <w:lvlText w:val="(%1)"/>
      <w:lvlJc w:val="left"/>
      <w:pPr>
        <w:ind w:left="1080" w:hanging="360"/>
      </w:pPr>
      <w:rPr>
        <w:rFonts w:hint="default"/>
      </w:rPr>
    </w:lvl>
    <w:lvl w:ilvl="1" w:tplc="24E6008A">
      <w:start w:val="1"/>
      <w:numFmt w:val="decimal"/>
      <w:lvlText w:val="%2."/>
      <w:lvlJc w:val="left"/>
      <w:pPr>
        <w:ind w:left="1560" w:hanging="420"/>
      </w:pPr>
      <w:rPr>
        <w:rFonts w:hint="eastAsia"/>
      </w:rPr>
    </w:lvl>
    <w:lvl w:ilvl="2" w:tplc="6A96820A">
      <w:start w:val="1"/>
      <w:numFmt w:val="decimal"/>
      <w:lvlText w:val="%3)"/>
      <w:lvlJc w:val="left"/>
      <w:pPr>
        <w:ind w:left="1980" w:hanging="420"/>
      </w:pPr>
      <w:rPr>
        <w:rFonts w:hint="eastAsia"/>
      </w:r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0" w15:restartNumberingAfterBreak="0">
    <w:nsid w:val="64C93327"/>
    <w:multiLevelType w:val="hybridMultilevel"/>
    <w:tmpl w:val="0DA831E0"/>
    <w:lvl w:ilvl="0" w:tplc="FE68AA54">
      <w:start w:val="1"/>
      <w:numFmt w:val="decimal"/>
      <w:lvlText w:val="%1."/>
      <w:lvlJc w:val="left"/>
      <w:pPr>
        <w:ind w:left="360" w:hanging="360"/>
      </w:pPr>
      <w:rPr>
        <w:rFonts w:asciiTheme="minorEastAsia" w:eastAsiaTheme="minorEastAsia" w:hAnsiTheme="min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6A93670"/>
    <w:multiLevelType w:val="hybridMultilevel"/>
    <w:tmpl w:val="19982A44"/>
    <w:lvl w:ilvl="0" w:tplc="AB161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7B13275"/>
    <w:multiLevelType w:val="hybridMultilevel"/>
    <w:tmpl w:val="A4189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7D65934"/>
    <w:multiLevelType w:val="hybridMultilevel"/>
    <w:tmpl w:val="E320C4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85261AB"/>
    <w:multiLevelType w:val="hybridMultilevel"/>
    <w:tmpl w:val="A4189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8BC4C90"/>
    <w:multiLevelType w:val="hybridMultilevel"/>
    <w:tmpl w:val="D9146886"/>
    <w:lvl w:ilvl="0" w:tplc="DA881798">
      <w:start w:val="1"/>
      <w:numFmt w:val="none"/>
      <w:pStyle w:val="SRSrqmtreference"/>
      <w:lvlText w:val="%1Reference:"/>
      <w:lvlJc w:val="left"/>
      <w:pPr>
        <w:tabs>
          <w:tab w:val="num" w:pos="3578"/>
        </w:tabs>
        <w:ind w:left="1778" w:hanging="360"/>
      </w:pPr>
      <w:rPr>
        <w:rFonts w:hint="eastAsia"/>
        <w:b/>
        <w:i w:val="0"/>
      </w:rPr>
    </w:lvl>
    <w:lvl w:ilvl="1" w:tplc="7960CB10" w:tentative="1">
      <w:start w:val="1"/>
      <w:numFmt w:val="lowerLetter"/>
      <w:lvlText w:val="%2)"/>
      <w:lvlJc w:val="left"/>
      <w:pPr>
        <w:tabs>
          <w:tab w:val="num" w:pos="840"/>
        </w:tabs>
        <w:ind w:left="840" w:hanging="420"/>
      </w:pPr>
    </w:lvl>
    <w:lvl w:ilvl="2" w:tplc="BED45BDA" w:tentative="1">
      <w:start w:val="1"/>
      <w:numFmt w:val="lowerRoman"/>
      <w:lvlText w:val="%3."/>
      <w:lvlJc w:val="right"/>
      <w:pPr>
        <w:tabs>
          <w:tab w:val="num" w:pos="1260"/>
        </w:tabs>
        <w:ind w:left="1260" w:hanging="420"/>
      </w:pPr>
    </w:lvl>
    <w:lvl w:ilvl="3" w:tplc="5560B3D8" w:tentative="1">
      <w:start w:val="1"/>
      <w:numFmt w:val="decimal"/>
      <w:lvlText w:val="%4."/>
      <w:lvlJc w:val="left"/>
      <w:pPr>
        <w:tabs>
          <w:tab w:val="num" w:pos="1680"/>
        </w:tabs>
        <w:ind w:left="1680" w:hanging="420"/>
      </w:pPr>
    </w:lvl>
    <w:lvl w:ilvl="4" w:tplc="18E676A0" w:tentative="1">
      <w:start w:val="1"/>
      <w:numFmt w:val="lowerLetter"/>
      <w:lvlText w:val="%5)"/>
      <w:lvlJc w:val="left"/>
      <w:pPr>
        <w:tabs>
          <w:tab w:val="num" w:pos="2100"/>
        </w:tabs>
        <w:ind w:left="2100" w:hanging="420"/>
      </w:pPr>
    </w:lvl>
    <w:lvl w:ilvl="5" w:tplc="4CB07C84" w:tentative="1">
      <w:start w:val="1"/>
      <w:numFmt w:val="lowerRoman"/>
      <w:lvlText w:val="%6."/>
      <w:lvlJc w:val="right"/>
      <w:pPr>
        <w:tabs>
          <w:tab w:val="num" w:pos="2520"/>
        </w:tabs>
        <w:ind w:left="2520" w:hanging="420"/>
      </w:pPr>
    </w:lvl>
    <w:lvl w:ilvl="6" w:tplc="71FE8BDC" w:tentative="1">
      <w:start w:val="1"/>
      <w:numFmt w:val="decimal"/>
      <w:lvlText w:val="%7."/>
      <w:lvlJc w:val="left"/>
      <w:pPr>
        <w:tabs>
          <w:tab w:val="num" w:pos="2940"/>
        </w:tabs>
        <w:ind w:left="2940" w:hanging="420"/>
      </w:pPr>
    </w:lvl>
    <w:lvl w:ilvl="7" w:tplc="091E313C" w:tentative="1">
      <w:start w:val="1"/>
      <w:numFmt w:val="lowerLetter"/>
      <w:lvlText w:val="%8)"/>
      <w:lvlJc w:val="left"/>
      <w:pPr>
        <w:tabs>
          <w:tab w:val="num" w:pos="3360"/>
        </w:tabs>
        <w:ind w:left="3360" w:hanging="420"/>
      </w:pPr>
    </w:lvl>
    <w:lvl w:ilvl="8" w:tplc="2DF8EDE6" w:tentative="1">
      <w:start w:val="1"/>
      <w:numFmt w:val="lowerRoman"/>
      <w:lvlText w:val="%9."/>
      <w:lvlJc w:val="right"/>
      <w:pPr>
        <w:tabs>
          <w:tab w:val="num" w:pos="3780"/>
        </w:tabs>
        <w:ind w:left="3780" w:hanging="420"/>
      </w:pPr>
    </w:lvl>
  </w:abstractNum>
  <w:abstractNum w:abstractNumId="66" w15:restartNumberingAfterBreak="0">
    <w:nsid w:val="69DE3D4A"/>
    <w:multiLevelType w:val="hybridMultilevel"/>
    <w:tmpl w:val="3834A4B0"/>
    <w:lvl w:ilvl="0" w:tplc="04090017">
      <w:start w:val="1"/>
      <w:numFmt w:val="chineseCountingThousand"/>
      <w:lvlText w:val="(%1)"/>
      <w:lvlJc w:val="left"/>
      <w:pPr>
        <w:ind w:left="1080" w:hanging="360"/>
      </w:pPr>
      <w:rPr>
        <w:rFonts w:hint="default"/>
      </w:rPr>
    </w:lvl>
    <w:lvl w:ilvl="1" w:tplc="24E6008A">
      <w:start w:val="1"/>
      <w:numFmt w:val="decimal"/>
      <w:lvlText w:val="%2."/>
      <w:lvlJc w:val="left"/>
      <w:pPr>
        <w:ind w:left="1560" w:hanging="420"/>
      </w:pPr>
      <w:rPr>
        <w:rFonts w:hint="eastAsia"/>
      </w:rPr>
    </w:lvl>
    <w:lvl w:ilvl="2" w:tplc="0409001B">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7" w15:restartNumberingAfterBreak="0">
    <w:nsid w:val="6CEA2025"/>
    <w:multiLevelType w:val="multilevel"/>
    <w:tmpl w:val="F7168CC6"/>
    <w:lvl w:ilvl="0">
      <w:start w:val="1"/>
      <w:numFmt w:val="decimal"/>
      <w:lvlText w:val="[WDF_1.0_Feature%1]"/>
      <w:lvlJc w:val="left"/>
      <w:pPr>
        <w:tabs>
          <w:tab w:val="num" w:pos="1860"/>
        </w:tabs>
        <w:ind w:left="1860" w:hanging="420"/>
      </w:pPr>
      <w:rPr>
        <w:rFonts w:hint="eastAsia"/>
        <w:b w:val="0"/>
        <w:i w:val="0"/>
        <w:sz w:val="21"/>
      </w:rPr>
    </w:lvl>
    <w:lvl w:ilvl="1">
      <w:start w:val="1"/>
      <w:numFmt w:val="decimal"/>
      <w:pStyle w:val="a2"/>
      <w:suff w:val="nothing"/>
      <w:lvlText w:val="%1%2　"/>
      <w:lvlJc w:val="left"/>
      <w:pPr>
        <w:ind w:left="1440" w:firstLine="0"/>
      </w:pPr>
      <w:rPr>
        <w:rFonts w:ascii="黑体" w:eastAsia="黑体" w:hAnsi="Times New Roman" w:hint="eastAsia"/>
        <w:b w:val="0"/>
        <w:i w:val="0"/>
        <w:sz w:val="21"/>
      </w:rPr>
    </w:lvl>
    <w:lvl w:ilvl="2">
      <w:start w:val="1"/>
      <w:numFmt w:val="decimal"/>
      <w:pStyle w:val="a3"/>
      <w:suff w:val="nothing"/>
      <w:lvlText w:val="%1%2.%3　"/>
      <w:lvlJc w:val="left"/>
      <w:pPr>
        <w:ind w:left="1440" w:firstLine="0"/>
      </w:pPr>
      <w:rPr>
        <w:rFonts w:ascii="黑体" w:eastAsia="黑体" w:hAnsi="Times New Roman" w:hint="eastAsia"/>
        <w:b w:val="0"/>
        <w:i w:val="0"/>
        <w:sz w:val="21"/>
      </w:rPr>
    </w:lvl>
    <w:lvl w:ilvl="3">
      <w:start w:val="1"/>
      <w:numFmt w:val="decimal"/>
      <w:suff w:val="nothing"/>
      <w:lvlText w:val="%1%2.%3.%4　"/>
      <w:lvlJc w:val="left"/>
      <w:pPr>
        <w:ind w:left="1440" w:firstLine="0"/>
      </w:pPr>
      <w:rPr>
        <w:rFonts w:ascii="黑体" w:eastAsia="黑体" w:hAnsi="Times New Roman" w:hint="eastAsia"/>
        <w:b w:val="0"/>
        <w:i w:val="0"/>
        <w:sz w:val="21"/>
      </w:rPr>
    </w:lvl>
    <w:lvl w:ilvl="4">
      <w:start w:val="1"/>
      <w:numFmt w:val="decimal"/>
      <w:suff w:val="nothing"/>
      <w:lvlText w:val="%1%2.%3.%4.%5　"/>
      <w:lvlJc w:val="left"/>
      <w:pPr>
        <w:ind w:left="1440" w:firstLine="0"/>
      </w:pPr>
      <w:rPr>
        <w:rFonts w:ascii="黑体" w:eastAsia="黑体" w:hAnsi="Times New Roman" w:hint="eastAsia"/>
        <w:b w:val="0"/>
        <w:i w:val="0"/>
        <w:sz w:val="21"/>
      </w:rPr>
    </w:lvl>
    <w:lvl w:ilvl="5">
      <w:start w:val="1"/>
      <w:numFmt w:val="decimal"/>
      <w:suff w:val="nothing"/>
      <w:lvlText w:val="%1%2.%3.%4.%5.%6　"/>
      <w:lvlJc w:val="left"/>
      <w:pPr>
        <w:ind w:left="1440" w:firstLine="0"/>
      </w:pPr>
      <w:rPr>
        <w:rFonts w:ascii="黑体" w:eastAsia="黑体" w:hAnsi="Times New Roman" w:hint="eastAsia"/>
        <w:b w:val="0"/>
        <w:i w:val="0"/>
        <w:sz w:val="21"/>
      </w:rPr>
    </w:lvl>
    <w:lvl w:ilvl="6">
      <w:start w:val="1"/>
      <w:numFmt w:val="decimal"/>
      <w:suff w:val="nothing"/>
      <w:lvlText w:val="%1%2.%3.%4.%5.%6.%7　"/>
      <w:lvlJc w:val="left"/>
      <w:pPr>
        <w:ind w:left="1440" w:firstLine="0"/>
      </w:pPr>
      <w:rPr>
        <w:rFonts w:ascii="黑体" w:eastAsia="黑体" w:hAnsi="Times New Roman" w:hint="eastAsia"/>
        <w:b w:val="0"/>
        <w:i w:val="0"/>
        <w:sz w:val="21"/>
      </w:rPr>
    </w:lvl>
    <w:lvl w:ilvl="7">
      <w:start w:val="1"/>
      <w:numFmt w:val="decimal"/>
      <w:lvlText w:val="%1.%2.%3.%4.%5.%6.%7.%8"/>
      <w:lvlJc w:val="left"/>
      <w:pPr>
        <w:tabs>
          <w:tab w:val="num" w:pos="5791"/>
        </w:tabs>
        <w:ind w:left="5409" w:hanging="1418"/>
      </w:pPr>
      <w:rPr>
        <w:rFonts w:hint="eastAsia"/>
      </w:rPr>
    </w:lvl>
    <w:lvl w:ilvl="8">
      <w:start w:val="1"/>
      <w:numFmt w:val="decimal"/>
      <w:lvlText w:val="%1.%2.%3.%4.%5.%6.%7.%8.%9"/>
      <w:lvlJc w:val="left"/>
      <w:pPr>
        <w:tabs>
          <w:tab w:val="num" w:pos="6217"/>
        </w:tabs>
        <w:ind w:left="6117" w:hanging="1700"/>
      </w:pPr>
      <w:rPr>
        <w:rFonts w:hint="eastAsia"/>
      </w:rPr>
    </w:lvl>
  </w:abstractNum>
  <w:abstractNum w:abstractNumId="68" w15:restartNumberingAfterBreak="0">
    <w:nsid w:val="6F9E5283"/>
    <w:multiLevelType w:val="hybridMultilevel"/>
    <w:tmpl w:val="3B7C5972"/>
    <w:lvl w:ilvl="0" w:tplc="04090001">
      <w:start w:val="1"/>
      <w:numFmt w:val="none"/>
      <w:pStyle w:val="SRSrqmtdependency"/>
      <w:lvlText w:val="%1Dependency:"/>
      <w:lvlJc w:val="left"/>
      <w:pPr>
        <w:tabs>
          <w:tab w:val="num" w:pos="3938"/>
        </w:tabs>
        <w:ind w:left="1778" w:hanging="360"/>
      </w:pPr>
      <w:rPr>
        <w:rFonts w:hint="eastAsia"/>
        <w:b/>
        <w:i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69" w15:restartNumberingAfterBreak="0">
    <w:nsid w:val="71785D19"/>
    <w:multiLevelType w:val="multilevel"/>
    <w:tmpl w:val="A63E398A"/>
    <w:lvl w:ilvl="0">
      <w:start w:val="1"/>
      <w:numFmt w:val="decimal"/>
      <w:pStyle w:val="TableTitle"/>
      <w:lvlText w:val="Table %1."/>
      <w:lvlJc w:val="left"/>
      <w:pPr>
        <w:tabs>
          <w:tab w:val="num" w:pos="1944"/>
        </w:tabs>
        <w:ind w:left="1649" w:hanging="425"/>
      </w:pPr>
      <w:rPr>
        <w:rFonts w:hint="eastAsia"/>
      </w:rPr>
    </w:lvl>
    <w:lvl w:ilvl="1">
      <w:start w:val="1"/>
      <w:numFmt w:val="decimal"/>
      <w:lvlText w:val="%1.%2."/>
      <w:lvlJc w:val="left"/>
      <w:pPr>
        <w:tabs>
          <w:tab w:val="num" w:pos="1791"/>
        </w:tabs>
        <w:ind w:left="1791" w:hanging="567"/>
      </w:pPr>
      <w:rPr>
        <w:rFonts w:hint="eastAsia"/>
      </w:rPr>
    </w:lvl>
    <w:lvl w:ilvl="2">
      <w:start w:val="1"/>
      <w:numFmt w:val="decimal"/>
      <w:lvlText w:val="%1.%2.%3."/>
      <w:lvlJc w:val="left"/>
      <w:pPr>
        <w:tabs>
          <w:tab w:val="num" w:pos="1933"/>
        </w:tabs>
        <w:ind w:left="1933" w:hanging="709"/>
      </w:pPr>
      <w:rPr>
        <w:rFonts w:hint="eastAsia"/>
      </w:rPr>
    </w:lvl>
    <w:lvl w:ilvl="3">
      <w:start w:val="1"/>
      <w:numFmt w:val="decimal"/>
      <w:lvlText w:val="%1.%2.%3.%4."/>
      <w:lvlJc w:val="left"/>
      <w:pPr>
        <w:tabs>
          <w:tab w:val="num" w:pos="2075"/>
        </w:tabs>
        <w:ind w:left="2075" w:hanging="851"/>
      </w:pPr>
      <w:rPr>
        <w:rFonts w:hint="eastAsia"/>
      </w:rPr>
    </w:lvl>
    <w:lvl w:ilvl="4">
      <w:start w:val="1"/>
      <w:numFmt w:val="decimal"/>
      <w:lvlText w:val="%1.%2.%3.%4.%5."/>
      <w:lvlJc w:val="left"/>
      <w:pPr>
        <w:tabs>
          <w:tab w:val="num" w:pos="2216"/>
        </w:tabs>
        <w:ind w:left="2216" w:hanging="992"/>
      </w:pPr>
      <w:rPr>
        <w:rFonts w:hint="eastAsia"/>
      </w:rPr>
    </w:lvl>
    <w:lvl w:ilvl="5">
      <w:start w:val="1"/>
      <w:numFmt w:val="decimal"/>
      <w:lvlText w:val="%1.%2.%3.%4.%5.%6."/>
      <w:lvlJc w:val="left"/>
      <w:pPr>
        <w:tabs>
          <w:tab w:val="num" w:pos="2358"/>
        </w:tabs>
        <w:ind w:left="2358" w:hanging="1134"/>
      </w:pPr>
      <w:rPr>
        <w:rFonts w:hint="eastAsia"/>
      </w:rPr>
    </w:lvl>
    <w:lvl w:ilvl="6">
      <w:start w:val="1"/>
      <w:numFmt w:val="decimal"/>
      <w:lvlText w:val="%1.%2.%3.%4.%5.%6.%7."/>
      <w:lvlJc w:val="left"/>
      <w:pPr>
        <w:tabs>
          <w:tab w:val="num" w:pos="2500"/>
        </w:tabs>
        <w:ind w:left="2500" w:hanging="1276"/>
      </w:pPr>
      <w:rPr>
        <w:rFonts w:hint="eastAsia"/>
      </w:rPr>
    </w:lvl>
    <w:lvl w:ilvl="7">
      <w:start w:val="1"/>
      <w:numFmt w:val="decimal"/>
      <w:lvlText w:val="%1.%2.%3.%4.%5.%6.%7.%8."/>
      <w:lvlJc w:val="left"/>
      <w:pPr>
        <w:tabs>
          <w:tab w:val="num" w:pos="2642"/>
        </w:tabs>
        <w:ind w:left="2642" w:hanging="1418"/>
      </w:pPr>
      <w:rPr>
        <w:rFonts w:hint="eastAsia"/>
      </w:rPr>
    </w:lvl>
    <w:lvl w:ilvl="8">
      <w:start w:val="1"/>
      <w:numFmt w:val="decimal"/>
      <w:lvlText w:val="%1.%2.%3.%4.%5.%6.%7.%8.%9."/>
      <w:lvlJc w:val="left"/>
      <w:pPr>
        <w:tabs>
          <w:tab w:val="num" w:pos="2783"/>
        </w:tabs>
        <w:ind w:left="2783" w:hanging="1559"/>
      </w:pPr>
      <w:rPr>
        <w:rFonts w:hint="eastAsia"/>
      </w:rPr>
    </w:lvl>
  </w:abstractNum>
  <w:abstractNum w:abstractNumId="70" w15:restartNumberingAfterBreak="0">
    <w:nsid w:val="72114ED4"/>
    <w:multiLevelType w:val="multilevel"/>
    <w:tmpl w:val="1B585640"/>
    <w:lvl w:ilvl="0">
      <w:start w:val="1"/>
      <w:numFmt w:val="decimal"/>
      <w:pStyle w:val="1"/>
      <w:lvlText w:val="%1."/>
      <w:lvlJc w:val="left"/>
      <w:pPr>
        <w:tabs>
          <w:tab w:val="num" w:pos="425"/>
        </w:tabs>
        <w:ind w:left="425" w:hanging="425"/>
      </w:pPr>
      <w:rPr>
        <w:rFonts w:ascii="Times New Roman" w:eastAsia="黑体" w:hAnsi="Times New Roman" w:hint="default"/>
        <w:sz w:val="21"/>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Restart w:val="1"/>
      <w:suff w:val="space"/>
      <w:lvlText w:val="图%1.%7"/>
      <w:lvlJc w:val="left"/>
      <w:pPr>
        <w:ind w:left="1276" w:hanging="1276"/>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
      <w:lvlRestart w:val="1"/>
      <w:suff w:val="space"/>
      <w:lvlText w:val="表%1-%8"/>
      <w:lvlJc w:val="left"/>
      <w:pPr>
        <w:ind w:left="1276" w:hanging="1276"/>
      </w:pPr>
      <w:rPr>
        <w:rFonts w:hint="eastAsia"/>
      </w:rPr>
    </w:lvl>
    <w:lvl w:ilvl="8">
      <w:start w:val="1"/>
      <w:numFmt w:val="decimal"/>
      <w:lvlText w:val="%1.%2.%3.%4.%5.%6.%7.%8.%9."/>
      <w:lvlJc w:val="left"/>
      <w:pPr>
        <w:tabs>
          <w:tab w:val="num" w:pos="1559"/>
        </w:tabs>
        <w:ind w:left="1559" w:hanging="1559"/>
      </w:pPr>
      <w:rPr>
        <w:rFonts w:hint="eastAsia"/>
      </w:rPr>
    </w:lvl>
  </w:abstractNum>
  <w:abstractNum w:abstractNumId="71" w15:restartNumberingAfterBreak="0">
    <w:nsid w:val="723A6EA9"/>
    <w:multiLevelType w:val="hybridMultilevel"/>
    <w:tmpl w:val="478E8D2C"/>
    <w:lvl w:ilvl="0" w:tplc="E4C87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7421681F"/>
    <w:multiLevelType w:val="hybridMultilevel"/>
    <w:tmpl w:val="337453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6A3155D"/>
    <w:multiLevelType w:val="hybridMultilevel"/>
    <w:tmpl w:val="65E22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8D430D3"/>
    <w:multiLevelType w:val="hybridMultilevel"/>
    <w:tmpl w:val="4E545FC4"/>
    <w:lvl w:ilvl="0" w:tplc="30883830">
      <w:start w:val="1"/>
      <w:numFmt w:val="decimal"/>
      <w:pStyle w:val="Figure"/>
      <w:lvlText w:val="Figure %1"/>
      <w:lvlJc w:val="left"/>
      <w:pPr>
        <w:tabs>
          <w:tab w:val="num" w:pos="3600"/>
        </w:tabs>
        <w:ind w:left="3300" w:hanging="420"/>
      </w:pPr>
      <w:rPr>
        <w:rFonts w:hint="eastAsia"/>
      </w:rPr>
    </w:lvl>
    <w:lvl w:ilvl="1" w:tplc="04090019">
      <w:start w:val="1"/>
      <w:numFmt w:val="decimal"/>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5" w15:restartNumberingAfterBreak="0">
    <w:nsid w:val="79660751"/>
    <w:multiLevelType w:val="multilevel"/>
    <w:tmpl w:val="BD34FF7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pStyle w:val="32"/>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6" w15:restartNumberingAfterBreak="0">
    <w:nsid w:val="7A2D70BC"/>
    <w:multiLevelType w:val="hybridMultilevel"/>
    <w:tmpl w:val="19982A44"/>
    <w:lvl w:ilvl="0" w:tplc="AB161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B536756"/>
    <w:multiLevelType w:val="hybridMultilevel"/>
    <w:tmpl w:val="90EE7720"/>
    <w:lvl w:ilvl="0" w:tplc="2D8CB88C">
      <w:start w:val="1"/>
      <w:numFmt w:val="bullet"/>
      <w:pStyle w:val="Bul1"/>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8" w15:restartNumberingAfterBreak="0">
    <w:nsid w:val="7C2C09FE"/>
    <w:multiLevelType w:val="hybridMultilevel"/>
    <w:tmpl w:val="1A48A762"/>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9" w15:restartNumberingAfterBreak="0">
    <w:nsid w:val="7CB44F0E"/>
    <w:multiLevelType w:val="hybridMultilevel"/>
    <w:tmpl w:val="21A045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E6D7FAE"/>
    <w:multiLevelType w:val="hybridMultilevel"/>
    <w:tmpl w:val="CFD24E04"/>
    <w:lvl w:ilvl="0" w:tplc="DED87F7A">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E7D4661"/>
    <w:multiLevelType w:val="singleLevel"/>
    <w:tmpl w:val="65887F2E"/>
    <w:lvl w:ilvl="0">
      <w:start w:val="1"/>
      <w:numFmt w:val="decimal"/>
      <w:pStyle w:val="ListBulletO"/>
      <w:lvlText w:val="[O-PAS-Prepaid-0%10]"/>
      <w:lvlJc w:val="left"/>
      <w:pPr>
        <w:tabs>
          <w:tab w:val="num" w:pos="1800"/>
        </w:tabs>
        <w:ind w:left="907" w:hanging="907"/>
      </w:pPr>
      <w:rPr>
        <w:rFonts w:hint="default"/>
        <w:b/>
        <w:i/>
        <w:sz w:val="20"/>
      </w:rPr>
    </w:lvl>
  </w:abstractNum>
  <w:num w:numId="1">
    <w:abstractNumId w:val="58"/>
  </w:num>
  <w:num w:numId="2">
    <w:abstractNumId w:val="22"/>
  </w:num>
  <w:num w:numId="3">
    <w:abstractNumId w:val="8"/>
  </w:num>
  <w:num w:numId="4">
    <w:abstractNumId w:val="6"/>
  </w:num>
  <w:num w:numId="5">
    <w:abstractNumId w:val="33"/>
  </w:num>
  <w:num w:numId="6">
    <w:abstractNumId w:val="65"/>
  </w:num>
  <w:num w:numId="7">
    <w:abstractNumId w:val="68"/>
  </w:num>
  <w:num w:numId="8">
    <w:abstractNumId w:val="21"/>
  </w:num>
  <w:num w:numId="9">
    <w:abstractNumId w:val="69"/>
  </w:num>
  <w:num w:numId="10">
    <w:abstractNumId w:val="74"/>
  </w:num>
  <w:num w:numId="11">
    <w:abstractNumId w:val="7"/>
  </w:num>
  <w:num w:numId="12">
    <w:abstractNumId w:val="2"/>
  </w:num>
  <w:num w:numId="13">
    <w:abstractNumId w:val="1"/>
  </w:num>
  <w:num w:numId="14">
    <w:abstractNumId w:val="0"/>
  </w:num>
  <w:num w:numId="15">
    <w:abstractNumId w:val="5"/>
  </w:num>
  <w:num w:numId="16">
    <w:abstractNumId w:val="4"/>
  </w:num>
  <w:num w:numId="17">
    <w:abstractNumId w:val="3"/>
  </w:num>
  <w:num w:numId="18">
    <w:abstractNumId w:val="81"/>
  </w:num>
  <w:num w:numId="19">
    <w:abstractNumId w:val="38"/>
  </w:num>
  <w:num w:numId="20">
    <w:abstractNumId w:val="67"/>
  </w:num>
  <w:num w:numId="21">
    <w:abstractNumId w:val="46"/>
  </w:num>
  <w:num w:numId="22">
    <w:abstractNumId w:val="77"/>
  </w:num>
  <w:num w:numId="23">
    <w:abstractNumId w:val="34"/>
  </w:num>
  <w:num w:numId="24">
    <w:abstractNumId w:val="75"/>
  </w:num>
  <w:num w:numId="25">
    <w:abstractNumId w:val="70"/>
  </w:num>
  <w:num w:numId="26">
    <w:abstractNumId w:val="9"/>
  </w:num>
  <w:num w:numId="27">
    <w:abstractNumId w:val="64"/>
  </w:num>
  <w:num w:numId="28">
    <w:abstractNumId w:val="62"/>
  </w:num>
  <w:num w:numId="29">
    <w:abstractNumId w:val="10"/>
  </w:num>
  <w:num w:numId="30">
    <w:abstractNumId w:val="42"/>
  </w:num>
  <w:num w:numId="31">
    <w:abstractNumId w:val="29"/>
  </w:num>
  <w:num w:numId="32">
    <w:abstractNumId w:val="11"/>
  </w:num>
  <w:num w:numId="33">
    <w:abstractNumId w:val="76"/>
  </w:num>
  <w:num w:numId="34">
    <w:abstractNumId w:val="61"/>
  </w:num>
  <w:num w:numId="35">
    <w:abstractNumId w:val="26"/>
  </w:num>
  <w:num w:numId="36">
    <w:abstractNumId w:val="15"/>
  </w:num>
  <w:num w:numId="37">
    <w:abstractNumId w:val="71"/>
  </w:num>
  <w:num w:numId="38">
    <w:abstractNumId w:val="40"/>
  </w:num>
  <w:num w:numId="39">
    <w:abstractNumId w:val="24"/>
  </w:num>
  <w:num w:numId="40">
    <w:abstractNumId w:val="23"/>
  </w:num>
  <w:num w:numId="41">
    <w:abstractNumId w:val="78"/>
  </w:num>
  <w:num w:numId="42">
    <w:abstractNumId w:val="31"/>
  </w:num>
  <w:num w:numId="43">
    <w:abstractNumId w:val="79"/>
  </w:num>
  <w:num w:numId="44">
    <w:abstractNumId w:val="35"/>
  </w:num>
  <w:num w:numId="45">
    <w:abstractNumId w:val="13"/>
  </w:num>
  <w:num w:numId="46">
    <w:abstractNumId w:val="73"/>
  </w:num>
  <w:num w:numId="47">
    <w:abstractNumId w:val="52"/>
  </w:num>
  <w:num w:numId="48">
    <w:abstractNumId w:val="41"/>
  </w:num>
  <w:num w:numId="49">
    <w:abstractNumId w:val="50"/>
  </w:num>
  <w:num w:numId="50">
    <w:abstractNumId w:val="28"/>
  </w:num>
  <w:num w:numId="51">
    <w:abstractNumId w:val="27"/>
  </w:num>
  <w:num w:numId="52">
    <w:abstractNumId w:val="66"/>
  </w:num>
  <w:num w:numId="53">
    <w:abstractNumId w:val="19"/>
  </w:num>
  <w:num w:numId="54">
    <w:abstractNumId w:val="59"/>
  </w:num>
  <w:num w:numId="55">
    <w:abstractNumId w:val="55"/>
  </w:num>
  <w:num w:numId="56">
    <w:abstractNumId w:val="20"/>
  </w:num>
  <w:num w:numId="57">
    <w:abstractNumId w:val="63"/>
  </w:num>
  <w:num w:numId="58">
    <w:abstractNumId w:val="18"/>
  </w:num>
  <w:num w:numId="59">
    <w:abstractNumId w:val="14"/>
  </w:num>
  <w:num w:numId="60">
    <w:abstractNumId w:val="39"/>
  </w:num>
  <w:num w:numId="61">
    <w:abstractNumId w:val="36"/>
  </w:num>
  <w:num w:numId="62">
    <w:abstractNumId w:val="72"/>
  </w:num>
  <w:num w:numId="63">
    <w:abstractNumId w:val="51"/>
  </w:num>
  <w:num w:numId="64">
    <w:abstractNumId w:val="53"/>
  </w:num>
  <w:num w:numId="65">
    <w:abstractNumId w:val="32"/>
  </w:num>
  <w:num w:numId="66">
    <w:abstractNumId w:val="43"/>
  </w:num>
  <w:num w:numId="67">
    <w:abstractNumId w:val="54"/>
  </w:num>
  <w:num w:numId="68">
    <w:abstractNumId w:val="12"/>
  </w:num>
  <w:num w:numId="69">
    <w:abstractNumId w:val="45"/>
  </w:num>
  <w:num w:numId="70">
    <w:abstractNumId w:val="30"/>
  </w:num>
  <w:num w:numId="71">
    <w:abstractNumId w:val="56"/>
  </w:num>
  <w:num w:numId="72">
    <w:abstractNumId w:val="25"/>
  </w:num>
  <w:num w:numId="73">
    <w:abstractNumId w:val="16"/>
  </w:num>
  <w:num w:numId="74">
    <w:abstractNumId w:val="17"/>
  </w:num>
  <w:num w:numId="75">
    <w:abstractNumId w:val="57"/>
  </w:num>
  <w:num w:numId="76">
    <w:abstractNumId w:val="48"/>
  </w:num>
  <w:num w:numId="77">
    <w:abstractNumId w:val="47"/>
  </w:num>
  <w:num w:numId="78">
    <w:abstractNumId w:val="44"/>
  </w:num>
  <w:num w:numId="79">
    <w:abstractNumId w:val="37"/>
  </w:num>
  <w:num w:numId="80">
    <w:abstractNumId w:val="80"/>
  </w:num>
  <w:num w:numId="81">
    <w:abstractNumId w:val="60"/>
  </w:num>
  <w:num w:numId="82">
    <w:abstractNumId w:val="4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hideSpellingErrors/>
  <w:activeWritingStyle w:appName="MSWord" w:lang="en-US" w:vendorID="64" w:dllVersion="0" w:nlCheck="1" w:checkStyle="0"/>
  <w:activeWritingStyle w:appName="MSWord" w:lang="zh-CN" w:vendorID="64" w:dllVersion="0" w:nlCheck="1" w:checkStyle="1"/>
  <w:activeWritingStyle w:appName="MSWord" w:lang="fr-FR" w:vendorID="64" w:dllVersion="0" w:nlCheck="1" w:checkStyle="1"/>
  <w:activeWritingStyle w:appName="MSWord" w:lang="de-DE" w:vendorID="64" w:dllVersion="0" w:nlCheck="1" w:checkStyle="1"/>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VerticalOrigin w:val="1985"/>
  <w:noPunctuationKerning/>
  <w:characterSpacingControl w:val="doNotCompress"/>
  <w:hdrShapeDefaults>
    <o:shapedefaults v:ext="edit" spidmax="2053" fillcolor="white">
      <v:fill color="white"/>
      <o:colormru v:ext="edit" colors="#cacaca,#d5d5d5,#cecec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0676C3"/>
    <w:rsid w:val="00000B29"/>
    <w:rsid w:val="0000157F"/>
    <w:rsid w:val="000015FB"/>
    <w:rsid w:val="0000172A"/>
    <w:rsid w:val="00001A47"/>
    <w:rsid w:val="00001C76"/>
    <w:rsid w:val="00002243"/>
    <w:rsid w:val="0000253F"/>
    <w:rsid w:val="000025A4"/>
    <w:rsid w:val="000026AA"/>
    <w:rsid w:val="00002D96"/>
    <w:rsid w:val="00002F5E"/>
    <w:rsid w:val="00003A1C"/>
    <w:rsid w:val="00004223"/>
    <w:rsid w:val="00004279"/>
    <w:rsid w:val="00004908"/>
    <w:rsid w:val="0000550F"/>
    <w:rsid w:val="00005672"/>
    <w:rsid w:val="000059B3"/>
    <w:rsid w:val="00005BEC"/>
    <w:rsid w:val="00006095"/>
    <w:rsid w:val="0000611C"/>
    <w:rsid w:val="0000718D"/>
    <w:rsid w:val="00007CF7"/>
    <w:rsid w:val="000101C1"/>
    <w:rsid w:val="000104FD"/>
    <w:rsid w:val="00010A1D"/>
    <w:rsid w:val="00011394"/>
    <w:rsid w:val="00011693"/>
    <w:rsid w:val="00011DE9"/>
    <w:rsid w:val="00012497"/>
    <w:rsid w:val="00012886"/>
    <w:rsid w:val="00012E45"/>
    <w:rsid w:val="00012EFD"/>
    <w:rsid w:val="00012F2E"/>
    <w:rsid w:val="0001335A"/>
    <w:rsid w:val="000136E7"/>
    <w:rsid w:val="00013B3B"/>
    <w:rsid w:val="00013E36"/>
    <w:rsid w:val="00014402"/>
    <w:rsid w:val="000146B7"/>
    <w:rsid w:val="0001497D"/>
    <w:rsid w:val="00014AF2"/>
    <w:rsid w:val="00014E11"/>
    <w:rsid w:val="00014FD6"/>
    <w:rsid w:val="000158E5"/>
    <w:rsid w:val="000158F1"/>
    <w:rsid w:val="0001590E"/>
    <w:rsid w:val="00015B9D"/>
    <w:rsid w:val="00015EAA"/>
    <w:rsid w:val="0001672F"/>
    <w:rsid w:val="0001722F"/>
    <w:rsid w:val="00017889"/>
    <w:rsid w:val="00017C3D"/>
    <w:rsid w:val="00017F91"/>
    <w:rsid w:val="0002024D"/>
    <w:rsid w:val="000202B9"/>
    <w:rsid w:val="000206DA"/>
    <w:rsid w:val="00020984"/>
    <w:rsid w:val="00020A64"/>
    <w:rsid w:val="00021147"/>
    <w:rsid w:val="00021184"/>
    <w:rsid w:val="00021382"/>
    <w:rsid w:val="00021C98"/>
    <w:rsid w:val="00021DF9"/>
    <w:rsid w:val="000227D8"/>
    <w:rsid w:val="00022CA9"/>
    <w:rsid w:val="00023714"/>
    <w:rsid w:val="000237B0"/>
    <w:rsid w:val="000237DD"/>
    <w:rsid w:val="00023BC5"/>
    <w:rsid w:val="00023C22"/>
    <w:rsid w:val="00023CED"/>
    <w:rsid w:val="00023D1B"/>
    <w:rsid w:val="00024076"/>
    <w:rsid w:val="0002431C"/>
    <w:rsid w:val="000246DB"/>
    <w:rsid w:val="00024AC5"/>
    <w:rsid w:val="00025C64"/>
    <w:rsid w:val="000262A3"/>
    <w:rsid w:val="00026EE1"/>
    <w:rsid w:val="000270DA"/>
    <w:rsid w:val="00027577"/>
    <w:rsid w:val="00030021"/>
    <w:rsid w:val="00030472"/>
    <w:rsid w:val="00030AB2"/>
    <w:rsid w:val="00030E54"/>
    <w:rsid w:val="00030F09"/>
    <w:rsid w:val="00031066"/>
    <w:rsid w:val="00031E66"/>
    <w:rsid w:val="0003293B"/>
    <w:rsid w:val="00032ECC"/>
    <w:rsid w:val="000332E1"/>
    <w:rsid w:val="0003342E"/>
    <w:rsid w:val="000334EC"/>
    <w:rsid w:val="0003384F"/>
    <w:rsid w:val="00033CCC"/>
    <w:rsid w:val="00035610"/>
    <w:rsid w:val="000359FA"/>
    <w:rsid w:val="00036AAD"/>
    <w:rsid w:val="00036DCC"/>
    <w:rsid w:val="000372DA"/>
    <w:rsid w:val="00037CE0"/>
    <w:rsid w:val="0004031B"/>
    <w:rsid w:val="000405FC"/>
    <w:rsid w:val="000409EC"/>
    <w:rsid w:val="00040FB3"/>
    <w:rsid w:val="00041AD2"/>
    <w:rsid w:val="00042532"/>
    <w:rsid w:val="00043027"/>
    <w:rsid w:val="00044902"/>
    <w:rsid w:val="00045136"/>
    <w:rsid w:val="000466C9"/>
    <w:rsid w:val="00046874"/>
    <w:rsid w:val="00046B74"/>
    <w:rsid w:val="00046CC5"/>
    <w:rsid w:val="00046EE7"/>
    <w:rsid w:val="00046F65"/>
    <w:rsid w:val="00047CF0"/>
    <w:rsid w:val="00047D1A"/>
    <w:rsid w:val="00047F4F"/>
    <w:rsid w:val="0005004F"/>
    <w:rsid w:val="0005050C"/>
    <w:rsid w:val="00050685"/>
    <w:rsid w:val="00050B1A"/>
    <w:rsid w:val="00050CB9"/>
    <w:rsid w:val="00050D58"/>
    <w:rsid w:val="00050DFB"/>
    <w:rsid w:val="00050E60"/>
    <w:rsid w:val="0005107A"/>
    <w:rsid w:val="000512AC"/>
    <w:rsid w:val="0005158C"/>
    <w:rsid w:val="0005234E"/>
    <w:rsid w:val="00052991"/>
    <w:rsid w:val="00053414"/>
    <w:rsid w:val="00053DC6"/>
    <w:rsid w:val="00053F5C"/>
    <w:rsid w:val="00054046"/>
    <w:rsid w:val="000543F6"/>
    <w:rsid w:val="00054F77"/>
    <w:rsid w:val="00054FD4"/>
    <w:rsid w:val="00055243"/>
    <w:rsid w:val="00055941"/>
    <w:rsid w:val="00055D49"/>
    <w:rsid w:val="000561F5"/>
    <w:rsid w:val="000565E3"/>
    <w:rsid w:val="00056BC1"/>
    <w:rsid w:val="00056E89"/>
    <w:rsid w:val="00057026"/>
    <w:rsid w:val="00057123"/>
    <w:rsid w:val="00057392"/>
    <w:rsid w:val="0005753E"/>
    <w:rsid w:val="000575D3"/>
    <w:rsid w:val="00057645"/>
    <w:rsid w:val="00057ABF"/>
    <w:rsid w:val="00060038"/>
    <w:rsid w:val="00060300"/>
    <w:rsid w:val="000606F4"/>
    <w:rsid w:val="00060A60"/>
    <w:rsid w:val="00060AAC"/>
    <w:rsid w:val="00060DDE"/>
    <w:rsid w:val="00060EF6"/>
    <w:rsid w:val="0006106E"/>
    <w:rsid w:val="00061380"/>
    <w:rsid w:val="0006149A"/>
    <w:rsid w:val="00061A95"/>
    <w:rsid w:val="00061B7D"/>
    <w:rsid w:val="00061CF2"/>
    <w:rsid w:val="000629AE"/>
    <w:rsid w:val="00062D67"/>
    <w:rsid w:val="00062F45"/>
    <w:rsid w:val="000631DF"/>
    <w:rsid w:val="00063213"/>
    <w:rsid w:val="000633AF"/>
    <w:rsid w:val="00063868"/>
    <w:rsid w:val="000638EC"/>
    <w:rsid w:val="00063B1C"/>
    <w:rsid w:val="00063D15"/>
    <w:rsid w:val="00064515"/>
    <w:rsid w:val="00064FB7"/>
    <w:rsid w:val="00065102"/>
    <w:rsid w:val="0006588E"/>
    <w:rsid w:val="00065A0F"/>
    <w:rsid w:val="00065C1C"/>
    <w:rsid w:val="00065DB2"/>
    <w:rsid w:val="00065F9A"/>
    <w:rsid w:val="00066CC8"/>
    <w:rsid w:val="00066D60"/>
    <w:rsid w:val="00066E3D"/>
    <w:rsid w:val="00067519"/>
    <w:rsid w:val="00067595"/>
    <w:rsid w:val="000676C3"/>
    <w:rsid w:val="000677D7"/>
    <w:rsid w:val="000678B5"/>
    <w:rsid w:val="00067C44"/>
    <w:rsid w:val="00067EC9"/>
    <w:rsid w:val="000704BA"/>
    <w:rsid w:val="000707EF"/>
    <w:rsid w:val="00070985"/>
    <w:rsid w:val="00071069"/>
    <w:rsid w:val="0007116F"/>
    <w:rsid w:val="000712B6"/>
    <w:rsid w:val="000712E5"/>
    <w:rsid w:val="000715FC"/>
    <w:rsid w:val="00071735"/>
    <w:rsid w:val="000718BF"/>
    <w:rsid w:val="00071C2D"/>
    <w:rsid w:val="00072338"/>
    <w:rsid w:val="00072788"/>
    <w:rsid w:val="000727A1"/>
    <w:rsid w:val="00072AB7"/>
    <w:rsid w:val="00073695"/>
    <w:rsid w:val="000742CE"/>
    <w:rsid w:val="0007457E"/>
    <w:rsid w:val="00074763"/>
    <w:rsid w:val="00074F3F"/>
    <w:rsid w:val="00074F91"/>
    <w:rsid w:val="000753C0"/>
    <w:rsid w:val="00075E74"/>
    <w:rsid w:val="000760BF"/>
    <w:rsid w:val="00076219"/>
    <w:rsid w:val="0007748F"/>
    <w:rsid w:val="0007786A"/>
    <w:rsid w:val="000778CA"/>
    <w:rsid w:val="00077BB3"/>
    <w:rsid w:val="0008027E"/>
    <w:rsid w:val="000802A9"/>
    <w:rsid w:val="0008084A"/>
    <w:rsid w:val="00080A88"/>
    <w:rsid w:val="00080C17"/>
    <w:rsid w:val="00081A10"/>
    <w:rsid w:val="000821F7"/>
    <w:rsid w:val="000832C8"/>
    <w:rsid w:val="00083617"/>
    <w:rsid w:val="00083E8D"/>
    <w:rsid w:val="00084634"/>
    <w:rsid w:val="00084851"/>
    <w:rsid w:val="00084883"/>
    <w:rsid w:val="00084B52"/>
    <w:rsid w:val="00085265"/>
    <w:rsid w:val="0008528A"/>
    <w:rsid w:val="000853BD"/>
    <w:rsid w:val="000853CF"/>
    <w:rsid w:val="000854A9"/>
    <w:rsid w:val="0008555A"/>
    <w:rsid w:val="0008562C"/>
    <w:rsid w:val="00085E45"/>
    <w:rsid w:val="000863A2"/>
    <w:rsid w:val="0008783E"/>
    <w:rsid w:val="000878A8"/>
    <w:rsid w:val="00087C4F"/>
    <w:rsid w:val="00087CFA"/>
    <w:rsid w:val="0009000A"/>
    <w:rsid w:val="00090B19"/>
    <w:rsid w:val="00090CA1"/>
    <w:rsid w:val="00090DEF"/>
    <w:rsid w:val="00090E50"/>
    <w:rsid w:val="00091194"/>
    <w:rsid w:val="00091A01"/>
    <w:rsid w:val="00091F0D"/>
    <w:rsid w:val="00092295"/>
    <w:rsid w:val="00092601"/>
    <w:rsid w:val="0009297D"/>
    <w:rsid w:val="0009386F"/>
    <w:rsid w:val="00093CB5"/>
    <w:rsid w:val="00093F11"/>
    <w:rsid w:val="00093FEF"/>
    <w:rsid w:val="00094C19"/>
    <w:rsid w:val="00094CBC"/>
    <w:rsid w:val="00095E25"/>
    <w:rsid w:val="000961D0"/>
    <w:rsid w:val="000966C2"/>
    <w:rsid w:val="00096B3D"/>
    <w:rsid w:val="00096F20"/>
    <w:rsid w:val="0009700E"/>
    <w:rsid w:val="00097FBC"/>
    <w:rsid w:val="000A01F0"/>
    <w:rsid w:val="000A039E"/>
    <w:rsid w:val="000A0C0A"/>
    <w:rsid w:val="000A0E0C"/>
    <w:rsid w:val="000A0FAD"/>
    <w:rsid w:val="000A10C6"/>
    <w:rsid w:val="000A16AA"/>
    <w:rsid w:val="000A1ACF"/>
    <w:rsid w:val="000A21B4"/>
    <w:rsid w:val="000A25D6"/>
    <w:rsid w:val="000A2BEF"/>
    <w:rsid w:val="000A394D"/>
    <w:rsid w:val="000A3E18"/>
    <w:rsid w:val="000A4578"/>
    <w:rsid w:val="000A4616"/>
    <w:rsid w:val="000A4B07"/>
    <w:rsid w:val="000A4C2D"/>
    <w:rsid w:val="000A53BA"/>
    <w:rsid w:val="000A55F5"/>
    <w:rsid w:val="000A5630"/>
    <w:rsid w:val="000A6407"/>
    <w:rsid w:val="000A64F6"/>
    <w:rsid w:val="000A651B"/>
    <w:rsid w:val="000A6841"/>
    <w:rsid w:val="000A685F"/>
    <w:rsid w:val="000A6F2F"/>
    <w:rsid w:val="000A7315"/>
    <w:rsid w:val="000A764C"/>
    <w:rsid w:val="000A7910"/>
    <w:rsid w:val="000B02A3"/>
    <w:rsid w:val="000B08CC"/>
    <w:rsid w:val="000B0B78"/>
    <w:rsid w:val="000B0DEB"/>
    <w:rsid w:val="000B1045"/>
    <w:rsid w:val="000B11AF"/>
    <w:rsid w:val="000B1A7E"/>
    <w:rsid w:val="000B1A9C"/>
    <w:rsid w:val="000B1EEA"/>
    <w:rsid w:val="000B2ADC"/>
    <w:rsid w:val="000B3260"/>
    <w:rsid w:val="000B408F"/>
    <w:rsid w:val="000B419B"/>
    <w:rsid w:val="000B42EC"/>
    <w:rsid w:val="000B43C4"/>
    <w:rsid w:val="000B4444"/>
    <w:rsid w:val="000B48A6"/>
    <w:rsid w:val="000B527E"/>
    <w:rsid w:val="000B5BDA"/>
    <w:rsid w:val="000B5CFC"/>
    <w:rsid w:val="000B62C6"/>
    <w:rsid w:val="000B63B3"/>
    <w:rsid w:val="000B7048"/>
    <w:rsid w:val="000B7E40"/>
    <w:rsid w:val="000C0013"/>
    <w:rsid w:val="000C045B"/>
    <w:rsid w:val="000C09ED"/>
    <w:rsid w:val="000C1303"/>
    <w:rsid w:val="000C159B"/>
    <w:rsid w:val="000C174C"/>
    <w:rsid w:val="000C1C7B"/>
    <w:rsid w:val="000C1E0D"/>
    <w:rsid w:val="000C2048"/>
    <w:rsid w:val="000C2948"/>
    <w:rsid w:val="000C2CB0"/>
    <w:rsid w:val="000C2CDF"/>
    <w:rsid w:val="000C34E6"/>
    <w:rsid w:val="000C3784"/>
    <w:rsid w:val="000C37A9"/>
    <w:rsid w:val="000C393E"/>
    <w:rsid w:val="000C3B1D"/>
    <w:rsid w:val="000C3EB2"/>
    <w:rsid w:val="000C3F44"/>
    <w:rsid w:val="000C4008"/>
    <w:rsid w:val="000C40DF"/>
    <w:rsid w:val="000C410D"/>
    <w:rsid w:val="000C468E"/>
    <w:rsid w:val="000C4778"/>
    <w:rsid w:val="000C4924"/>
    <w:rsid w:val="000C4CA0"/>
    <w:rsid w:val="000C4DFA"/>
    <w:rsid w:val="000C5098"/>
    <w:rsid w:val="000C62D3"/>
    <w:rsid w:val="000C692B"/>
    <w:rsid w:val="000C6A8F"/>
    <w:rsid w:val="000C7723"/>
    <w:rsid w:val="000C775B"/>
    <w:rsid w:val="000C78DF"/>
    <w:rsid w:val="000C7941"/>
    <w:rsid w:val="000C7EAC"/>
    <w:rsid w:val="000C7FBD"/>
    <w:rsid w:val="000D0925"/>
    <w:rsid w:val="000D1234"/>
    <w:rsid w:val="000D12CB"/>
    <w:rsid w:val="000D1AB8"/>
    <w:rsid w:val="000D1F35"/>
    <w:rsid w:val="000D2521"/>
    <w:rsid w:val="000D287B"/>
    <w:rsid w:val="000D2B71"/>
    <w:rsid w:val="000D2E09"/>
    <w:rsid w:val="000D2FAF"/>
    <w:rsid w:val="000D3CED"/>
    <w:rsid w:val="000D4462"/>
    <w:rsid w:val="000D4488"/>
    <w:rsid w:val="000D544E"/>
    <w:rsid w:val="000D58CA"/>
    <w:rsid w:val="000D5B5B"/>
    <w:rsid w:val="000D5FC9"/>
    <w:rsid w:val="000D6D92"/>
    <w:rsid w:val="000D6F8C"/>
    <w:rsid w:val="000D7D05"/>
    <w:rsid w:val="000D7F2B"/>
    <w:rsid w:val="000E035A"/>
    <w:rsid w:val="000E04A6"/>
    <w:rsid w:val="000E08FC"/>
    <w:rsid w:val="000E0B8F"/>
    <w:rsid w:val="000E0D5B"/>
    <w:rsid w:val="000E0E07"/>
    <w:rsid w:val="000E1547"/>
    <w:rsid w:val="000E219F"/>
    <w:rsid w:val="000E241B"/>
    <w:rsid w:val="000E26FF"/>
    <w:rsid w:val="000E2AA9"/>
    <w:rsid w:val="000E300F"/>
    <w:rsid w:val="000E3340"/>
    <w:rsid w:val="000E395B"/>
    <w:rsid w:val="000E3BC5"/>
    <w:rsid w:val="000E3F39"/>
    <w:rsid w:val="000E422B"/>
    <w:rsid w:val="000E49F2"/>
    <w:rsid w:val="000E4C71"/>
    <w:rsid w:val="000E4DF9"/>
    <w:rsid w:val="000E4EDD"/>
    <w:rsid w:val="000E5744"/>
    <w:rsid w:val="000E5CED"/>
    <w:rsid w:val="000E6165"/>
    <w:rsid w:val="000E6482"/>
    <w:rsid w:val="000E6CE7"/>
    <w:rsid w:val="000E6F02"/>
    <w:rsid w:val="000E79B8"/>
    <w:rsid w:val="000E7E0F"/>
    <w:rsid w:val="000F04DF"/>
    <w:rsid w:val="000F0851"/>
    <w:rsid w:val="000F18A5"/>
    <w:rsid w:val="000F1B0D"/>
    <w:rsid w:val="000F1DFD"/>
    <w:rsid w:val="000F1FEC"/>
    <w:rsid w:val="000F2762"/>
    <w:rsid w:val="000F2D45"/>
    <w:rsid w:val="000F3118"/>
    <w:rsid w:val="000F33A5"/>
    <w:rsid w:val="000F365D"/>
    <w:rsid w:val="000F3FCC"/>
    <w:rsid w:val="000F40A8"/>
    <w:rsid w:val="000F4509"/>
    <w:rsid w:val="000F49F1"/>
    <w:rsid w:val="000F517C"/>
    <w:rsid w:val="000F53BB"/>
    <w:rsid w:val="000F57BE"/>
    <w:rsid w:val="000F5823"/>
    <w:rsid w:val="000F6F3D"/>
    <w:rsid w:val="000F7EC0"/>
    <w:rsid w:val="000F7FCA"/>
    <w:rsid w:val="000F7FD7"/>
    <w:rsid w:val="00100A51"/>
    <w:rsid w:val="00100F24"/>
    <w:rsid w:val="001010B5"/>
    <w:rsid w:val="00101CB5"/>
    <w:rsid w:val="0010258A"/>
    <w:rsid w:val="0010285A"/>
    <w:rsid w:val="00102CB8"/>
    <w:rsid w:val="00102E64"/>
    <w:rsid w:val="001036F3"/>
    <w:rsid w:val="0010431A"/>
    <w:rsid w:val="00104AA3"/>
    <w:rsid w:val="00104E0A"/>
    <w:rsid w:val="00105182"/>
    <w:rsid w:val="001057D3"/>
    <w:rsid w:val="00105DD7"/>
    <w:rsid w:val="00106107"/>
    <w:rsid w:val="00107160"/>
    <w:rsid w:val="001076D1"/>
    <w:rsid w:val="001077ED"/>
    <w:rsid w:val="0010785B"/>
    <w:rsid w:val="001103EB"/>
    <w:rsid w:val="001105ED"/>
    <w:rsid w:val="001110D9"/>
    <w:rsid w:val="0011132E"/>
    <w:rsid w:val="00111445"/>
    <w:rsid w:val="00111891"/>
    <w:rsid w:val="00111D04"/>
    <w:rsid w:val="00111D08"/>
    <w:rsid w:val="001128C8"/>
    <w:rsid w:val="00113490"/>
    <w:rsid w:val="0011375E"/>
    <w:rsid w:val="00114579"/>
    <w:rsid w:val="001148D4"/>
    <w:rsid w:val="0011508C"/>
    <w:rsid w:val="001151CB"/>
    <w:rsid w:val="001155D8"/>
    <w:rsid w:val="00115D01"/>
    <w:rsid w:val="001163F4"/>
    <w:rsid w:val="001166CD"/>
    <w:rsid w:val="001167D1"/>
    <w:rsid w:val="00116FBF"/>
    <w:rsid w:val="001170E8"/>
    <w:rsid w:val="0011711C"/>
    <w:rsid w:val="00117260"/>
    <w:rsid w:val="00117335"/>
    <w:rsid w:val="00117951"/>
    <w:rsid w:val="00121096"/>
    <w:rsid w:val="001210C1"/>
    <w:rsid w:val="001212D6"/>
    <w:rsid w:val="00121500"/>
    <w:rsid w:val="00121742"/>
    <w:rsid w:val="00121C7B"/>
    <w:rsid w:val="00121C81"/>
    <w:rsid w:val="00121D66"/>
    <w:rsid w:val="00122414"/>
    <w:rsid w:val="00122D2E"/>
    <w:rsid w:val="001238B4"/>
    <w:rsid w:val="00125385"/>
    <w:rsid w:val="00125B5F"/>
    <w:rsid w:val="001264A6"/>
    <w:rsid w:val="0012725F"/>
    <w:rsid w:val="00130119"/>
    <w:rsid w:val="00130219"/>
    <w:rsid w:val="00131060"/>
    <w:rsid w:val="001316F8"/>
    <w:rsid w:val="00132922"/>
    <w:rsid w:val="0013333B"/>
    <w:rsid w:val="00133357"/>
    <w:rsid w:val="00133AF4"/>
    <w:rsid w:val="00133D0B"/>
    <w:rsid w:val="00133E09"/>
    <w:rsid w:val="0013415D"/>
    <w:rsid w:val="00134162"/>
    <w:rsid w:val="00134293"/>
    <w:rsid w:val="00134421"/>
    <w:rsid w:val="00134A90"/>
    <w:rsid w:val="00134C6E"/>
    <w:rsid w:val="00134FE9"/>
    <w:rsid w:val="001353F3"/>
    <w:rsid w:val="001355CF"/>
    <w:rsid w:val="001365D9"/>
    <w:rsid w:val="001366BF"/>
    <w:rsid w:val="001367D4"/>
    <w:rsid w:val="00136A07"/>
    <w:rsid w:val="00136BC9"/>
    <w:rsid w:val="0013732E"/>
    <w:rsid w:val="00137747"/>
    <w:rsid w:val="001379AC"/>
    <w:rsid w:val="00140442"/>
    <w:rsid w:val="00140E56"/>
    <w:rsid w:val="0014129F"/>
    <w:rsid w:val="00141C5E"/>
    <w:rsid w:val="00142913"/>
    <w:rsid w:val="00142964"/>
    <w:rsid w:val="00142A3A"/>
    <w:rsid w:val="00142C4C"/>
    <w:rsid w:val="00142CBE"/>
    <w:rsid w:val="001437AD"/>
    <w:rsid w:val="00143CC8"/>
    <w:rsid w:val="00144139"/>
    <w:rsid w:val="0014441D"/>
    <w:rsid w:val="00144509"/>
    <w:rsid w:val="001445EC"/>
    <w:rsid w:val="001447AE"/>
    <w:rsid w:val="00144D79"/>
    <w:rsid w:val="00145188"/>
    <w:rsid w:val="001452C8"/>
    <w:rsid w:val="00145A7A"/>
    <w:rsid w:val="00145F69"/>
    <w:rsid w:val="00145FFC"/>
    <w:rsid w:val="00146075"/>
    <w:rsid w:val="00146186"/>
    <w:rsid w:val="001462BF"/>
    <w:rsid w:val="00146464"/>
    <w:rsid w:val="00146C1C"/>
    <w:rsid w:val="00146D43"/>
    <w:rsid w:val="00146E0D"/>
    <w:rsid w:val="00146E85"/>
    <w:rsid w:val="0014734E"/>
    <w:rsid w:val="00147A09"/>
    <w:rsid w:val="00150751"/>
    <w:rsid w:val="00150922"/>
    <w:rsid w:val="00150C7C"/>
    <w:rsid w:val="00150DF9"/>
    <w:rsid w:val="00151141"/>
    <w:rsid w:val="001512EC"/>
    <w:rsid w:val="0015147F"/>
    <w:rsid w:val="00151CBC"/>
    <w:rsid w:val="00151DD9"/>
    <w:rsid w:val="001524B2"/>
    <w:rsid w:val="0015258F"/>
    <w:rsid w:val="00152754"/>
    <w:rsid w:val="0015289F"/>
    <w:rsid w:val="00152F5D"/>
    <w:rsid w:val="00153197"/>
    <w:rsid w:val="001533A5"/>
    <w:rsid w:val="00153668"/>
    <w:rsid w:val="00153B5E"/>
    <w:rsid w:val="00153EDB"/>
    <w:rsid w:val="001548EC"/>
    <w:rsid w:val="00154CFC"/>
    <w:rsid w:val="00154E4A"/>
    <w:rsid w:val="00154E55"/>
    <w:rsid w:val="00155529"/>
    <w:rsid w:val="00155C65"/>
    <w:rsid w:val="00155EC3"/>
    <w:rsid w:val="00156508"/>
    <w:rsid w:val="00156695"/>
    <w:rsid w:val="00156F19"/>
    <w:rsid w:val="001572A2"/>
    <w:rsid w:val="00157D3C"/>
    <w:rsid w:val="00157E71"/>
    <w:rsid w:val="001609F3"/>
    <w:rsid w:val="00160E57"/>
    <w:rsid w:val="0016108B"/>
    <w:rsid w:val="001610C1"/>
    <w:rsid w:val="001617C8"/>
    <w:rsid w:val="0016198F"/>
    <w:rsid w:val="00162EBD"/>
    <w:rsid w:val="00163372"/>
    <w:rsid w:val="00163597"/>
    <w:rsid w:val="00163DB0"/>
    <w:rsid w:val="00163FA6"/>
    <w:rsid w:val="00164208"/>
    <w:rsid w:val="0016421E"/>
    <w:rsid w:val="00164394"/>
    <w:rsid w:val="0016469A"/>
    <w:rsid w:val="00164C39"/>
    <w:rsid w:val="00164DCC"/>
    <w:rsid w:val="00164E38"/>
    <w:rsid w:val="00164FBE"/>
    <w:rsid w:val="001660C9"/>
    <w:rsid w:val="00166116"/>
    <w:rsid w:val="00166A8E"/>
    <w:rsid w:val="00166F28"/>
    <w:rsid w:val="00167445"/>
    <w:rsid w:val="0016787E"/>
    <w:rsid w:val="00167AAA"/>
    <w:rsid w:val="00167EC1"/>
    <w:rsid w:val="001702A8"/>
    <w:rsid w:val="001706D0"/>
    <w:rsid w:val="001709E5"/>
    <w:rsid w:val="00170B07"/>
    <w:rsid w:val="00170C86"/>
    <w:rsid w:val="00170E8B"/>
    <w:rsid w:val="00170F66"/>
    <w:rsid w:val="001712E1"/>
    <w:rsid w:val="00171C6D"/>
    <w:rsid w:val="0017279E"/>
    <w:rsid w:val="0017283E"/>
    <w:rsid w:val="00172A8B"/>
    <w:rsid w:val="00173D70"/>
    <w:rsid w:val="00173DCE"/>
    <w:rsid w:val="00174A0C"/>
    <w:rsid w:val="00175461"/>
    <w:rsid w:val="0017547A"/>
    <w:rsid w:val="00175EED"/>
    <w:rsid w:val="00175EFE"/>
    <w:rsid w:val="00175F05"/>
    <w:rsid w:val="001763AF"/>
    <w:rsid w:val="00176AE6"/>
    <w:rsid w:val="00176B7A"/>
    <w:rsid w:val="00176DE0"/>
    <w:rsid w:val="001776DE"/>
    <w:rsid w:val="0017799E"/>
    <w:rsid w:val="00177EF2"/>
    <w:rsid w:val="00177FE9"/>
    <w:rsid w:val="00180843"/>
    <w:rsid w:val="0018088D"/>
    <w:rsid w:val="00180E13"/>
    <w:rsid w:val="001814B5"/>
    <w:rsid w:val="001823AA"/>
    <w:rsid w:val="0018274D"/>
    <w:rsid w:val="00182A7A"/>
    <w:rsid w:val="00182D14"/>
    <w:rsid w:val="001831C2"/>
    <w:rsid w:val="001839D1"/>
    <w:rsid w:val="001839F0"/>
    <w:rsid w:val="00183CE3"/>
    <w:rsid w:val="00183D94"/>
    <w:rsid w:val="001843B8"/>
    <w:rsid w:val="00184525"/>
    <w:rsid w:val="00184796"/>
    <w:rsid w:val="00184BCF"/>
    <w:rsid w:val="001850EB"/>
    <w:rsid w:val="00185348"/>
    <w:rsid w:val="001856D2"/>
    <w:rsid w:val="001858F8"/>
    <w:rsid w:val="00186DC7"/>
    <w:rsid w:val="00186DC9"/>
    <w:rsid w:val="0018716F"/>
    <w:rsid w:val="00187606"/>
    <w:rsid w:val="00190060"/>
    <w:rsid w:val="00190990"/>
    <w:rsid w:val="001909F3"/>
    <w:rsid w:val="00190A0C"/>
    <w:rsid w:val="00190F7C"/>
    <w:rsid w:val="001915AE"/>
    <w:rsid w:val="001917EF"/>
    <w:rsid w:val="00192784"/>
    <w:rsid w:val="0019278B"/>
    <w:rsid w:val="00192E5B"/>
    <w:rsid w:val="00192E5C"/>
    <w:rsid w:val="00193199"/>
    <w:rsid w:val="001937A1"/>
    <w:rsid w:val="00193D20"/>
    <w:rsid w:val="001947FC"/>
    <w:rsid w:val="0019484F"/>
    <w:rsid w:val="00194A2A"/>
    <w:rsid w:val="00194A60"/>
    <w:rsid w:val="00195074"/>
    <w:rsid w:val="001958F3"/>
    <w:rsid w:val="00195C7C"/>
    <w:rsid w:val="0019681C"/>
    <w:rsid w:val="00197EB3"/>
    <w:rsid w:val="001A021D"/>
    <w:rsid w:val="001A04F2"/>
    <w:rsid w:val="001A0982"/>
    <w:rsid w:val="001A0A88"/>
    <w:rsid w:val="001A0D4A"/>
    <w:rsid w:val="001A1211"/>
    <w:rsid w:val="001A149B"/>
    <w:rsid w:val="001A1DA3"/>
    <w:rsid w:val="001A238F"/>
    <w:rsid w:val="001A245A"/>
    <w:rsid w:val="001A26F2"/>
    <w:rsid w:val="001A2AAA"/>
    <w:rsid w:val="001A2EBE"/>
    <w:rsid w:val="001A3387"/>
    <w:rsid w:val="001A33D3"/>
    <w:rsid w:val="001A35D7"/>
    <w:rsid w:val="001A383E"/>
    <w:rsid w:val="001A426D"/>
    <w:rsid w:val="001A442D"/>
    <w:rsid w:val="001A447B"/>
    <w:rsid w:val="001A44C9"/>
    <w:rsid w:val="001A4829"/>
    <w:rsid w:val="001A54CA"/>
    <w:rsid w:val="001A5617"/>
    <w:rsid w:val="001A5F8F"/>
    <w:rsid w:val="001A5FBE"/>
    <w:rsid w:val="001A66CD"/>
    <w:rsid w:val="001A6C8E"/>
    <w:rsid w:val="001A72B0"/>
    <w:rsid w:val="001A73B9"/>
    <w:rsid w:val="001A7791"/>
    <w:rsid w:val="001B0329"/>
    <w:rsid w:val="001B15A3"/>
    <w:rsid w:val="001B1637"/>
    <w:rsid w:val="001B170C"/>
    <w:rsid w:val="001B294E"/>
    <w:rsid w:val="001B2C21"/>
    <w:rsid w:val="001B38ED"/>
    <w:rsid w:val="001B3CDF"/>
    <w:rsid w:val="001B540D"/>
    <w:rsid w:val="001B5DB8"/>
    <w:rsid w:val="001B625C"/>
    <w:rsid w:val="001B6718"/>
    <w:rsid w:val="001B6BC9"/>
    <w:rsid w:val="001B6F4A"/>
    <w:rsid w:val="001B6F6B"/>
    <w:rsid w:val="001B7608"/>
    <w:rsid w:val="001B78DD"/>
    <w:rsid w:val="001B7C1A"/>
    <w:rsid w:val="001B7F7F"/>
    <w:rsid w:val="001C01BD"/>
    <w:rsid w:val="001C01CB"/>
    <w:rsid w:val="001C0876"/>
    <w:rsid w:val="001C0C43"/>
    <w:rsid w:val="001C0E4E"/>
    <w:rsid w:val="001C1332"/>
    <w:rsid w:val="001C1506"/>
    <w:rsid w:val="001C1FE6"/>
    <w:rsid w:val="001C2179"/>
    <w:rsid w:val="001C24E2"/>
    <w:rsid w:val="001C26BD"/>
    <w:rsid w:val="001C29BF"/>
    <w:rsid w:val="001C2C06"/>
    <w:rsid w:val="001C2CF7"/>
    <w:rsid w:val="001C2DAC"/>
    <w:rsid w:val="001C30DE"/>
    <w:rsid w:val="001C31AC"/>
    <w:rsid w:val="001C32A6"/>
    <w:rsid w:val="001C32B9"/>
    <w:rsid w:val="001C32C8"/>
    <w:rsid w:val="001C3375"/>
    <w:rsid w:val="001C47C5"/>
    <w:rsid w:val="001C4A3E"/>
    <w:rsid w:val="001C4D69"/>
    <w:rsid w:val="001C52A5"/>
    <w:rsid w:val="001C540F"/>
    <w:rsid w:val="001C5D11"/>
    <w:rsid w:val="001C691F"/>
    <w:rsid w:val="001C6A81"/>
    <w:rsid w:val="001C6DEE"/>
    <w:rsid w:val="001C6EAD"/>
    <w:rsid w:val="001C6FDD"/>
    <w:rsid w:val="001C70A5"/>
    <w:rsid w:val="001C76D7"/>
    <w:rsid w:val="001C7A42"/>
    <w:rsid w:val="001C7C4D"/>
    <w:rsid w:val="001D0065"/>
    <w:rsid w:val="001D0127"/>
    <w:rsid w:val="001D0B40"/>
    <w:rsid w:val="001D0D51"/>
    <w:rsid w:val="001D1391"/>
    <w:rsid w:val="001D13D4"/>
    <w:rsid w:val="001D17AB"/>
    <w:rsid w:val="001D1BC9"/>
    <w:rsid w:val="001D1DC6"/>
    <w:rsid w:val="001D1F66"/>
    <w:rsid w:val="001D2511"/>
    <w:rsid w:val="001D261F"/>
    <w:rsid w:val="001D2851"/>
    <w:rsid w:val="001D2856"/>
    <w:rsid w:val="001D28A3"/>
    <w:rsid w:val="001D29DE"/>
    <w:rsid w:val="001D2CC9"/>
    <w:rsid w:val="001D2DC4"/>
    <w:rsid w:val="001D31EB"/>
    <w:rsid w:val="001D31EC"/>
    <w:rsid w:val="001D376E"/>
    <w:rsid w:val="001D3881"/>
    <w:rsid w:val="001D3BFC"/>
    <w:rsid w:val="001D3D2F"/>
    <w:rsid w:val="001D3DD0"/>
    <w:rsid w:val="001D3F35"/>
    <w:rsid w:val="001D56B4"/>
    <w:rsid w:val="001D5D6C"/>
    <w:rsid w:val="001D62D0"/>
    <w:rsid w:val="001D658B"/>
    <w:rsid w:val="001D67FC"/>
    <w:rsid w:val="001D6DCB"/>
    <w:rsid w:val="001D6DE5"/>
    <w:rsid w:val="001E019D"/>
    <w:rsid w:val="001E0605"/>
    <w:rsid w:val="001E0E7A"/>
    <w:rsid w:val="001E1227"/>
    <w:rsid w:val="001E1F5B"/>
    <w:rsid w:val="001E2086"/>
    <w:rsid w:val="001E2513"/>
    <w:rsid w:val="001E258D"/>
    <w:rsid w:val="001E26C3"/>
    <w:rsid w:val="001E30D5"/>
    <w:rsid w:val="001E3116"/>
    <w:rsid w:val="001E3314"/>
    <w:rsid w:val="001E3408"/>
    <w:rsid w:val="001E34B6"/>
    <w:rsid w:val="001E3587"/>
    <w:rsid w:val="001E35BE"/>
    <w:rsid w:val="001E384B"/>
    <w:rsid w:val="001E3923"/>
    <w:rsid w:val="001E431D"/>
    <w:rsid w:val="001E4A20"/>
    <w:rsid w:val="001E4D4E"/>
    <w:rsid w:val="001E5075"/>
    <w:rsid w:val="001E5588"/>
    <w:rsid w:val="001E575B"/>
    <w:rsid w:val="001E67CC"/>
    <w:rsid w:val="001E6ABE"/>
    <w:rsid w:val="001E7880"/>
    <w:rsid w:val="001E7926"/>
    <w:rsid w:val="001E7C60"/>
    <w:rsid w:val="001E7EAC"/>
    <w:rsid w:val="001F0C94"/>
    <w:rsid w:val="001F1D67"/>
    <w:rsid w:val="001F1F52"/>
    <w:rsid w:val="001F1F63"/>
    <w:rsid w:val="001F21F4"/>
    <w:rsid w:val="001F22DB"/>
    <w:rsid w:val="001F2EE6"/>
    <w:rsid w:val="001F2FE7"/>
    <w:rsid w:val="001F31A4"/>
    <w:rsid w:val="001F3577"/>
    <w:rsid w:val="001F3847"/>
    <w:rsid w:val="001F3AD0"/>
    <w:rsid w:val="001F4311"/>
    <w:rsid w:val="001F45CA"/>
    <w:rsid w:val="001F4BBA"/>
    <w:rsid w:val="001F5CA3"/>
    <w:rsid w:val="001F5ED3"/>
    <w:rsid w:val="001F6530"/>
    <w:rsid w:val="001F67C8"/>
    <w:rsid w:val="001F6E32"/>
    <w:rsid w:val="001F72AF"/>
    <w:rsid w:val="001F7996"/>
    <w:rsid w:val="001F799D"/>
    <w:rsid w:val="00200428"/>
    <w:rsid w:val="00200545"/>
    <w:rsid w:val="00200A12"/>
    <w:rsid w:val="00200B3E"/>
    <w:rsid w:val="0020156D"/>
    <w:rsid w:val="002016C8"/>
    <w:rsid w:val="00201AF5"/>
    <w:rsid w:val="00202648"/>
    <w:rsid w:val="00202650"/>
    <w:rsid w:val="002029FB"/>
    <w:rsid w:val="002039A6"/>
    <w:rsid w:val="00203B20"/>
    <w:rsid w:val="00203E4E"/>
    <w:rsid w:val="00204093"/>
    <w:rsid w:val="00204494"/>
    <w:rsid w:val="002044E7"/>
    <w:rsid w:val="00205638"/>
    <w:rsid w:val="002056D4"/>
    <w:rsid w:val="00205F3E"/>
    <w:rsid w:val="00206104"/>
    <w:rsid w:val="0020677E"/>
    <w:rsid w:val="00206BDA"/>
    <w:rsid w:val="00206DB7"/>
    <w:rsid w:val="002070BE"/>
    <w:rsid w:val="0020741C"/>
    <w:rsid w:val="0020760B"/>
    <w:rsid w:val="00207837"/>
    <w:rsid w:val="00210734"/>
    <w:rsid w:val="002109BD"/>
    <w:rsid w:val="002109CC"/>
    <w:rsid w:val="00210A55"/>
    <w:rsid w:val="00210E71"/>
    <w:rsid w:val="00210F68"/>
    <w:rsid w:val="00210F86"/>
    <w:rsid w:val="00210FE5"/>
    <w:rsid w:val="002111F1"/>
    <w:rsid w:val="00211B3E"/>
    <w:rsid w:val="00211C6C"/>
    <w:rsid w:val="0021240A"/>
    <w:rsid w:val="002128BB"/>
    <w:rsid w:val="0021297B"/>
    <w:rsid w:val="00212ACC"/>
    <w:rsid w:val="00212C83"/>
    <w:rsid w:val="00212F9A"/>
    <w:rsid w:val="002130E4"/>
    <w:rsid w:val="00213686"/>
    <w:rsid w:val="00213952"/>
    <w:rsid w:val="00213C32"/>
    <w:rsid w:val="00215695"/>
    <w:rsid w:val="00215A70"/>
    <w:rsid w:val="00215EDB"/>
    <w:rsid w:val="00215F9D"/>
    <w:rsid w:val="00216159"/>
    <w:rsid w:val="00216A21"/>
    <w:rsid w:val="00216D27"/>
    <w:rsid w:val="002173F7"/>
    <w:rsid w:val="0021743F"/>
    <w:rsid w:val="00217821"/>
    <w:rsid w:val="00217FD8"/>
    <w:rsid w:val="00220521"/>
    <w:rsid w:val="00220F33"/>
    <w:rsid w:val="00222278"/>
    <w:rsid w:val="0022234F"/>
    <w:rsid w:val="002226DB"/>
    <w:rsid w:val="002229F0"/>
    <w:rsid w:val="002229F3"/>
    <w:rsid w:val="0022328F"/>
    <w:rsid w:val="00223668"/>
    <w:rsid w:val="002239D7"/>
    <w:rsid w:val="00223C0E"/>
    <w:rsid w:val="00223C58"/>
    <w:rsid w:val="00224181"/>
    <w:rsid w:val="002243E8"/>
    <w:rsid w:val="0022460F"/>
    <w:rsid w:val="00224A98"/>
    <w:rsid w:val="00224E0C"/>
    <w:rsid w:val="00224E60"/>
    <w:rsid w:val="00225779"/>
    <w:rsid w:val="00225F8C"/>
    <w:rsid w:val="00226166"/>
    <w:rsid w:val="00226BFC"/>
    <w:rsid w:val="00226F42"/>
    <w:rsid w:val="00227FE0"/>
    <w:rsid w:val="00230092"/>
    <w:rsid w:val="00230762"/>
    <w:rsid w:val="00231425"/>
    <w:rsid w:val="00231551"/>
    <w:rsid w:val="00231C00"/>
    <w:rsid w:val="00231E1C"/>
    <w:rsid w:val="00232DB7"/>
    <w:rsid w:val="002336EC"/>
    <w:rsid w:val="002338C3"/>
    <w:rsid w:val="00233AA7"/>
    <w:rsid w:val="0023458D"/>
    <w:rsid w:val="0023465F"/>
    <w:rsid w:val="002346B2"/>
    <w:rsid w:val="00235114"/>
    <w:rsid w:val="002351B5"/>
    <w:rsid w:val="00235559"/>
    <w:rsid w:val="00235AE1"/>
    <w:rsid w:val="00236236"/>
    <w:rsid w:val="00236283"/>
    <w:rsid w:val="00236302"/>
    <w:rsid w:val="0023635F"/>
    <w:rsid w:val="00236D3B"/>
    <w:rsid w:val="0023732A"/>
    <w:rsid w:val="00237661"/>
    <w:rsid w:val="0023776E"/>
    <w:rsid w:val="00237900"/>
    <w:rsid w:val="00237CB2"/>
    <w:rsid w:val="00240228"/>
    <w:rsid w:val="0024072D"/>
    <w:rsid w:val="002407A5"/>
    <w:rsid w:val="00240A51"/>
    <w:rsid w:val="002411E8"/>
    <w:rsid w:val="002413A7"/>
    <w:rsid w:val="002426FA"/>
    <w:rsid w:val="0024276D"/>
    <w:rsid w:val="00242B25"/>
    <w:rsid w:val="002430C6"/>
    <w:rsid w:val="002433AE"/>
    <w:rsid w:val="002439DF"/>
    <w:rsid w:val="00243EB7"/>
    <w:rsid w:val="00243FE5"/>
    <w:rsid w:val="00243FF0"/>
    <w:rsid w:val="002454C5"/>
    <w:rsid w:val="002457AE"/>
    <w:rsid w:val="002457B1"/>
    <w:rsid w:val="00245917"/>
    <w:rsid w:val="00245B75"/>
    <w:rsid w:val="00245CB1"/>
    <w:rsid w:val="0024604A"/>
    <w:rsid w:val="00246173"/>
    <w:rsid w:val="002462AC"/>
    <w:rsid w:val="00246452"/>
    <w:rsid w:val="002464BE"/>
    <w:rsid w:val="00246643"/>
    <w:rsid w:val="00246B2E"/>
    <w:rsid w:val="00246C1B"/>
    <w:rsid w:val="00246CE0"/>
    <w:rsid w:val="00246DED"/>
    <w:rsid w:val="00247621"/>
    <w:rsid w:val="00250918"/>
    <w:rsid w:val="00250CDC"/>
    <w:rsid w:val="00250F51"/>
    <w:rsid w:val="002510D7"/>
    <w:rsid w:val="0025127F"/>
    <w:rsid w:val="002513C2"/>
    <w:rsid w:val="00251EE0"/>
    <w:rsid w:val="00252041"/>
    <w:rsid w:val="00252951"/>
    <w:rsid w:val="00252C54"/>
    <w:rsid w:val="00252E43"/>
    <w:rsid w:val="00252EA2"/>
    <w:rsid w:val="00252FE3"/>
    <w:rsid w:val="002530C9"/>
    <w:rsid w:val="002530CB"/>
    <w:rsid w:val="0025354E"/>
    <w:rsid w:val="002535F8"/>
    <w:rsid w:val="002539EF"/>
    <w:rsid w:val="00253DAD"/>
    <w:rsid w:val="00254283"/>
    <w:rsid w:val="00254BBF"/>
    <w:rsid w:val="00254D75"/>
    <w:rsid w:val="0025581A"/>
    <w:rsid w:val="00255974"/>
    <w:rsid w:val="0025694A"/>
    <w:rsid w:val="00256FA6"/>
    <w:rsid w:val="0025715D"/>
    <w:rsid w:val="002571BE"/>
    <w:rsid w:val="00257B15"/>
    <w:rsid w:val="00257C8A"/>
    <w:rsid w:val="00257C90"/>
    <w:rsid w:val="0026019E"/>
    <w:rsid w:val="0026040E"/>
    <w:rsid w:val="0026081D"/>
    <w:rsid w:val="00260E4D"/>
    <w:rsid w:val="0026113E"/>
    <w:rsid w:val="002612F1"/>
    <w:rsid w:val="002613E9"/>
    <w:rsid w:val="00261522"/>
    <w:rsid w:val="00261A56"/>
    <w:rsid w:val="00261CA1"/>
    <w:rsid w:val="002621AF"/>
    <w:rsid w:val="002626BB"/>
    <w:rsid w:val="00262AF0"/>
    <w:rsid w:val="00263669"/>
    <w:rsid w:val="00263A33"/>
    <w:rsid w:val="00264676"/>
    <w:rsid w:val="00264687"/>
    <w:rsid w:val="00264C1F"/>
    <w:rsid w:val="00265211"/>
    <w:rsid w:val="00265684"/>
    <w:rsid w:val="0026694C"/>
    <w:rsid w:val="00266B56"/>
    <w:rsid w:val="002670ED"/>
    <w:rsid w:val="002675BF"/>
    <w:rsid w:val="002675C9"/>
    <w:rsid w:val="0026797F"/>
    <w:rsid w:val="00267E3A"/>
    <w:rsid w:val="00267FE9"/>
    <w:rsid w:val="00270099"/>
    <w:rsid w:val="00270828"/>
    <w:rsid w:val="002711ED"/>
    <w:rsid w:val="002712C1"/>
    <w:rsid w:val="00271399"/>
    <w:rsid w:val="0027182B"/>
    <w:rsid w:val="002718B0"/>
    <w:rsid w:val="002722C8"/>
    <w:rsid w:val="0027237C"/>
    <w:rsid w:val="002724CC"/>
    <w:rsid w:val="00272A8C"/>
    <w:rsid w:val="00272B7A"/>
    <w:rsid w:val="002738D8"/>
    <w:rsid w:val="00273BC9"/>
    <w:rsid w:val="00273FED"/>
    <w:rsid w:val="00274446"/>
    <w:rsid w:val="002746DB"/>
    <w:rsid w:val="002756F5"/>
    <w:rsid w:val="00276003"/>
    <w:rsid w:val="00276306"/>
    <w:rsid w:val="00276620"/>
    <w:rsid w:val="002770AC"/>
    <w:rsid w:val="00277164"/>
    <w:rsid w:val="002771F8"/>
    <w:rsid w:val="00277517"/>
    <w:rsid w:val="0027792C"/>
    <w:rsid w:val="00277A0D"/>
    <w:rsid w:val="00277AA5"/>
    <w:rsid w:val="00277C78"/>
    <w:rsid w:val="002808EA"/>
    <w:rsid w:val="00280B2C"/>
    <w:rsid w:val="00280B9D"/>
    <w:rsid w:val="00280DFB"/>
    <w:rsid w:val="00280F72"/>
    <w:rsid w:val="00281994"/>
    <w:rsid w:val="0028207E"/>
    <w:rsid w:val="00282356"/>
    <w:rsid w:val="00282C06"/>
    <w:rsid w:val="00283987"/>
    <w:rsid w:val="00283A55"/>
    <w:rsid w:val="00283A75"/>
    <w:rsid w:val="00284383"/>
    <w:rsid w:val="00285165"/>
    <w:rsid w:val="00285774"/>
    <w:rsid w:val="00285C94"/>
    <w:rsid w:val="00285E26"/>
    <w:rsid w:val="00285ED8"/>
    <w:rsid w:val="002860BC"/>
    <w:rsid w:val="00286C6C"/>
    <w:rsid w:val="002873E9"/>
    <w:rsid w:val="0028753C"/>
    <w:rsid w:val="00290107"/>
    <w:rsid w:val="00290135"/>
    <w:rsid w:val="0029013D"/>
    <w:rsid w:val="00290365"/>
    <w:rsid w:val="002904D8"/>
    <w:rsid w:val="00290863"/>
    <w:rsid w:val="0029127B"/>
    <w:rsid w:val="00291809"/>
    <w:rsid w:val="00291FDC"/>
    <w:rsid w:val="00292147"/>
    <w:rsid w:val="002928B7"/>
    <w:rsid w:val="00294029"/>
    <w:rsid w:val="00294153"/>
    <w:rsid w:val="0029446B"/>
    <w:rsid w:val="002947BC"/>
    <w:rsid w:val="00294BEB"/>
    <w:rsid w:val="002951E9"/>
    <w:rsid w:val="0029526A"/>
    <w:rsid w:val="002954C0"/>
    <w:rsid w:val="00295ADA"/>
    <w:rsid w:val="00295BA5"/>
    <w:rsid w:val="002960A6"/>
    <w:rsid w:val="002968BF"/>
    <w:rsid w:val="00297183"/>
    <w:rsid w:val="00297235"/>
    <w:rsid w:val="002977EE"/>
    <w:rsid w:val="00297E65"/>
    <w:rsid w:val="002A0411"/>
    <w:rsid w:val="002A081D"/>
    <w:rsid w:val="002A08C0"/>
    <w:rsid w:val="002A0969"/>
    <w:rsid w:val="002A0B3A"/>
    <w:rsid w:val="002A142B"/>
    <w:rsid w:val="002A149E"/>
    <w:rsid w:val="002A1626"/>
    <w:rsid w:val="002A162C"/>
    <w:rsid w:val="002A1A57"/>
    <w:rsid w:val="002A1FF8"/>
    <w:rsid w:val="002A203C"/>
    <w:rsid w:val="002A2367"/>
    <w:rsid w:val="002A2A2E"/>
    <w:rsid w:val="002A32FF"/>
    <w:rsid w:val="002A3D64"/>
    <w:rsid w:val="002A3E75"/>
    <w:rsid w:val="002A42E1"/>
    <w:rsid w:val="002A4343"/>
    <w:rsid w:val="002A49F9"/>
    <w:rsid w:val="002A4CE0"/>
    <w:rsid w:val="002A506D"/>
    <w:rsid w:val="002A56AC"/>
    <w:rsid w:val="002A5A39"/>
    <w:rsid w:val="002A5A7F"/>
    <w:rsid w:val="002A5DB4"/>
    <w:rsid w:val="002A5EEE"/>
    <w:rsid w:val="002A6108"/>
    <w:rsid w:val="002A6D1E"/>
    <w:rsid w:val="002A70B4"/>
    <w:rsid w:val="002A7E7E"/>
    <w:rsid w:val="002B04C0"/>
    <w:rsid w:val="002B1456"/>
    <w:rsid w:val="002B16BD"/>
    <w:rsid w:val="002B189B"/>
    <w:rsid w:val="002B22EE"/>
    <w:rsid w:val="002B248C"/>
    <w:rsid w:val="002B2497"/>
    <w:rsid w:val="002B295C"/>
    <w:rsid w:val="002B2DCA"/>
    <w:rsid w:val="002B2E03"/>
    <w:rsid w:val="002B3022"/>
    <w:rsid w:val="002B30E8"/>
    <w:rsid w:val="002B30F5"/>
    <w:rsid w:val="002B3401"/>
    <w:rsid w:val="002B3904"/>
    <w:rsid w:val="002B4065"/>
    <w:rsid w:val="002B48A6"/>
    <w:rsid w:val="002B4CB5"/>
    <w:rsid w:val="002B4F75"/>
    <w:rsid w:val="002B5204"/>
    <w:rsid w:val="002B59B0"/>
    <w:rsid w:val="002B5E91"/>
    <w:rsid w:val="002B61C8"/>
    <w:rsid w:val="002B6727"/>
    <w:rsid w:val="002B6AB4"/>
    <w:rsid w:val="002B713C"/>
    <w:rsid w:val="002B7B54"/>
    <w:rsid w:val="002B7B65"/>
    <w:rsid w:val="002B7C7A"/>
    <w:rsid w:val="002C02B7"/>
    <w:rsid w:val="002C1A94"/>
    <w:rsid w:val="002C20F0"/>
    <w:rsid w:val="002C256B"/>
    <w:rsid w:val="002C354F"/>
    <w:rsid w:val="002C424E"/>
    <w:rsid w:val="002C5462"/>
    <w:rsid w:val="002C5887"/>
    <w:rsid w:val="002C58F1"/>
    <w:rsid w:val="002C5A9B"/>
    <w:rsid w:val="002C5DA2"/>
    <w:rsid w:val="002C5E3D"/>
    <w:rsid w:val="002C65F7"/>
    <w:rsid w:val="002C67FC"/>
    <w:rsid w:val="002C6A02"/>
    <w:rsid w:val="002C6EB6"/>
    <w:rsid w:val="002C6F20"/>
    <w:rsid w:val="002C6F79"/>
    <w:rsid w:val="002C7439"/>
    <w:rsid w:val="002C7671"/>
    <w:rsid w:val="002C7746"/>
    <w:rsid w:val="002C77B8"/>
    <w:rsid w:val="002C7C36"/>
    <w:rsid w:val="002C7F19"/>
    <w:rsid w:val="002D0A4F"/>
    <w:rsid w:val="002D2783"/>
    <w:rsid w:val="002D2E21"/>
    <w:rsid w:val="002D32C8"/>
    <w:rsid w:val="002D3DCD"/>
    <w:rsid w:val="002D3F7C"/>
    <w:rsid w:val="002D4646"/>
    <w:rsid w:val="002D49A5"/>
    <w:rsid w:val="002D4FFB"/>
    <w:rsid w:val="002D5125"/>
    <w:rsid w:val="002D5325"/>
    <w:rsid w:val="002D5388"/>
    <w:rsid w:val="002D559E"/>
    <w:rsid w:val="002D6438"/>
    <w:rsid w:val="002D656D"/>
    <w:rsid w:val="002D68E5"/>
    <w:rsid w:val="002D6D3F"/>
    <w:rsid w:val="002D6D5D"/>
    <w:rsid w:val="002D76DC"/>
    <w:rsid w:val="002D7A4A"/>
    <w:rsid w:val="002D7E48"/>
    <w:rsid w:val="002D7F11"/>
    <w:rsid w:val="002E00A6"/>
    <w:rsid w:val="002E0477"/>
    <w:rsid w:val="002E0534"/>
    <w:rsid w:val="002E0A1E"/>
    <w:rsid w:val="002E0B1C"/>
    <w:rsid w:val="002E12D6"/>
    <w:rsid w:val="002E3A04"/>
    <w:rsid w:val="002E3C35"/>
    <w:rsid w:val="002E4907"/>
    <w:rsid w:val="002E4C01"/>
    <w:rsid w:val="002E4F23"/>
    <w:rsid w:val="002E501C"/>
    <w:rsid w:val="002E56D8"/>
    <w:rsid w:val="002E592D"/>
    <w:rsid w:val="002E5992"/>
    <w:rsid w:val="002E5C32"/>
    <w:rsid w:val="002E6010"/>
    <w:rsid w:val="002E736C"/>
    <w:rsid w:val="002E7513"/>
    <w:rsid w:val="002E7F66"/>
    <w:rsid w:val="002F0661"/>
    <w:rsid w:val="002F0860"/>
    <w:rsid w:val="002F1907"/>
    <w:rsid w:val="002F1B7C"/>
    <w:rsid w:val="002F1B94"/>
    <w:rsid w:val="002F1BC7"/>
    <w:rsid w:val="002F212D"/>
    <w:rsid w:val="002F250A"/>
    <w:rsid w:val="002F2758"/>
    <w:rsid w:val="002F2B1F"/>
    <w:rsid w:val="002F2BAD"/>
    <w:rsid w:val="002F2EB2"/>
    <w:rsid w:val="002F2F4B"/>
    <w:rsid w:val="002F3411"/>
    <w:rsid w:val="002F38E1"/>
    <w:rsid w:val="002F40EF"/>
    <w:rsid w:val="002F421C"/>
    <w:rsid w:val="002F454F"/>
    <w:rsid w:val="002F464F"/>
    <w:rsid w:val="002F47FA"/>
    <w:rsid w:val="002F4B34"/>
    <w:rsid w:val="002F578F"/>
    <w:rsid w:val="002F5A75"/>
    <w:rsid w:val="002F61B8"/>
    <w:rsid w:val="002F6621"/>
    <w:rsid w:val="002F699C"/>
    <w:rsid w:val="002F6D1C"/>
    <w:rsid w:val="002F7350"/>
    <w:rsid w:val="002F77E2"/>
    <w:rsid w:val="002F796F"/>
    <w:rsid w:val="002F7987"/>
    <w:rsid w:val="002F7CB3"/>
    <w:rsid w:val="002F7D57"/>
    <w:rsid w:val="002F7FB2"/>
    <w:rsid w:val="00300678"/>
    <w:rsid w:val="00300AE5"/>
    <w:rsid w:val="00300B48"/>
    <w:rsid w:val="003013DB"/>
    <w:rsid w:val="0030186A"/>
    <w:rsid w:val="00301D96"/>
    <w:rsid w:val="00301F2E"/>
    <w:rsid w:val="0030252F"/>
    <w:rsid w:val="00302683"/>
    <w:rsid w:val="003026E6"/>
    <w:rsid w:val="00302EE9"/>
    <w:rsid w:val="00303017"/>
    <w:rsid w:val="00303265"/>
    <w:rsid w:val="0030342E"/>
    <w:rsid w:val="00303813"/>
    <w:rsid w:val="00303972"/>
    <w:rsid w:val="00303A67"/>
    <w:rsid w:val="00303BF8"/>
    <w:rsid w:val="00303DEF"/>
    <w:rsid w:val="0030400B"/>
    <w:rsid w:val="00304438"/>
    <w:rsid w:val="00304927"/>
    <w:rsid w:val="0030531B"/>
    <w:rsid w:val="00305721"/>
    <w:rsid w:val="003057C1"/>
    <w:rsid w:val="0030589B"/>
    <w:rsid w:val="00306217"/>
    <w:rsid w:val="003065AC"/>
    <w:rsid w:val="00306B6F"/>
    <w:rsid w:val="00307190"/>
    <w:rsid w:val="0030726D"/>
    <w:rsid w:val="00307649"/>
    <w:rsid w:val="00307D08"/>
    <w:rsid w:val="00310217"/>
    <w:rsid w:val="0031071C"/>
    <w:rsid w:val="00310A82"/>
    <w:rsid w:val="00310BD5"/>
    <w:rsid w:val="00310EB0"/>
    <w:rsid w:val="00311235"/>
    <w:rsid w:val="00311432"/>
    <w:rsid w:val="00312C28"/>
    <w:rsid w:val="00313912"/>
    <w:rsid w:val="00313BCB"/>
    <w:rsid w:val="0031421C"/>
    <w:rsid w:val="003146AF"/>
    <w:rsid w:val="00314784"/>
    <w:rsid w:val="00316308"/>
    <w:rsid w:val="003169C4"/>
    <w:rsid w:val="00317133"/>
    <w:rsid w:val="00317195"/>
    <w:rsid w:val="003172A6"/>
    <w:rsid w:val="00317589"/>
    <w:rsid w:val="0032014C"/>
    <w:rsid w:val="00320237"/>
    <w:rsid w:val="003206C2"/>
    <w:rsid w:val="003207D4"/>
    <w:rsid w:val="00320D10"/>
    <w:rsid w:val="00321507"/>
    <w:rsid w:val="003215DB"/>
    <w:rsid w:val="00321A89"/>
    <w:rsid w:val="00321A95"/>
    <w:rsid w:val="00321BF9"/>
    <w:rsid w:val="0032212E"/>
    <w:rsid w:val="00322199"/>
    <w:rsid w:val="0032254A"/>
    <w:rsid w:val="0032282D"/>
    <w:rsid w:val="00322AC0"/>
    <w:rsid w:val="00322B4A"/>
    <w:rsid w:val="0032309A"/>
    <w:rsid w:val="00323599"/>
    <w:rsid w:val="00324B60"/>
    <w:rsid w:val="003256D0"/>
    <w:rsid w:val="0032583A"/>
    <w:rsid w:val="00325C75"/>
    <w:rsid w:val="00325EA6"/>
    <w:rsid w:val="00326032"/>
    <w:rsid w:val="003261B1"/>
    <w:rsid w:val="00326343"/>
    <w:rsid w:val="0032647F"/>
    <w:rsid w:val="003264E4"/>
    <w:rsid w:val="003266FA"/>
    <w:rsid w:val="00326BE1"/>
    <w:rsid w:val="00326E43"/>
    <w:rsid w:val="003271A4"/>
    <w:rsid w:val="003272D2"/>
    <w:rsid w:val="003275FF"/>
    <w:rsid w:val="00327955"/>
    <w:rsid w:val="00330440"/>
    <w:rsid w:val="00331072"/>
    <w:rsid w:val="003310D5"/>
    <w:rsid w:val="0033110D"/>
    <w:rsid w:val="003312CC"/>
    <w:rsid w:val="00331411"/>
    <w:rsid w:val="003317AF"/>
    <w:rsid w:val="003323C2"/>
    <w:rsid w:val="003323CE"/>
    <w:rsid w:val="00332ADF"/>
    <w:rsid w:val="00332DDF"/>
    <w:rsid w:val="00332F51"/>
    <w:rsid w:val="00333ECC"/>
    <w:rsid w:val="003340A6"/>
    <w:rsid w:val="00334625"/>
    <w:rsid w:val="00335A39"/>
    <w:rsid w:val="00335B9C"/>
    <w:rsid w:val="00335CAE"/>
    <w:rsid w:val="00335F18"/>
    <w:rsid w:val="00336075"/>
    <w:rsid w:val="0033621F"/>
    <w:rsid w:val="00336434"/>
    <w:rsid w:val="00336B02"/>
    <w:rsid w:val="003374F8"/>
    <w:rsid w:val="00337724"/>
    <w:rsid w:val="003378AD"/>
    <w:rsid w:val="00337CC5"/>
    <w:rsid w:val="003410EE"/>
    <w:rsid w:val="00341974"/>
    <w:rsid w:val="00341BAB"/>
    <w:rsid w:val="00341FBD"/>
    <w:rsid w:val="0034203E"/>
    <w:rsid w:val="003425E0"/>
    <w:rsid w:val="0034330B"/>
    <w:rsid w:val="003433BB"/>
    <w:rsid w:val="00343669"/>
    <w:rsid w:val="003440DB"/>
    <w:rsid w:val="0034414C"/>
    <w:rsid w:val="0034430B"/>
    <w:rsid w:val="0034466A"/>
    <w:rsid w:val="00344E95"/>
    <w:rsid w:val="00344F2A"/>
    <w:rsid w:val="0034586D"/>
    <w:rsid w:val="00346948"/>
    <w:rsid w:val="00346B71"/>
    <w:rsid w:val="003470B2"/>
    <w:rsid w:val="003471CB"/>
    <w:rsid w:val="0034762D"/>
    <w:rsid w:val="00351068"/>
    <w:rsid w:val="00351165"/>
    <w:rsid w:val="00351923"/>
    <w:rsid w:val="00351AF5"/>
    <w:rsid w:val="00352F59"/>
    <w:rsid w:val="00353BCF"/>
    <w:rsid w:val="003543A3"/>
    <w:rsid w:val="00354BD6"/>
    <w:rsid w:val="00354E07"/>
    <w:rsid w:val="0035506E"/>
    <w:rsid w:val="003554FC"/>
    <w:rsid w:val="00355536"/>
    <w:rsid w:val="003555D2"/>
    <w:rsid w:val="00355972"/>
    <w:rsid w:val="00355AB4"/>
    <w:rsid w:val="00356310"/>
    <w:rsid w:val="003564FF"/>
    <w:rsid w:val="0035725E"/>
    <w:rsid w:val="00357613"/>
    <w:rsid w:val="00357B8D"/>
    <w:rsid w:val="003601CE"/>
    <w:rsid w:val="003604BB"/>
    <w:rsid w:val="0036090E"/>
    <w:rsid w:val="0036117F"/>
    <w:rsid w:val="003613ED"/>
    <w:rsid w:val="00361A0A"/>
    <w:rsid w:val="0036203A"/>
    <w:rsid w:val="00362157"/>
    <w:rsid w:val="00362362"/>
    <w:rsid w:val="00362D2D"/>
    <w:rsid w:val="00362D70"/>
    <w:rsid w:val="00362F6C"/>
    <w:rsid w:val="00363469"/>
    <w:rsid w:val="00364032"/>
    <w:rsid w:val="00364A0D"/>
    <w:rsid w:val="00364ADA"/>
    <w:rsid w:val="00364C05"/>
    <w:rsid w:val="0036505C"/>
    <w:rsid w:val="003652C9"/>
    <w:rsid w:val="00365392"/>
    <w:rsid w:val="00365EC8"/>
    <w:rsid w:val="00366E9B"/>
    <w:rsid w:val="003670FB"/>
    <w:rsid w:val="00367D72"/>
    <w:rsid w:val="00370074"/>
    <w:rsid w:val="0037057C"/>
    <w:rsid w:val="003705FB"/>
    <w:rsid w:val="00370B04"/>
    <w:rsid w:val="00370D62"/>
    <w:rsid w:val="00370FDC"/>
    <w:rsid w:val="003711D4"/>
    <w:rsid w:val="00371685"/>
    <w:rsid w:val="0037250E"/>
    <w:rsid w:val="00372AEA"/>
    <w:rsid w:val="00373B49"/>
    <w:rsid w:val="0037415D"/>
    <w:rsid w:val="00374DA3"/>
    <w:rsid w:val="00375303"/>
    <w:rsid w:val="00375B69"/>
    <w:rsid w:val="00375B8D"/>
    <w:rsid w:val="00376C0D"/>
    <w:rsid w:val="00376D01"/>
    <w:rsid w:val="00376DBF"/>
    <w:rsid w:val="00377096"/>
    <w:rsid w:val="003775EB"/>
    <w:rsid w:val="00377677"/>
    <w:rsid w:val="0037778A"/>
    <w:rsid w:val="0038002D"/>
    <w:rsid w:val="003804B1"/>
    <w:rsid w:val="00380809"/>
    <w:rsid w:val="0038086C"/>
    <w:rsid w:val="00381349"/>
    <w:rsid w:val="00381C61"/>
    <w:rsid w:val="00381D28"/>
    <w:rsid w:val="0038214B"/>
    <w:rsid w:val="003823AE"/>
    <w:rsid w:val="00382AAA"/>
    <w:rsid w:val="00382B6E"/>
    <w:rsid w:val="003838E1"/>
    <w:rsid w:val="0038478C"/>
    <w:rsid w:val="00384FC9"/>
    <w:rsid w:val="003854F9"/>
    <w:rsid w:val="003855FD"/>
    <w:rsid w:val="0038575E"/>
    <w:rsid w:val="00385977"/>
    <w:rsid w:val="003859E5"/>
    <w:rsid w:val="00385D83"/>
    <w:rsid w:val="00385EED"/>
    <w:rsid w:val="00386310"/>
    <w:rsid w:val="0038693D"/>
    <w:rsid w:val="00386A97"/>
    <w:rsid w:val="00386AC3"/>
    <w:rsid w:val="00386C4F"/>
    <w:rsid w:val="00387287"/>
    <w:rsid w:val="00387BDC"/>
    <w:rsid w:val="00390495"/>
    <w:rsid w:val="003908F2"/>
    <w:rsid w:val="00390E54"/>
    <w:rsid w:val="00391234"/>
    <w:rsid w:val="003912BB"/>
    <w:rsid w:val="003920B2"/>
    <w:rsid w:val="003923BC"/>
    <w:rsid w:val="00392705"/>
    <w:rsid w:val="00392ADB"/>
    <w:rsid w:val="00392EB5"/>
    <w:rsid w:val="00393E23"/>
    <w:rsid w:val="00394629"/>
    <w:rsid w:val="003947F8"/>
    <w:rsid w:val="003948AA"/>
    <w:rsid w:val="00394B3F"/>
    <w:rsid w:val="003953CD"/>
    <w:rsid w:val="003954FC"/>
    <w:rsid w:val="00395B2C"/>
    <w:rsid w:val="00395DB4"/>
    <w:rsid w:val="003960FD"/>
    <w:rsid w:val="00396BC8"/>
    <w:rsid w:val="00396E0D"/>
    <w:rsid w:val="003A0347"/>
    <w:rsid w:val="003A0359"/>
    <w:rsid w:val="003A06C9"/>
    <w:rsid w:val="003A0D32"/>
    <w:rsid w:val="003A0DD4"/>
    <w:rsid w:val="003A0EAF"/>
    <w:rsid w:val="003A1121"/>
    <w:rsid w:val="003A15A2"/>
    <w:rsid w:val="003A19A8"/>
    <w:rsid w:val="003A1E11"/>
    <w:rsid w:val="003A2179"/>
    <w:rsid w:val="003A2929"/>
    <w:rsid w:val="003A2CEF"/>
    <w:rsid w:val="003A3109"/>
    <w:rsid w:val="003A34C3"/>
    <w:rsid w:val="003A397A"/>
    <w:rsid w:val="003A3A8B"/>
    <w:rsid w:val="003A3EBC"/>
    <w:rsid w:val="003A41F4"/>
    <w:rsid w:val="003A4221"/>
    <w:rsid w:val="003A45B3"/>
    <w:rsid w:val="003A4A6E"/>
    <w:rsid w:val="003A4B9A"/>
    <w:rsid w:val="003A4D2E"/>
    <w:rsid w:val="003A523D"/>
    <w:rsid w:val="003A55C2"/>
    <w:rsid w:val="003A5B36"/>
    <w:rsid w:val="003A5F41"/>
    <w:rsid w:val="003A5F6A"/>
    <w:rsid w:val="003A6A4E"/>
    <w:rsid w:val="003A6A94"/>
    <w:rsid w:val="003A6E88"/>
    <w:rsid w:val="003A7210"/>
    <w:rsid w:val="003A7D4F"/>
    <w:rsid w:val="003A7F81"/>
    <w:rsid w:val="003B082F"/>
    <w:rsid w:val="003B0BD3"/>
    <w:rsid w:val="003B12EF"/>
    <w:rsid w:val="003B1779"/>
    <w:rsid w:val="003B188A"/>
    <w:rsid w:val="003B1FBB"/>
    <w:rsid w:val="003B20B1"/>
    <w:rsid w:val="003B355D"/>
    <w:rsid w:val="003B3B3D"/>
    <w:rsid w:val="003B4130"/>
    <w:rsid w:val="003B41F8"/>
    <w:rsid w:val="003B4392"/>
    <w:rsid w:val="003B4C19"/>
    <w:rsid w:val="003B4D78"/>
    <w:rsid w:val="003B53E9"/>
    <w:rsid w:val="003B5603"/>
    <w:rsid w:val="003B564A"/>
    <w:rsid w:val="003B5AF8"/>
    <w:rsid w:val="003B6234"/>
    <w:rsid w:val="003B6285"/>
    <w:rsid w:val="003B7763"/>
    <w:rsid w:val="003B7B5A"/>
    <w:rsid w:val="003C029D"/>
    <w:rsid w:val="003C0332"/>
    <w:rsid w:val="003C05CC"/>
    <w:rsid w:val="003C06C0"/>
    <w:rsid w:val="003C0961"/>
    <w:rsid w:val="003C1964"/>
    <w:rsid w:val="003C1B66"/>
    <w:rsid w:val="003C1B96"/>
    <w:rsid w:val="003C26E1"/>
    <w:rsid w:val="003C2FBE"/>
    <w:rsid w:val="003C3349"/>
    <w:rsid w:val="003C3A02"/>
    <w:rsid w:val="003C3C50"/>
    <w:rsid w:val="003C4B3E"/>
    <w:rsid w:val="003C4E2D"/>
    <w:rsid w:val="003C4FF2"/>
    <w:rsid w:val="003C5781"/>
    <w:rsid w:val="003C5887"/>
    <w:rsid w:val="003C5ECC"/>
    <w:rsid w:val="003C62CD"/>
    <w:rsid w:val="003C65FC"/>
    <w:rsid w:val="003C6A73"/>
    <w:rsid w:val="003C6ADE"/>
    <w:rsid w:val="003C6E7D"/>
    <w:rsid w:val="003C6ED0"/>
    <w:rsid w:val="003C70DA"/>
    <w:rsid w:val="003C74EB"/>
    <w:rsid w:val="003C78DD"/>
    <w:rsid w:val="003C79D1"/>
    <w:rsid w:val="003C7AC8"/>
    <w:rsid w:val="003C7E85"/>
    <w:rsid w:val="003C7EE0"/>
    <w:rsid w:val="003D05D5"/>
    <w:rsid w:val="003D094D"/>
    <w:rsid w:val="003D0B9B"/>
    <w:rsid w:val="003D0D15"/>
    <w:rsid w:val="003D119E"/>
    <w:rsid w:val="003D1857"/>
    <w:rsid w:val="003D1A65"/>
    <w:rsid w:val="003D26BA"/>
    <w:rsid w:val="003D3129"/>
    <w:rsid w:val="003D39B8"/>
    <w:rsid w:val="003D3BA7"/>
    <w:rsid w:val="003D4D44"/>
    <w:rsid w:val="003D5012"/>
    <w:rsid w:val="003D5DCF"/>
    <w:rsid w:val="003D5E30"/>
    <w:rsid w:val="003D61B4"/>
    <w:rsid w:val="003D6E88"/>
    <w:rsid w:val="003D715D"/>
    <w:rsid w:val="003D7393"/>
    <w:rsid w:val="003D76B4"/>
    <w:rsid w:val="003D7AD4"/>
    <w:rsid w:val="003E000B"/>
    <w:rsid w:val="003E00F0"/>
    <w:rsid w:val="003E0BA5"/>
    <w:rsid w:val="003E0EDA"/>
    <w:rsid w:val="003E0EFA"/>
    <w:rsid w:val="003E0F89"/>
    <w:rsid w:val="003E1152"/>
    <w:rsid w:val="003E28C9"/>
    <w:rsid w:val="003E2C24"/>
    <w:rsid w:val="003E307F"/>
    <w:rsid w:val="003E43CF"/>
    <w:rsid w:val="003E4D8D"/>
    <w:rsid w:val="003E5662"/>
    <w:rsid w:val="003E5C74"/>
    <w:rsid w:val="003E6771"/>
    <w:rsid w:val="003E68FF"/>
    <w:rsid w:val="003E713C"/>
    <w:rsid w:val="003E71F1"/>
    <w:rsid w:val="003E78D7"/>
    <w:rsid w:val="003E79A5"/>
    <w:rsid w:val="003E7C06"/>
    <w:rsid w:val="003F0002"/>
    <w:rsid w:val="003F01D6"/>
    <w:rsid w:val="003F0225"/>
    <w:rsid w:val="003F0603"/>
    <w:rsid w:val="003F0673"/>
    <w:rsid w:val="003F0721"/>
    <w:rsid w:val="003F0F53"/>
    <w:rsid w:val="003F13E5"/>
    <w:rsid w:val="003F1439"/>
    <w:rsid w:val="003F18B7"/>
    <w:rsid w:val="003F19D2"/>
    <w:rsid w:val="003F1F02"/>
    <w:rsid w:val="003F2390"/>
    <w:rsid w:val="003F27C4"/>
    <w:rsid w:val="003F2A47"/>
    <w:rsid w:val="003F2ECA"/>
    <w:rsid w:val="003F3205"/>
    <w:rsid w:val="003F3296"/>
    <w:rsid w:val="003F332A"/>
    <w:rsid w:val="003F4359"/>
    <w:rsid w:val="003F43DC"/>
    <w:rsid w:val="003F4816"/>
    <w:rsid w:val="003F4A19"/>
    <w:rsid w:val="003F50BB"/>
    <w:rsid w:val="003F5254"/>
    <w:rsid w:val="003F5752"/>
    <w:rsid w:val="003F5E4C"/>
    <w:rsid w:val="003F673E"/>
    <w:rsid w:val="003F7576"/>
    <w:rsid w:val="004006C1"/>
    <w:rsid w:val="00400A29"/>
    <w:rsid w:val="0040110A"/>
    <w:rsid w:val="004013CF"/>
    <w:rsid w:val="00401514"/>
    <w:rsid w:val="00401588"/>
    <w:rsid w:val="004018CA"/>
    <w:rsid w:val="00401D6B"/>
    <w:rsid w:val="00402076"/>
    <w:rsid w:val="00402090"/>
    <w:rsid w:val="00402346"/>
    <w:rsid w:val="004025F2"/>
    <w:rsid w:val="00402B47"/>
    <w:rsid w:val="00403FB1"/>
    <w:rsid w:val="0040595C"/>
    <w:rsid w:val="00406189"/>
    <w:rsid w:val="00406257"/>
    <w:rsid w:val="004064B2"/>
    <w:rsid w:val="00406512"/>
    <w:rsid w:val="00406F5B"/>
    <w:rsid w:val="00407145"/>
    <w:rsid w:val="00407253"/>
    <w:rsid w:val="00407ACD"/>
    <w:rsid w:val="00407C0E"/>
    <w:rsid w:val="00410201"/>
    <w:rsid w:val="004103A3"/>
    <w:rsid w:val="004108BC"/>
    <w:rsid w:val="004108EE"/>
    <w:rsid w:val="00410A6D"/>
    <w:rsid w:val="004111FC"/>
    <w:rsid w:val="0041124D"/>
    <w:rsid w:val="00411426"/>
    <w:rsid w:val="004117E9"/>
    <w:rsid w:val="00411BDF"/>
    <w:rsid w:val="00411E64"/>
    <w:rsid w:val="00412568"/>
    <w:rsid w:val="0041257D"/>
    <w:rsid w:val="00412F8B"/>
    <w:rsid w:val="00413680"/>
    <w:rsid w:val="00413A76"/>
    <w:rsid w:val="00413FD1"/>
    <w:rsid w:val="00414187"/>
    <w:rsid w:val="0041425C"/>
    <w:rsid w:val="00414397"/>
    <w:rsid w:val="00414E36"/>
    <w:rsid w:val="004152CB"/>
    <w:rsid w:val="004153BD"/>
    <w:rsid w:val="00415736"/>
    <w:rsid w:val="00415AD8"/>
    <w:rsid w:val="00415CAA"/>
    <w:rsid w:val="004163FA"/>
    <w:rsid w:val="0041695E"/>
    <w:rsid w:val="00416B8A"/>
    <w:rsid w:val="00417457"/>
    <w:rsid w:val="00417DFE"/>
    <w:rsid w:val="0042030A"/>
    <w:rsid w:val="00420322"/>
    <w:rsid w:val="00420394"/>
    <w:rsid w:val="00420A74"/>
    <w:rsid w:val="00420B1A"/>
    <w:rsid w:val="00420EF5"/>
    <w:rsid w:val="004210ED"/>
    <w:rsid w:val="00421920"/>
    <w:rsid w:val="00421A84"/>
    <w:rsid w:val="00421EEE"/>
    <w:rsid w:val="004221C4"/>
    <w:rsid w:val="004227A7"/>
    <w:rsid w:val="0042294C"/>
    <w:rsid w:val="00422981"/>
    <w:rsid w:val="00422FAA"/>
    <w:rsid w:val="00422FD7"/>
    <w:rsid w:val="00423463"/>
    <w:rsid w:val="00423685"/>
    <w:rsid w:val="00423F82"/>
    <w:rsid w:val="0042404B"/>
    <w:rsid w:val="004242B5"/>
    <w:rsid w:val="00425514"/>
    <w:rsid w:val="004256B2"/>
    <w:rsid w:val="00425E7A"/>
    <w:rsid w:val="0042602A"/>
    <w:rsid w:val="00426E65"/>
    <w:rsid w:val="0042717A"/>
    <w:rsid w:val="0042726C"/>
    <w:rsid w:val="0042736C"/>
    <w:rsid w:val="0042780C"/>
    <w:rsid w:val="00427B24"/>
    <w:rsid w:val="00427B3D"/>
    <w:rsid w:val="0043095D"/>
    <w:rsid w:val="004309F0"/>
    <w:rsid w:val="00431327"/>
    <w:rsid w:val="00432663"/>
    <w:rsid w:val="0043288B"/>
    <w:rsid w:val="00433414"/>
    <w:rsid w:val="004342B2"/>
    <w:rsid w:val="00434340"/>
    <w:rsid w:val="004343E2"/>
    <w:rsid w:val="00434DF5"/>
    <w:rsid w:val="00435189"/>
    <w:rsid w:val="00435554"/>
    <w:rsid w:val="00435BBC"/>
    <w:rsid w:val="00435C1F"/>
    <w:rsid w:val="00435CEB"/>
    <w:rsid w:val="00435E36"/>
    <w:rsid w:val="00436961"/>
    <w:rsid w:val="004372E3"/>
    <w:rsid w:val="00437576"/>
    <w:rsid w:val="0043785E"/>
    <w:rsid w:val="004379D2"/>
    <w:rsid w:val="00437BAA"/>
    <w:rsid w:val="00440005"/>
    <w:rsid w:val="004403F6"/>
    <w:rsid w:val="004408ED"/>
    <w:rsid w:val="00440D98"/>
    <w:rsid w:val="00440E9D"/>
    <w:rsid w:val="00441775"/>
    <w:rsid w:val="00442D30"/>
    <w:rsid w:val="00442DD5"/>
    <w:rsid w:val="0044318B"/>
    <w:rsid w:val="0044350E"/>
    <w:rsid w:val="004437CC"/>
    <w:rsid w:val="00443F07"/>
    <w:rsid w:val="00443F85"/>
    <w:rsid w:val="00444A16"/>
    <w:rsid w:val="00444DDA"/>
    <w:rsid w:val="00444EEF"/>
    <w:rsid w:val="004451A2"/>
    <w:rsid w:val="00445396"/>
    <w:rsid w:val="00445A1B"/>
    <w:rsid w:val="00445DE5"/>
    <w:rsid w:val="00445E60"/>
    <w:rsid w:val="00446658"/>
    <w:rsid w:val="00446666"/>
    <w:rsid w:val="00446E6A"/>
    <w:rsid w:val="004471E9"/>
    <w:rsid w:val="00447551"/>
    <w:rsid w:val="00447C09"/>
    <w:rsid w:val="00447D34"/>
    <w:rsid w:val="0045024E"/>
    <w:rsid w:val="00450260"/>
    <w:rsid w:val="004506D4"/>
    <w:rsid w:val="00450CD3"/>
    <w:rsid w:val="00450F7B"/>
    <w:rsid w:val="0045129C"/>
    <w:rsid w:val="0045178A"/>
    <w:rsid w:val="004518FE"/>
    <w:rsid w:val="004520B1"/>
    <w:rsid w:val="00452314"/>
    <w:rsid w:val="0045244D"/>
    <w:rsid w:val="00452DB4"/>
    <w:rsid w:val="00452F1B"/>
    <w:rsid w:val="0045358F"/>
    <w:rsid w:val="0045440D"/>
    <w:rsid w:val="0045441A"/>
    <w:rsid w:val="00454A6E"/>
    <w:rsid w:val="0045500D"/>
    <w:rsid w:val="0045535A"/>
    <w:rsid w:val="004564D2"/>
    <w:rsid w:val="00456E14"/>
    <w:rsid w:val="004572E4"/>
    <w:rsid w:val="00457460"/>
    <w:rsid w:val="00457B63"/>
    <w:rsid w:val="00457E73"/>
    <w:rsid w:val="004600AC"/>
    <w:rsid w:val="00460184"/>
    <w:rsid w:val="004605A6"/>
    <w:rsid w:val="00460AEB"/>
    <w:rsid w:val="00461638"/>
    <w:rsid w:val="00461EA1"/>
    <w:rsid w:val="0046278F"/>
    <w:rsid w:val="0046298E"/>
    <w:rsid w:val="00462CAE"/>
    <w:rsid w:val="0046303A"/>
    <w:rsid w:val="00463E52"/>
    <w:rsid w:val="0046430D"/>
    <w:rsid w:val="00464C64"/>
    <w:rsid w:val="00464D96"/>
    <w:rsid w:val="00465035"/>
    <w:rsid w:val="0046518E"/>
    <w:rsid w:val="004652FE"/>
    <w:rsid w:val="004655E2"/>
    <w:rsid w:val="004656D6"/>
    <w:rsid w:val="004658C4"/>
    <w:rsid w:val="00465954"/>
    <w:rsid w:val="00466DB4"/>
    <w:rsid w:val="00467BC0"/>
    <w:rsid w:val="00467F71"/>
    <w:rsid w:val="00467F82"/>
    <w:rsid w:val="0047007B"/>
    <w:rsid w:val="00470287"/>
    <w:rsid w:val="004713F7"/>
    <w:rsid w:val="00471749"/>
    <w:rsid w:val="00471D6A"/>
    <w:rsid w:val="00472641"/>
    <w:rsid w:val="00472969"/>
    <w:rsid w:val="00472E07"/>
    <w:rsid w:val="00473303"/>
    <w:rsid w:val="00473684"/>
    <w:rsid w:val="004740A6"/>
    <w:rsid w:val="004741C2"/>
    <w:rsid w:val="0047430F"/>
    <w:rsid w:val="0047460D"/>
    <w:rsid w:val="00474634"/>
    <w:rsid w:val="004749BD"/>
    <w:rsid w:val="00474B3E"/>
    <w:rsid w:val="00474F75"/>
    <w:rsid w:val="0047535B"/>
    <w:rsid w:val="00475395"/>
    <w:rsid w:val="0047567E"/>
    <w:rsid w:val="0047575D"/>
    <w:rsid w:val="00475840"/>
    <w:rsid w:val="00475938"/>
    <w:rsid w:val="00476220"/>
    <w:rsid w:val="0047622B"/>
    <w:rsid w:val="00476382"/>
    <w:rsid w:val="004763CF"/>
    <w:rsid w:val="00476419"/>
    <w:rsid w:val="00476866"/>
    <w:rsid w:val="00477429"/>
    <w:rsid w:val="00477640"/>
    <w:rsid w:val="00477B65"/>
    <w:rsid w:val="0048068F"/>
    <w:rsid w:val="004809A0"/>
    <w:rsid w:val="00480A1B"/>
    <w:rsid w:val="004814A0"/>
    <w:rsid w:val="004816DD"/>
    <w:rsid w:val="004826E9"/>
    <w:rsid w:val="00482AA4"/>
    <w:rsid w:val="00482FC8"/>
    <w:rsid w:val="0048304D"/>
    <w:rsid w:val="00483331"/>
    <w:rsid w:val="004835BA"/>
    <w:rsid w:val="00483CF4"/>
    <w:rsid w:val="004845F1"/>
    <w:rsid w:val="00484CF2"/>
    <w:rsid w:val="00485C21"/>
    <w:rsid w:val="00486198"/>
    <w:rsid w:val="00486BFA"/>
    <w:rsid w:val="00486F1F"/>
    <w:rsid w:val="00487136"/>
    <w:rsid w:val="00487C14"/>
    <w:rsid w:val="00487CE4"/>
    <w:rsid w:val="004900C1"/>
    <w:rsid w:val="00490489"/>
    <w:rsid w:val="0049059B"/>
    <w:rsid w:val="00490F30"/>
    <w:rsid w:val="00491041"/>
    <w:rsid w:val="0049144C"/>
    <w:rsid w:val="004914DC"/>
    <w:rsid w:val="00491BA9"/>
    <w:rsid w:val="004927A9"/>
    <w:rsid w:val="00492B4A"/>
    <w:rsid w:val="0049333F"/>
    <w:rsid w:val="00494A94"/>
    <w:rsid w:val="004952FE"/>
    <w:rsid w:val="00495459"/>
    <w:rsid w:val="00495542"/>
    <w:rsid w:val="00495D07"/>
    <w:rsid w:val="00496228"/>
    <w:rsid w:val="0049622C"/>
    <w:rsid w:val="00496E5A"/>
    <w:rsid w:val="004973B6"/>
    <w:rsid w:val="00497495"/>
    <w:rsid w:val="0049757A"/>
    <w:rsid w:val="00497BF0"/>
    <w:rsid w:val="004A0719"/>
    <w:rsid w:val="004A0AED"/>
    <w:rsid w:val="004A19E0"/>
    <w:rsid w:val="004A1BC7"/>
    <w:rsid w:val="004A1C63"/>
    <w:rsid w:val="004A212B"/>
    <w:rsid w:val="004A2311"/>
    <w:rsid w:val="004A25C0"/>
    <w:rsid w:val="004A27B7"/>
    <w:rsid w:val="004A3168"/>
    <w:rsid w:val="004A31FE"/>
    <w:rsid w:val="004A35A4"/>
    <w:rsid w:val="004A37D6"/>
    <w:rsid w:val="004A3A52"/>
    <w:rsid w:val="004A406D"/>
    <w:rsid w:val="004A44A1"/>
    <w:rsid w:val="004A53BE"/>
    <w:rsid w:val="004A5585"/>
    <w:rsid w:val="004A56C6"/>
    <w:rsid w:val="004A5704"/>
    <w:rsid w:val="004A60C0"/>
    <w:rsid w:val="004A655E"/>
    <w:rsid w:val="004A7084"/>
    <w:rsid w:val="004A7625"/>
    <w:rsid w:val="004A7658"/>
    <w:rsid w:val="004B01A4"/>
    <w:rsid w:val="004B0286"/>
    <w:rsid w:val="004B0AFF"/>
    <w:rsid w:val="004B0D52"/>
    <w:rsid w:val="004B19F1"/>
    <w:rsid w:val="004B28FB"/>
    <w:rsid w:val="004B34AC"/>
    <w:rsid w:val="004B36DD"/>
    <w:rsid w:val="004B3794"/>
    <w:rsid w:val="004B39C6"/>
    <w:rsid w:val="004B3ADF"/>
    <w:rsid w:val="004B4250"/>
    <w:rsid w:val="004B4315"/>
    <w:rsid w:val="004B4554"/>
    <w:rsid w:val="004B4A08"/>
    <w:rsid w:val="004B4F71"/>
    <w:rsid w:val="004B506A"/>
    <w:rsid w:val="004B51F6"/>
    <w:rsid w:val="004B55C4"/>
    <w:rsid w:val="004B564D"/>
    <w:rsid w:val="004B582F"/>
    <w:rsid w:val="004B587A"/>
    <w:rsid w:val="004B62D6"/>
    <w:rsid w:val="004B6453"/>
    <w:rsid w:val="004B6494"/>
    <w:rsid w:val="004B670B"/>
    <w:rsid w:val="004B6B5D"/>
    <w:rsid w:val="004B70A8"/>
    <w:rsid w:val="004B7162"/>
    <w:rsid w:val="004B727F"/>
    <w:rsid w:val="004B741D"/>
    <w:rsid w:val="004B7520"/>
    <w:rsid w:val="004B7CDC"/>
    <w:rsid w:val="004B7F91"/>
    <w:rsid w:val="004C0491"/>
    <w:rsid w:val="004C0AA6"/>
    <w:rsid w:val="004C0CCC"/>
    <w:rsid w:val="004C0DF9"/>
    <w:rsid w:val="004C0E44"/>
    <w:rsid w:val="004C0F04"/>
    <w:rsid w:val="004C1579"/>
    <w:rsid w:val="004C1EAD"/>
    <w:rsid w:val="004C27B6"/>
    <w:rsid w:val="004C2C9F"/>
    <w:rsid w:val="004C2FDA"/>
    <w:rsid w:val="004C3215"/>
    <w:rsid w:val="004C345B"/>
    <w:rsid w:val="004C416B"/>
    <w:rsid w:val="004C452D"/>
    <w:rsid w:val="004C4590"/>
    <w:rsid w:val="004C4B1D"/>
    <w:rsid w:val="004C4E6F"/>
    <w:rsid w:val="004C52BD"/>
    <w:rsid w:val="004C5316"/>
    <w:rsid w:val="004C5503"/>
    <w:rsid w:val="004C56E1"/>
    <w:rsid w:val="004C59E1"/>
    <w:rsid w:val="004C5DD4"/>
    <w:rsid w:val="004C679A"/>
    <w:rsid w:val="004C6BE2"/>
    <w:rsid w:val="004C73A6"/>
    <w:rsid w:val="004C740F"/>
    <w:rsid w:val="004C77BB"/>
    <w:rsid w:val="004C7CE5"/>
    <w:rsid w:val="004D0892"/>
    <w:rsid w:val="004D0CCF"/>
    <w:rsid w:val="004D155E"/>
    <w:rsid w:val="004D17E1"/>
    <w:rsid w:val="004D1CF8"/>
    <w:rsid w:val="004D1E34"/>
    <w:rsid w:val="004D1F28"/>
    <w:rsid w:val="004D25DB"/>
    <w:rsid w:val="004D2881"/>
    <w:rsid w:val="004D2DC4"/>
    <w:rsid w:val="004D32CA"/>
    <w:rsid w:val="004D34B3"/>
    <w:rsid w:val="004D374D"/>
    <w:rsid w:val="004D3B3F"/>
    <w:rsid w:val="004D3D57"/>
    <w:rsid w:val="004D4154"/>
    <w:rsid w:val="004D474B"/>
    <w:rsid w:val="004D61AF"/>
    <w:rsid w:val="004D63E3"/>
    <w:rsid w:val="004D6700"/>
    <w:rsid w:val="004D6CA5"/>
    <w:rsid w:val="004D73CC"/>
    <w:rsid w:val="004D7604"/>
    <w:rsid w:val="004D7B40"/>
    <w:rsid w:val="004E0434"/>
    <w:rsid w:val="004E0771"/>
    <w:rsid w:val="004E0BB1"/>
    <w:rsid w:val="004E0CBF"/>
    <w:rsid w:val="004E1388"/>
    <w:rsid w:val="004E14D8"/>
    <w:rsid w:val="004E1925"/>
    <w:rsid w:val="004E24C3"/>
    <w:rsid w:val="004E2610"/>
    <w:rsid w:val="004E2915"/>
    <w:rsid w:val="004E2A2F"/>
    <w:rsid w:val="004E2C23"/>
    <w:rsid w:val="004E2F26"/>
    <w:rsid w:val="004E414F"/>
    <w:rsid w:val="004E41B5"/>
    <w:rsid w:val="004E41C1"/>
    <w:rsid w:val="004E4331"/>
    <w:rsid w:val="004E448F"/>
    <w:rsid w:val="004E4493"/>
    <w:rsid w:val="004E4D25"/>
    <w:rsid w:val="004E4E9C"/>
    <w:rsid w:val="004E5999"/>
    <w:rsid w:val="004E5AA1"/>
    <w:rsid w:val="004E6043"/>
    <w:rsid w:val="004E6412"/>
    <w:rsid w:val="004E6566"/>
    <w:rsid w:val="004E67BF"/>
    <w:rsid w:val="004E6A9B"/>
    <w:rsid w:val="004E714B"/>
    <w:rsid w:val="004E72F0"/>
    <w:rsid w:val="004E77CD"/>
    <w:rsid w:val="004E7910"/>
    <w:rsid w:val="004E7B62"/>
    <w:rsid w:val="004E7DB3"/>
    <w:rsid w:val="004F01FE"/>
    <w:rsid w:val="004F020C"/>
    <w:rsid w:val="004F0838"/>
    <w:rsid w:val="004F0A83"/>
    <w:rsid w:val="004F0CB0"/>
    <w:rsid w:val="004F0ECB"/>
    <w:rsid w:val="004F0FF9"/>
    <w:rsid w:val="004F12D8"/>
    <w:rsid w:val="004F183C"/>
    <w:rsid w:val="004F1B02"/>
    <w:rsid w:val="004F1C82"/>
    <w:rsid w:val="004F1CD5"/>
    <w:rsid w:val="004F1D8F"/>
    <w:rsid w:val="004F1FF0"/>
    <w:rsid w:val="004F231A"/>
    <w:rsid w:val="004F2DBD"/>
    <w:rsid w:val="004F2EAA"/>
    <w:rsid w:val="004F31DB"/>
    <w:rsid w:val="004F3298"/>
    <w:rsid w:val="004F3B9D"/>
    <w:rsid w:val="004F3D15"/>
    <w:rsid w:val="004F44E2"/>
    <w:rsid w:val="004F488D"/>
    <w:rsid w:val="004F4D68"/>
    <w:rsid w:val="004F51B5"/>
    <w:rsid w:val="004F5200"/>
    <w:rsid w:val="004F529A"/>
    <w:rsid w:val="004F53DD"/>
    <w:rsid w:val="004F566C"/>
    <w:rsid w:val="004F5815"/>
    <w:rsid w:val="004F591C"/>
    <w:rsid w:val="004F5BBE"/>
    <w:rsid w:val="004F628E"/>
    <w:rsid w:val="004F6526"/>
    <w:rsid w:val="004F66A1"/>
    <w:rsid w:val="004F72F5"/>
    <w:rsid w:val="004F74C2"/>
    <w:rsid w:val="004F7839"/>
    <w:rsid w:val="004F78CF"/>
    <w:rsid w:val="004F7D62"/>
    <w:rsid w:val="005001EA"/>
    <w:rsid w:val="005005A4"/>
    <w:rsid w:val="00500854"/>
    <w:rsid w:val="005009E2"/>
    <w:rsid w:val="00500B23"/>
    <w:rsid w:val="00500CFD"/>
    <w:rsid w:val="00500E3F"/>
    <w:rsid w:val="00501249"/>
    <w:rsid w:val="005012B6"/>
    <w:rsid w:val="0050170A"/>
    <w:rsid w:val="0050189D"/>
    <w:rsid w:val="00501A39"/>
    <w:rsid w:val="00501BE2"/>
    <w:rsid w:val="00501C80"/>
    <w:rsid w:val="00501D28"/>
    <w:rsid w:val="00501F57"/>
    <w:rsid w:val="00501F6C"/>
    <w:rsid w:val="005023FC"/>
    <w:rsid w:val="0050276F"/>
    <w:rsid w:val="00503F3F"/>
    <w:rsid w:val="005041ED"/>
    <w:rsid w:val="00504625"/>
    <w:rsid w:val="00504B5B"/>
    <w:rsid w:val="00504BAB"/>
    <w:rsid w:val="00504CEA"/>
    <w:rsid w:val="005050BA"/>
    <w:rsid w:val="005058DD"/>
    <w:rsid w:val="00505CE2"/>
    <w:rsid w:val="00505E62"/>
    <w:rsid w:val="0050673A"/>
    <w:rsid w:val="005079E3"/>
    <w:rsid w:val="00507A02"/>
    <w:rsid w:val="005107C6"/>
    <w:rsid w:val="005109D6"/>
    <w:rsid w:val="0051143E"/>
    <w:rsid w:val="005115B1"/>
    <w:rsid w:val="00511BB4"/>
    <w:rsid w:val="00511FCE"/>
    <w:rsid w:val="005121CE"/>
    <w:rsid w:val="005125A1"/>
    <w:rsid w:val="00512F0B"/>
    <w:rsid w:val="005133FA"/>
    <w:rsid w:val="0051378D"/>
    <w:rsid w:val="00513FFD"/>
    <w:rsid w:val="005141D7"/>
    <w:rsid w:val="005144F9"/>
    <w:rsid w:val="005145FA"/>
    <w:rsid w:val="00514984"/>
    <w:rsid w:val="00515016"/>
    <w:rsid w:val="00516295"/>
    <w:rsid w:val="00516480"/>
    <w:rsid w:val="00516C08"/>
    <w:rsid w:val="005170BC"/>
    <w:rsid w:val="00517196"/>
    <w:rsid w:val="005174E4"/>
    <w:rsid w:val="005178E9"/>
    <w:rsid w:val="005206E7"/>
    <w:rsid w:val="00520BC3"/>
    <w:rsid w:val="00521193"/>
    <w:rsid w:val="005215B8"/>
    <w:rsid w:val="00521932"/>
    <w:rsid w:val="00521ACA"/>
    <w:rsid w:val="005221B3"/>
    <w:rsid w:val="00522479"/>
    <w:rsid w:val="0052283E"/>
    <w:rsid w:val="005229BB"/>
    <w:rsid w:val="00522DB3"/>
    <w:rsid w:val="0052302E"/>
    <w:rsid w:val="00523245"/>
    <w:rsid w:val="0052345F"/>
    <w:rsid w:val="00523677"/>
    <w:rsid w:val="005236B8"/>
    <w:rsid w:val="005236ED"/>
    <w:rsid w:val="00523736"/>
    <w:rsid w:val="00523D47"/>
    <w:rsid w:val="00523F47"/>
    <w:rsid w:val="00524117"/>
    <w:rsid w:val="00524198"/>
    <w:rsid w:val="00524BA6"/>
    <w:rsid w:val="00525803"/>
    <w:rsid w:val="005265D5"/>
    <w:rsid w:val="00526B7A"/>
    <w:rsid w:val="00527022"/>
    <w:rsid w:val="005270A6"/>
    <w:rsid w:val="005305A1"/>
    <w:rsid w:val="00530787"/>
    <w:rsid w:val="00531033"/>
    <w:rsid w:val="00531614"/>
    <w:rsid w:val="005316DD"/>
    <w:rsid w:val="00531B22"/>
    <w:rsid w:val="00531BB7"/>
    <w:rsid w:val="00531C3A"/>
    <w:rsid w:val="005320A3"/>
    <w:rsid w:val="00532104"/>
    <w:rsid w:val="0053288E"/>
    <w:rsid w:val="00532949"/>
    <w:rsid w:val="00533313"/>
    <w:rsid w:val="005338FD"/>
    <w:rsid w:val="005349D4"/>
    <w:rsid w:val="00535AA2"/>
    <w:rsid w:val="00535EE7"/>
    <w:rsid w:val="0053675D"/>
    <w:rsid w:val="00536935"/>
    <w:rsid w:val="00536983"/>
    <w:rsid w:val="00536ABA"/>
    <w:rsid w:val="00536BF4"/>
    <w:rsid w:val="00536E8D"/>
    <w:rsid w:val="00537181"/>
    <w:rsid w:val="005371DC"/>
    <w:rsid w:val="005402B7"/>
    <w:rsid w:val="005404B1"/>
    <w:rsid w:val="005404CF"/>
    <w:rsid w:val="0054079B"/>
    <w:rsid w:val="0054096D"/>
    <w:rsid w:val="0054149D"/>
    <w:rsid w:val="00541A27"/>
    <w:rsid w:val="00541DC3"/>
    <w:rsid w:val="005429DD"/>
    <w:rsid w:val="00542B69"/>
    <w:rsid w:val="00542F1C"/>
    <w:rsid w:val="0054317D"/>
    <w:rsid w:val="00543508"/>
    <w:rsid w:val="0054381F"/>
    <w:rsid w:val="00543C68"/>
    <w:rsid w:val="00543FA7"/>
    <w:rsid w:val="0054464D"/>
    <w:rsid w:val="00544815"/>
    <w:rsid w:val="00544B9A"/>
    <w:rsid w:val="0054516E"/>
    <w:rsid w:val="0054576F"/>
    <w:rsid w:val="00546092"/>
    <w:rsid w:val="005463AB"/>
    <w:rsid w:val="00546540"/>
    <w:rsid w:val="00546FF2"/>
    <w:rsid w:val="005477FF"/>
    <w:rsid w:val="00547C76"/>
    <w:rsid w:val="00547EAB"/>
    <w:rsid w:val="00547ED3"/>
    <w:rsid w:val="0055046B"/>
    <w:rsid w:val="005507C4"/>
    <w:rsid w:val="00550CCC"/>
    <w:rsid w:val="0055172E"/>
    <w:rsid w:val="00551B51"/>
    <w:rsid w:val="00552B5C"/>
    <w:rsid w:val="00552D16"/>
    <w:rsid w:val="00552EC9"/>
    <w:rsid w:val="00553262"/>
    <w:rsid w:val="0055341E"/>
    <w:rsid w:val="00553577"/>
    <w:rsid w:val="00553A66"/>
    <w:rsid w:val="00553AB7"/>
    <w:rsid w:val="00554873"/>
    <w:rsid w:val="00554B5E"/>
    <w:rsid w:val="00554E20"/>
    <w:rsid w:val="00555C23"/>
    <w:rsid w:val="00557EB5"/>
    <w:rsid w:val="00557F5F"/>
    <w:rsid w:val="00561473"/>
    <w:rsid w:val="005614BE"/>
    <w:rsid w:val="005619A9"/>
    <w:rsid w:val="00561A44"/>
    <w:rsid w:val="0056200F"/>
    <w:rsid w:val="00562698"/>
    <w:rsid w:val="0056283E"/>
    <w:rsid w:val="00562D8B"/>
    <w:rsid w:val="005631B9"/>
    <w:rsid w:val="005639CB"/>
    <w:rsid w:val="00563E19"/>
    <w:rsid w:val="00563E83"/>
    <w:rsid w:val="00563F22"/>
    <w:rsid w:val="0056404B"/>
    <w:rsid w:val="00564EFD"/>
    <w:rsid w:val="00565096"/>
    <w:rsid w:val="00565120"/>
    <w:rsid w:val="00565627"/>
    <w:rsid w:val="005656F4"/>
    <w:rsid w:val="0056575A"/>
    <w:rsid w:val="00565846"/>
    <w:rsid w:val="00565985"/>
    <w:rsid w:val="00565C02"/>
    <w:rsid w:val="00565CF5"/>
    <w:rsid w:val="0056636A"/>
    <w:rsid w:val="00566517"/>
    <w:rsid w:val="005665B2"/>
    <w:rsid w:val="00566609"/>
    <w:rsid w:val="00566720"/>
    <w:rsid w:val="00566B31"/>
    <w:rsid w:val="00566FCE"/>
    <w:rsid w:val="00567851"/>
    <w:rsid w:val="005702B7"/>
    <w:rsid w:val="00570945"/>
    <w:rsid w:val="00570D2F"/>
    <w:rsid w:val="0057141F"/>
    <w:rsid w:val="0057167F"/>
    <w:rsid w:val="00571BE7"/>
    <w:rsid w:val="0057213C"/>
    <w:rsid w:val="00572A6F"/>
    <w:rsid w:val="00572E48"/>
    <w:rsid w:val="00572E5F"/>
    <w:rsid w:val="00573316"/>
    <w:rsid w:val="0057370F"/>
    <w:rsid w:val="00573A4E"/>
    <w:rsid w:val="00573E30"/>
    <w:rsid w:val="00573E54"/>
    <w:rsid w:val="005740A1"/>
    <w:rsid w:val="005743D3"/>
    <w:rsid w:val="0057491D"/>
    <w:rsid w:val="005752D0"/>
    <w:rsid w:val="00575428"/>
    <w:rsid w:val="005759E8"/>
    <w:rsid w:val="00575B92"/>
    <w:rsid w:val="00575CFB"/>
    <w:rsid w:val="005762D1"/>
    <w:rsid w:val="00576BAC"/>
    <w:rsid w:val="00576E9A"/>
    <w:rsid w:val="005770DD"/>
    <w:rsid w:val="00577790"/>
    <w:rsid w:val="005777B5"/>
    <w:rsid w:val="00577973"/>
    <w:rsid w:val="00577ACA"/>
    <w:rsid w:val="00577D7D"/>
    <w:rsid w:val="00580A34"/>
    <w:rsid w:val="0058104F"/>
    <w:rsid w:val="0058128E"/>
    <w:rsid w:val="0058194A"/>
    <w:rsid w:val="00581C3A"/>
    <w:rsid w:val="00581E53"/>
    <w:rsid w:val="005822B3"/>
    <w:rsid w:val="005826FB"/>
    <w:rsid w:val="00582D30"/>
    <w:rsid w:val="00582F00"/>
    <w:rsid w:val="00582FE3"/>
    <w:rsid w:val="00583878"/>
    <w:rsid w:val="00583D2F"/>
    <w:rsid w:val="00583EE4"/>
    <w:rsid w:val="00584AB4"/>
    <w:rsid w:val="00585088"/>
    <w:rsid w:val="00585089"/>
    <w:rsid w:val="005850A1"/>
    <w:rsid w:val="0058554B"/>
    <w:rsid w:val="00585812"/>
    <w:rsid w:val="00585F5F"/>
    <w:rsid w:val="00585FA3"/>
    <w:rsid w:val="005861CF"/>
    <w:rsid w:val="00586D87"/>
    <w:rsid w:val="0058715C"/>
    <w:rsid w:val="005873B7"/>
    <w:rsid w:val="005875B2"/>
    <w:rsid w:val="0058770B"/>
    <w:rsid w:val="005878D6"/>
    <w:rsid w:val="00587B89"/>
    <w:rsid w:val="005909AB"/>
    <w:rsid w:val="00590F22"/>
    <w:rsid w:val="00590FAA"/>
    <w:rsid w:val="00590FFD"/>
    <w:rsid w:val="00591314"/>
    <w:rsid w:val="005913FD"/>
    <w:rsid w:val="005916AD"/>
    <w:rsid w:val="00591BF3"/>
    <w:rsid w:val="00592566"/>
    <w:rsid w:val="00593BF7"/>
    <w:rsid w:val="00593BF9"/>
    <w:rsid w:val="00593F7B"/>
    <w:rsid w:val="005940E1"/>
    <w:rsid w:val="00594A12"/>
    <w:rsid w:val="00594B8A"/>
    <w:rsid w:val="00594DBA"/>
    <w:rsid w:val="00594E62"/>
    <w:rsid w:val="00595312"/>
    <w:rsid w:val="00595332"/>
    <w:rsid w:val="00596381"/>
    <w:rsid w:val="005963E2"/>
    <w:rsid w:val="0059712E"/>
    <w:rsid w:val="0059724F"/>
    <w:rsid w:val="005975ED"/>
    <w:rsid w:val="0059792D"/>
    <w:rsid w:val="00597ED8"/>
    <w:rsid w:val="005A037A"/>
    <w:rsid w:val="005A05B8"/>
    <w:rsid w:val="005A0829"/>
    <w:rsid w:val="005A08A0"/>
    <w:rsid w:val="005A09E0"/>
    <w:rsid w:val="005A0D42"/>
    <w:rsid w:val="005A0F9E"/>
    <w:rsid w:val="005A1659"/>
    <w:rsid w:val="005A1F6E"/>
    <w:rsid w:val="005A231D"/>
    <w:rsid w:val="005A33C4"/>
    <w:rsid w:val="005A355A"/>
    <w:rsid w:val="005A35C4"/>
    <w:rsid w:val="005A3D5C"/>
    <w:rsid w:val="005A3D70"/>
    <w:rsid w:val="005A3F1A"/>
    <w:rsid w:val="005A43FF"/>
    <w:rsid w:val="005A4705"/>
    <w:rsid w:val="005A4713"/>
    <w:rsid w:val="005A51AF"/>
    <w:rsid w:val="005A5578"/>
    <w:rsid w:val="005A5ECC"/>
    <w:rsid w:val="005A66F5"/>
    <w:rsid w:val="005A78F9"/>
    <w:rsid w:val="005A7B42"/>
    <w:rsid w:val="005B08D9"/>
    <w:rsid w:val="005B0986"/>
    <w:rsid w:val="005B0BE8"/>
    <w:rsid w:val="005B0FB9"/>
    <w:rsid w:val="005B10AA"/>
    <w:rsid w:val="005B10EA"/>
    <w:rsid w:val="005B12A1"/>
    <w:rsid w:val="005B1BD9"/>
    <w:rsid w:val="005B1C37"/>
    <w:rsid w:val="005B1E69"/>
    <w:rsid w:val="005B2132"/>
    <w:rsid w:val="005B3857"/>
    <w:rsid w:val="005B3B2D"/>
    <w:rsid w:val="005B3DC6"/>
    <w:rsid w:val="005B3E41"/>
    <w:rsid w:val="005B4255"/>
    <w:rsid w:val="005B4EC3"/>
    <w:rsid w:val="005B536A"/>
    <w:rsid w:val="005B5619"/>
    <w:rsid w:val="005B5D45"/>
    <w:rsid w:val="005B5E01"/>
    <w:rsid w:val="005B5F79"/>
    <w:rsid w:val="005B60E7"/>
    <w:rsid w:val="005B6945"/>
    <w:rsid w:val="005B70C8"/>
    <w:rsid w:val="005B753A"/>
    <w:rsid w:val="005B769E"/>
    <w:rsid w:val="005C004C"/>
    <w:rsid w:val="005C07E3"/>
    <w:rsid w:val="005C0B54"/>
    <w:rsid w:val="005C0E0F"/>
    <w:rsid w:val="005C1662"/>
    <w:rsid w:val="005C1775"/>
    <w:rsid w:val="005C1864"/>
    <w:rsid w:val="005C20AF"/>
    <w:rsid w:val="005C25AD"/>
    <w:rsid w:val="005C27E3"/>
    <w:rsid w:val="005C2911"/>
    <w:rsid w:val="005C32B3"/>
    <w:rsid w:val="005C41BF"/>
    <w:rsid w:val="005C42C7"/>
    <w:rsid w:val="005C4584"/>
    <w:rsid w:val="005C4B3D"/>
    <w:rsid w:val="005C51D2"/>
    <w:rsid w:val="005C52E7"/>
    <w:rsid w:val="005C56CF"/>
    <w:rsid w:val="005C5BBE"/>
    <w:rsid w:val="005C5CC7"/>
    <w:rsid w:val="005C614E"/>
    <w:rsid w:val="005C632A"/>
    <w:rsid w:val="005C6393"/>
    <w:rsid w:val="005C6575"/>
    <w:rsid w:val="005C6DA1"/>
    <w:rsid w:val="005C6EF7"/>
    <w:rsid w:val="005C7358"/>
    <w:rsid w:val="005C76B1"/>
    <w:rsid w:val="005C7C46"/>
    <w:rsid w:val="005C7FD6"/>
    <w:rsid w:val="005D07EC"/>
    <w:rsid w:val="005D0804"/>
    <w:rsid w:val="005D0FCF"/>
    <w:rsid w:val="005D19A9"/>
    <w:rsid w:val="005D1D84"/>
    <w:rsid w:val="005D2B7E"/>
    <w:rsid w:val="005D307E"/>
    <w:rsid w:val="005D342C"/>
    <w:rsid w:val="005D3486"/>
    <w:rsid w:val="005D3511"/>
    <w:rsid w:val="005D391C"/>
    <w:rsid w:val="005D3A1C"/>
    <w:rsid w:val="005D40A2"/>
    <w:rsid w:val="005D43A9"/>
    <w:rsid w:val="005D4611"/>
    <w:rsid w:val="005D4D89"/>
    <w:rsid w:val="005D4E0F"/>
    <w:rsid w:val="005D64F6"/>
    <w:rsid w:val="005D6818"/>
    <w:rsid w:val="005D6E4D"/>
    <w:rsid w:val="005D6EA7"/>
    <w:rsid w:val="005D6EAB"/>
    <w:rsid w:val="005D7045"/>
    <w:rsid w:val="005D7089"/>
    <w:rsid w:val="005D75ED"/>
    <w:rsid w:val="005D77B3"/>
    <w:rsid w:val="005D79A3"/>
    <w:rsid w:val="005D7AFB"/>
    <w:rsid w:val="005E02CF"/>
    <w:rsid w:val="005E0650"/>
    <w:rsid w:val="005E0B1D"/>
    <w:rsid w:val="005E0BD0"/>
    <w:rsid w:val="005E13BA"/>
    <w:rsid w:val="005E16E4"/>
    <w:rsid w:val="005E1811"/>
    <w:rsid w:val="005E19B0"/>
    <w:rsid w:val="005E28F9"/>
    <w:rsid w:val="005E2D54"/>
    <w:rsid w:val="005E3F98"/>
    <w:rsid w:val="005E449E"/>
    <w:rsid w:val="005E4BE4"/>
    <w:rsid w:val="005E5324"/>
    <w:rsid w:val="005E61C8"/>
    <w:rsid w:val="005E6796"/>
    <w:rsid w:val="005E7308"/>
    <w:rsid w:val="005E741E"/>
    <w:rsid w:val="005F0783"/>
    <w:rsid w:val="005F0DC2"/>
    <w:rsid w:val="005F0E65"/>
    <w:rsid w:val="005F0F4F"/>
    <w:rsid w:val="005F16B7"/>
    <w:rsid w:val="005F1D47"/>
    <w:rsid w:val="005F20FC"/>
    <w:rsid w:val="005F2AE6"/>
    <w:rsid w:val="005F2C38"/>
    <w:rsid w:val="005F2DC5"/>
    <w:rsid w:val="005F3369"/>
    <w:rsid w:val="005F4674"/>
    <w:rsid w:val="005F493D"/>
    <w:rsid w:val="005F4D7F"/>
    <w:rsid w:val="005F51BF"/>
    <w:rsid w:val="005F5378"/>
    <w:rsid w:val="005F5765"/>
    <w:rsid w:val="005F579F"/>
    <w:rsid w:val="005F5836"/>
    <w:rsid w:val="005F59C6"/>
    <w:rsid w:val="005F5B6B"/>
    <w:rsid w:val="005F5BD8"/>
    <w:rsid w:val="005F61D7"/>
    <w:rsid w:val="005F6F14"/>
    <w:rsid w:val="005F6FD7"/>
    <w:rsid w:val="005F70DC"/>
    <w:rsid w:val="005F73B9"/>
    <w:rsid w:val="005F7BD5"/>
    <w:rsid w:val="006002FB"/>
    <w:rsid w:val="0060154F"/>
    <w:rsid w:val="00601A10"/>
    <w:rsid w:val="00601CDB"/>
    <w:rsid w:val="00601F9C"/>
    <w:rsid w:val="00602142"/>
    <w:rsid w:val="0060239C"/>
    <w:rsid w:val="00602C0E"/>
    <w:rsid w:val="0060320C"/>
    <w:rsid w:val="0060351B"/>
    <w:rsid w:val="0060365F"/>
    <w:rsid w:val="006038EE"/>
    <w:rsid w:val="00604192"/>
    <w:rsid w:val="00604878"/>
    <w:rsid w:val="00605767"/>
    <w:rsid w:val="00605B3A"/>
    <w:rsid w:val="00605E0E"/>
    <w:rsid w:val="00605FB6"/>
    <w:rsid w:val="00607484"/>
    <w:rsid w:val="006077D2"/>
    <w:rsid w:val="00607855"/>
    <w:rsid w:val="00607D49"/>
    <w:rsid w:val="00607D80"/>
    <w:rsid w:val="00607E5A"/>
    <w:rsid w:val="00607EAF"/>
    <w:rsid w:val="00610794"/>
    <w:rsid w:val="006109A4"/>
    <w:rsid w:val="00611242"/>
    <w:rsid w:val="00611705"/>
    <w:rsid w:val="006119DA"/>
    <w:rsid w:val="006119E5"/>
    <w:rsid w:val="006125AB"/>
    <w:rsid w:val="006125BB"/>
    <w:rsid w:val="006130BD"/>
    <w:rsid w:val="0061321C"/>
    <w:rsid w:val="0061356B"/>
    <w:rsid w:val="00613737"/>
    <w:rsid w:val="00613D0C"/>
    <w:rsid w:val="00614388"/>
    <w:rsid w:val="00615055"/>
    <w:rsid w:val="006152DC"/>
    <w:rsid w:val="006153F6"/>
    <w:rsid w:val="0061554C"/>
    <w:rsid w:val="00615628"/>
    <w:rsid w:val="00615A0E"/>
    <w:rsid w:val="00615E2E"/>
    <w:rsid w:val="00615F26"/>
    <w:rsid w:val="00616A3E"/>
    <w:rsid w:val="00617527"/>
    <w:rsid w:val="00620687"/>
    <w:rsid w:val="006207D5"/>
    <w:rsid w:val="006209AC"/>
    <w:rsid w:val="00620BE0"/>
    <w:rsid w:val="00620CC8"/>
    <w:rsid w:val="00620F6A"/>
    <w:rsid w:val="006216CF"/>
    <w:rsid w:val="00621F3F"/>
    <w:rsid w:val="00622173"/>
    <w:rsid w:val="006223AE"/>
    <w:rsid w:val="006228C6"/>
    <w:rsid w:val="00622A3F"/>
    <w:rsid w:val="00622B5F"/>
    <w:rsid w:val="00622E7C"/>
    <w:rsid w:val="00622F76"/>
    <w:rsid w:val="0062314F"/>
    <w:rsid w:val="00623AB7"/>
    <w:rsid w:val="00624369"/>
    <w:rsid w:val="00624846"/>
    <w:rsid w:val="00625285"/>
    <w:rsid w:val="006254A5"/>
    <w:rsid w:val="006255A6"/>
    <w:rsid w:val="00625674"/>
    <w:rsid w:val="00625687"/>
    <w:rsid w:val="00625935"/>
    <w:rsid w:val="00625C27"/>
    <w:rsid w:val="00625D69"/>
    <w:rsid w:val="00625F48"/>
    <w:rsid w:val="00626344"/>
    <w:rsid w:val="00626361"/>
    <w:rsid w:val="0062651D"/>
    <w:rsid w:val="00626826"/>
    <w:rsid w:val="00626872"/>
    <w:rsid w:val="00626CC1"/>
    <w:rsid w:val="00626FB4"/>
    <w:rsid w:val="006273EC"/>
    <w:rsid w:val="00627426"/>
    <w:rsid w:val="00630B04"/>
    <w:rsid w:val="0063102A"/>
    <w:rsid w:val="0063105C"/>
    <w:rsid w:val="00631A83"/>
    <w:rsid w:val="00631F3F"/>
    <w:rsid w:val="00632A8D"/>
    <w:rsid w:val="0063359B"/>
    <w:rsid w:val="00633BEA"/>
    <w:rsid w:val="00633D1F"/>
    <w:rsid w:val="00634C34"/>
    <w:rsid w:val="00635798"/>
    <w:rsid w:val="006357ED"/>
    <w:rsid w:val="00635C4C"/>
    <w:rsid w:val="00635F4A"/>
    <w:rsid w:val="00636260"/>
    <w:rsid w:val="00636701"/>
    <w:rsid w:val="00636F1F"/>
    <w:rsid w:val="00637268"/>
    <w:rsid w:val="00637B85"/>
    <w:rsid w:val="00640897"/>
    <w:rsid w:val="00640A52"/>
    <w:rsid w:val="00640BEF"/>
    <w:rsid w:val="00640F5E"/>
    <w:rsid w:val="006413C5"/>
    <w:rsid w:val="006414D4"/>
    <w:rsid w:val="0064172F"/>
    <w:rsid w:val="006417ED"/>
    <w:rsid w:val="00641D14"/>
    <w:rsid w:val="00641E23"/>
    <w:rsid w:val="00641F97"/>
    <w:rsid w:val="00642CB1"/>
    <w:rsid w:val="00642D1E"/>
    <w:rsid w:val="00643564"/>
    <w:rsid w:val="00643C29"/>
    <w:rsid w:val="00643CEC"/>
    <w:rsid w:val="006440B3"/>
    <w:rsid w:val="006446D1"/>
    <w:rsid w:val="00644BE7"/>
    <w:rsid w:val="00644C40"/>
    <w:rsid w:val="006451A2"/>
    <w:rsid w:val="00645245"/>
    <w:rsid w:val="006453D6"/>
    <w:rsid w:val="0064561A"/>
    <w:rsid w:val="006456B8"/>
    <w:rsid w:val="0064596F"/>
    <w:rsid w:val="00645988"/>
    <w:rsid w:val="00645BAA"/>
    <w:rsid w:val="00646159"/>
    <w:rsid w:val="006461E2"/>
    <w:rsid w:val="006468B5"/>
    <w:rsid w:val="00646B52"/>
    <w:rsid w:val="00647891"/>
    <w:rsid w:val="006479C4"/>
    <w:rsid w:val="00647C66"/>
    <w:rsid w:val="00650A85"/>
    <w:rsid w:val="00650B6C"/>
    <w:rsid w:val="00651353"/>
    <w:rsid w:val="00651846"/>
    <w:rsid w:val="00651AB4"/>
    <w:rsid w:val="00652630"/>
    <w:rsid w:val="00652D51"/>
    <w:rsid w:val="0065320D"/>
    <w:rsid w:val="00653480"/>
    <w:rsid w:val="0065356C"/>
    <w:rsid w:val="006535AE"/>
    <w:rsid w:val="0065383A"/>
    <w:rsid w:val="00653A12"/>
    <w:rsid w:val="00653F07"/>
    <w:rsid w:val="006542EB"/>
    <w:rsid w:val="00654536"/>
    <w:rsid w:val="00654935"/>
    <w:rsid w:val="00654C1B"/>
    <w:rsid w:val="00654D73"/>
    <w:rsid w:val="00655094"/>
    <w:rsid w:val="00655911"/>
    <w:rsid w:val="00655B24"/>
    <w:rsid w:val="00655D19"/>
    <w:rsid w:val="00656252"/>
    <w:rsid w:val="006564B1"/>
    <w:rsid w:val="00656B3E"/>
    <w:rsid w:val="0065742D"/>
    <w:rsid w:val="00657A64"/>
    <w:rsid w:val="00657D6C"/>
    <w:rsid w:val="00657E9E"/>
    <w:rsid w:val="00657FD0"/>
    <w:rsid w:val="0066021B"/>
    <w:rsid w:val="00660B13"/>
    <w:rsid w:val="00660F50"/>
    <w:rsid w:val="00661460"/>
    <w:rsid w:val="00661A3F"/>
    <w:rsid w:val="00661D54"/>
    <w:rsid w:val="00662139"/>
    <w:rsid w:val="006621F4"/>
    <w:rsid w:val="00662228"/>
    <w:rsid w:val="0066272F"/>
    <w:rsid w:val="00662B13"/>
    <w:rsid w:val="00662CF6"/>
    <w:rsid w:val="006637D0"/>
    <w:rsid w:val="00663A41"/>
    <w:rsid w:val="00663C6C"/>
    <w:rsid w:val="00663F5F"/>
    <w:rsid w:val="00663F63"/>
    <w:rsid w:val="00664300"/>
    <w:rsid w:val="00664DE8"/>
    <w:rsid w:val="006653CD"/>
    <w:rsid w:val="006655F5"/>
    <w:rsid w:val="0066638C"/>
    <w:rsid w:val="006665E4"/>
    <w:rsid w:val="0066665A"/>
    <w:rsid w:val="00666925"/>
    <w:rsid w:val="00666B1F"/>
    <w:rsid w:val="00666E9D"/>
    <w:rsid w:val="00667174"/>
    <w:rsid w:val="006671AA"/>
    <w:rsid w:val="00667AE3"/>
    <w:rsid w:val="0067009E"/>
    <w:rsid w:val="0067064C"/>
    <w:rsid w:val="0067088D"/>
    <w:rsid w:val="00670A8E"/>
    <w:rsid w:val="00670E50"/>
    <w:rsid w:val="00670E54"/>
    <w:rsid w:val="00672220"/>
    <w:rsid w:val="006723B1"/>
    <w:rsid w:val="006727D7"/>
    <w:rsid w:val="00672FA8"/>
    <w:rsid w:val="0067325E"/>
    <w:rsid w:val="006736AB"/>
    <w:rsid w:val="0067389E"/>
    <w:rsid w:val="0067392D"/>
    <w:rsid w:val="006747FB"/>
    <w:rsid w:val="00674CDD"/>
    <w:rsid w:val="00674ED7"/>
    <w:rsid w:val="00675609"/>
    <w:rsid w:val="006757D9"/>
    <w:rsid w:val="00675DEE"/>
    <w:rsid w:val="00676934"/>
    <w:rsid w:val="00676CD3"/>
    <w:rsid w:val="00677149"/>
    <w:rsid w:val="006775BD"/>
    <w:rsid w:val="006776CE"/>
    <w:rsid w:val="006777FD"/>
    <w:rsid w:val="00677F18"/>
    <w:rsid w:val="00677F3C"/>
    <w:rsid w:val="006802A4"/>
    <w:rsid w:val="006807D5"/>
    <w:rsid w:val="00680AE2"/>
    <w:rsid w:val="00680C15"/>
    <w:rsid w:val="006812D5"/>
    <w:rsid w:val="006818B4"/>
    <w:rsid w:val="00681AC0"/>
    <w:rsid w:val="00681BE3"/>
    <w:rsid w:val="00681D1E"/>
    <w:rsid w:val="00681F5C"/>
    <w:rsid w:val="0068226E"/>
    <w:rsid w:val="006823F9"/>
    <w:rsid w:val="00682914"/>
    <w:rsid w:val="006829B5"/>
    <w:rsid w:val="00682D4F"/>
    <w:rsid w:val="00683832"/>
    <w:rsid w:val="00683C2F"/>
    <w:rsid w:val="00684164"/>
    <w:rsid w:val="0068442A"/>
    <w:rsid w:val="006846FF"/>
    <w:rsid w:val="006849FC"/>
    <w:rsid w:val="00684C79"/>
    <w:rsid w:val="00684E44"/>
    <w:rsid w:val="006851A9"/>
    <w:rsid w:val="00685A33"/>
    <w:rsid w:val="00685B0F"/>
    <w:rsid w:val="00685B8B"/>
    <w:rsid w:val="00685D4F"/>
    <w:rsid w:val="006866A0"/>
    <w:rsid w:val="00686E7A"/>
    <w:rsid w:val="0068707C"/>
    <w:rsid w:val="0068728C"/>
    <w:rsid w:val="006874BB"/>
    <w:rsid w:val="00687679"/>
    <w:rsid w:val="00690173"/>
    <w:rsid w:val="006901C8"/>
    <w:rsid w:val="006907E2"/>
    <w:rsid w:val="00690A95"/>
    <w:rsid w:val="006911B2"/>
    <w:rsid w:val="00692019"/>
    <w:rsid w:val="0069251D"/>
    <w:rsid w:val="0069251E"/>
    <w:rsid w:val="00692837"/>
    <w:rsid w:val="00692C09"/>
    <w:rsid w:val="0069313D"/>
    <w:rsid w:val="00693386"/>
    <w:rsid w:val="0069354C"/>
    <w:rsid w:val="006939DD"/>
    <w:rsid w:val="00693C91"/>
    <w:rsid w:val="00694048"/>
    <w:rsid w:val="006940F7"/>
    <w:rsid w:val="0069438B"/>
    <w:rsid w:val="0069468C"/>
    <w:rsid w:val="006949BC"/>
    <w:rsid w:val="006951AD"/>
    <w:rsid w:val="006951D2"/>
    <w:rsid w:val="00695206"/>
    <w:rsid w:val="006954A8"/>
    <w:rsid w:val="00695953"/>
    <w:rsid w:val="00695DF2"/>
    <w:rsid w:val="006961BB"/>
    <w:rsid w:val="00696292"/>
    <w:rsid w:val="00696FEA"/>
    <w:rsid w:val="006976C8"/>
    <w:rsid w:val="006A026B"/>
    <w:rsid w:val="006A0743"/>
    <w:rsid w:val="006A08F0"/>
    <w:rsid w:val="006A09C7"/>
    <w:rsid w:val="006A1459"/>
    <w:rsid w:val="006A16E6"/>
    <w:rsid w:val="006A18E9"/>
    <w:rsid w:val="006A1A6C"/>
    <w:rsid w:val="006A1DB9"/>
    <w:rsid w:val="006A221E"/>
    <w:rsid w:val="006A2490"/>
    <w:rsid w:val="006A24EB"/>
    <w:rsid w:val="006A2508"/>
    <w:rsid w:val="006A2FCF"/>
    <w:rsid w:val="006A30C8"/>
    <w:rsid w:val="006A36C5"/>
    <w:rsid w:val="006A3BCB"/>
    <w:rsid w:val="006A3D5D"/>
    <w:rsid w:val="006A42D7"/>
    <w:rsid w:val="006A43C9"/>
    <w:rsid w:val="006A4753"/>
    <w:rsid w:val="006A4DC0"/>
    <w:rsid w:val="006A4EC4"/>
    <w:rsid w:val="006A5936"/>
    <w:rsid w:val="006A5A3C"/>
    <w:rsid w:val="006A6176"/>
    <w:rsid w:val="006A6E46"/>
    <w:rsid w:val="006A7093"/>
    <w:rsid w:val="006A78CB"/>
    <w:rsid w:val="006A7DA7"/>
    <w:rsid w:val="006B00B3"/>
    <w:rsid w:val="006B01D0"/>
    <w:rsid w:val="006B0DBE"/>
    <w:rsid w:val="006B150B"/>
    <w:rsid w:val="006B1609"/>
    <w:rsid w:val="006B174F"/>
    <w:rsid w:val="006B1D11"/>
    <w:rsid w:val="006B1E0D"/>
    <w:rsid w:val="006B25E4"/>
    <w:rsid w:val="006B3C97"/>
    <w:rsid w:val="006B3EED"/>
    <w:rsid w:val="006B4257"/>
    <w:rsid w:val="006B433F"/>
    <w:rsid w:val="006B4675"/>
    <w:rsid w:val="006B5220"/>
    <w:rsid w:val="006B54EF"/>
    <w:rsid w:val="006B68AE"/>
    <w:rsid w:val="006B70B9"/>
    <w:rsid w:val="006B71F9"/>
    <w:rsid w:val="006B728B"/>
    <w:rsid w:val="006B79A0"/>
    <w:rsid w:val="006C0370"/>
    <w:rsid w:val="006C0470"/>
    <w:rsid w:val="006C10CC"/>
    <w:rsid w:val="006C1963"/>
    <w:rsid w:val="006C2594"/>
    <w:rsid w:val="006C25C9"/>
    <w:rsid w:val="006C2A8C"/>
    <w:rsid w:val="006C2F3F"/>
    <w:rsid w:val="006C3507"/>
    <w:rsid w:val="006C3F5D"/>
    <w:rsid w:val="006C49EB"/>
    <w:rsid w:val="006C4CDB"/>
    <w:rsid w:val="006C5170"/>
    <w:rsid w:val="006C57F1"/>
    <w:rsid w:val="006C5D34"/>
    <w:rsid w:val="006C5FBC"/>
    <w:rsid w:val="006C66A3"/>
    <w:rsid w:val="006C68FE"/>
    <w:rsid w:val="006C6C78"/>
    <w:rsid w:val="006C73E7"/>
    <w:rsid w:val="006C741E"/>
    <w:rsid w:val="006C7BB7"/>
    <w:rsid w:val="006D0246"/>
    <w:rsid w:val="006D08DC"/>
    <w:rsid w:val="006D0BFE"/>
    <w:rsid w:val="006D0E12"/>
    <w:rsid w:val="006D0E92"/>
    <w:rsid w:val="006D0F75"/>
    <w:rsid w:val="006D118A"/>
    <w:rsid w:val="006D11F9"/>
    <w:rsid w:val="006D126D"/>
    <w:rsid w:val="006D1555"/>
    <w:rsid w:val="006D16DE"/>
    <w:rsid w:val="006D23E0"/>
    <w:rsid w:val="006D285A"/>
    <w:rsid w:val="006D2C91"/>
    <w:rsid w:val="006D3066"/>
    <w:rsid w:val="006D3234"/>
    <w:rsid w:val="006D3407"/>
    <w:rsid w:val="006D359B"/>
    <w:rsid w:val="006D37FB"/>
    <w:rsid w:val="006D4611"/>
    <w:rsid w:val="006D4B9D"/>
    <w:rsid w:val="006D4EBF"/>
    <w:rsid w:val="006D536A"/>
    <w:rsid w:val="006D5416"/>
    <w:rsid w:val="006D553E"/>
    <w:rsid w:val="006D5563"/>
    <w:rsid w:val="006D5771"/>
    <w:rsid w:val="006D5D09"/>
    <w:rsid w:val="006D61C8"/>
    <w:rsid w:val="006D6523"/>
    <w:rsid w:val="006D66D4"/>
    <w:rsid w:val="006D6BA4"/>
    <w:rsid w:val="006D6F2A"/>
    <w:rsid w:val="006D73D4"/>
    <w:rsid w:val="006D77D4"/>
    <w:rsid w:val="006D7AC8"/>
    <w:rsid w:val="006D7C2E"/>
    <w:rsid w:val="006D7C55"/>
    <w:rsid w:val="006D7C77"/>
    <w:rsid w:val="006D7F82"/>
    <w:rsid w:val="006E025B"/>
    <w:rsid w:val="006E06FC"/>
    <w:rsid w:val="006E0A7D"/>
    <w:rsid w:val="006E10A9"/>
    <w:rsid w:val="006E19F3"/>
    <w:rsid w:val="006E2355"/>
    <w:rsid w:val="006E2584"/>
    <w:rsid w:val="006E270A"/>
    <w:rsid w:val="006E27C7"/>
    <w:rsid w:val="006E2974"/>
    <w:rsid w:val="006E40F7"/>
    <w:rsid w:val="006E4910"/>
    <w:rsid w:val="006E4FBE"/>
    <w:rsid w:val="006E5ED9"/>
    <w:rsid w:val="006E601C"/>
    <w:rsid w:val="006E6360"/>
    <w:rsid w:val="006E63D2"/>
    <w:rsid w:val="006E6F75"/>
    <w:rsid w:val="006E708C"/>
    <w:rsid w:val="006E7142"/>
    <w:rsid w:val="006E790B"/>
    <w:rsid w:val="006E7A10"/>
    <w:rsid w:val="006E7CB7"/>
    <w:rsid w:val="006F0758"/>
    <w:rsid w:val="006F0F35"/>
    <w:rsid w:val="006F10A1"/>
    <w:rsid w:val="006F11E8"/>
    <w:rsid w:val="006F1B43"/>
    <w:rsid w:val="006F1D14"/>
    <w:rsid w:val="006F2065"/>
    <w:rsid w:val="006F207B"/>
    <w:rsid w:val="006F216A"/>
    <w:rsid w:val="006F22DB"/>
    <w:rsid w:val="006F2959"/>
    <w:rsid w:val="006F2B84"/>
    <w:rsid w:val="006F2E0C"/>
    <w:rsid w:val="006F33C8"/>
    <w:rsid w:val="006F350E"/>
    <w:rsid w:val="006F3608"/>
    <w:rsid w:val="006F3875"/>
    <w:rsid w:val="006F3B95"/>
    <w:rsid w:val="006F3F05"/>
    <w:rsid w:val="006F4451"/>
    <w:rsid w:val="006F453F"/>
    <w:rsid w:val="006F5C57"/>
    <w:rsid w:val="006F6C1D"/>
    <w:rsid w:val="006F6FC5"/>
    <w:rsid w:val="006F74B0"/>
    <w:rsid w:val="006F7E64"/>
    <w:rsid w:val="006F7F08"/>
    <w:rsid w:val="00700254"/>
    <w:rsid w:val="0070045E"/>
    <w:rsid w:val="0070083D"/>
    <w:rsid w:val="0070114D"/>
    <w:rsid w:val="007019DE"/>
    <w:rsid w:val="00701E1E"/>
    <w:rsid w:val="00702922"/>
    <w:rsid w:val="00702DF3"/>
    <w:rsid w:val="0070343F"/>
    <w:rsid w:val="00703B05"/>
    <w:rsid w:val="00703CF2"/>
    <w:rsid w:val="00703D97"/>
    <w:rsid w:val="00703DDB"/>
    <w:rsid w:val="00704145"/>
    <w:rsid w:val="00704A89"/>
    <w:rsid w:val="00704BC1"/>
    <w:rsid w:val="00704EB0"/>
    <w:rsid w:val="00704EE8"/>
    <w:rsid w:val="00705545"/>
    <w:rsid w:val="007055D0"/>
    <w:rsid w:val="00706059"/>
    <w:rsid w:val="00706606"/>
    <w:rsid w:val="0070672F"/>
    <w:rsid w:val="00706E7F"/>
    <w:rsid w:val="007076D4"/>
    <w:rsid w:val="00707C20"/>
    <w:rsid w:val="00707D82"/>
    <w:rsid w:val="00710140"/>
    <w:rsid w:val="007105D6"/>
    <w:rsid w:val="00710A98"/>
    <w:rsid w:val="00710AEC"/>
    <w:rsid w:val="00710D21"/>
    <w:rsid w:val="0071101F"/>
    <w:rsid w:val="00711074"/>
    <w:rsid w:val="0071126B"/>
    <w:rsid w:val="00711483"/>
    <w:rsid w:val="007116F6"/>
    <w:rsid w:val="0071194A"/>
    <w:rsid w:val="007119B8"/>
    <w:rsid w:val="007126AE"/>
    <w:rsid w:val="00712A5F"/>
    <w:rsid w:val="00713124"/>
    <w:rsid w:val="00713440"/>
    <w:rsid w:val="007145AA"/>
    <w:rsid w:val="00714934"/>
    <w:rsid w:val="00714B56"/>
    <w:rsid w:val="00714E2D"/>
    <w:rsid w:val="00715023"/>
    <w:rsid w:val="00715278"/>
    <w:rsid w:val="00715ABE"/>
    <w:rsid w:val="00715FF8"/>
    <w:rsid w:val="007160F3"/>
    <w:rsid w:val="00716158"/>
    <w:rsid w:val="00716432"/>
    <w:rsid w:val="007165C6"/>
    <w:rsid w:val="00716EE3"/>
    <w:rsid w:val="0071703F"/>
    <w:rsid w:val="00717416"/>
    <w:rsid w:val="0071761E"/>
    <w:rsid w:val="007177A4"/>
    <w:rsid w:val="00717E0C"/>
    <w:rsid w:val="00717F1A"/>
    <w:rsid w:val="00717FD0"/>
    <w:rsid w:val="0072004E"/>
    <w:rsid w:val="00720B89"/>
    <w:rsid w:val="00720C1E"/>
    <w:rsid w:val="0072120E"/>
    <w:rsid w:val="007215C5"/>
    <w:rsid w:val="00721993"/>
    <w:rsid w:val="00721E95"/>
    <w:rsid w:val="00722332"/>
    <w:rsid w:val="0072251E"/>
    <w:rsid w:val="007227C5"/>
    <w:rsid w:val="00722E33"/>
    <w:rsid w:val="0072330A"/>
    <w:rsid w:val="007239B7"/>
    <w:rsid w:val="00723C45"/>
    <w:rsid w:val="00723C81"/>
    <w:rsid w:val="0072460E"/>
    <w:rsid w:val="007246D7"/>
    <w:rsid w:val="007249DC"/>
    <w:rsid w:val="00724D2D"/>
    <w:rsid w:val="007265BF"/>
    <w:rsid w:val="00726D6C"/>
    <w:rsid w:val="00730E80"/>
    <w:rsid w:val="00730F09"/>
    <w:rsid w:val="007312E9"/>
    <w:rsid w:val="00731478"/>
    <w:rsid w:val="0073198B"/>
    <w:rsid w:val="00731CBE"/>
    <w:rsid w:val="00731E68"/>
    <w:rsid w:val="00731FBA"/>
    <w:rsid w:val="00732568"/>
    <w:rsid w:val="00732571"/>
    <w:rsid w:val="00732832"/>
    <w:rsid w:val="00732BB6"/>
    <w:rsid w:val="0073363C"/>
    <w:rsid w:val="007341B8"/>
    <w:rsid w:val="007345D2"/>
    <w:rsid w:val="007346B1"/>
    <w:rsid w:val="00734A73"/>
    <w:rsid w:val="007356E6"/>
    <w:rsid w:val="00735D12"/>
    <w:rsid w:val="00735DD3"/>
    <w:rsid w:val="00735F60"/>
    <w:rsid w:val="00736689"/>
    <w:rsid w:val="00737B44"/>
    <w:rsid w:val="00740924"/>
    <w:rsid w:val="007409BF"/>
    <w:rsid w:val="00740B1E"/>
    <w:rsid w:val="00740D3E"/>
    <w:rsid w:val="007411CB"/>
    <w:rsid w:val="0074129A"/>
    <w:rsid w:val="00741E27"/>
    <w:rsid w:val="007433A3"/>
    <w:rsid w:val="0074380E"/>
    <w:rsid w:val="00743846"/>
    <w:rsid w:val="0074436A"/>
    <w:rsid w:val="007443FE"/>
    <w:rsid w:val="007444A4"/>
    <w:rsid w:val="00745015"/>
    <w:rsid w:val="00745729"/>
    <w:rsid w:val="00745955"/>
    <w:rsid w:val="00745E9E"/>
    <w:rsid w:val="0074617A"/>
    <w:rsid w:val="00746349"/>
    <w:rsid w:val="00746463"/>
    <w:rsid w:val="0074675F"/>
    <w:rsid w:val="007467F7"/>
    <w:rsid w:val="00746A0D"/>
    <w:rsid w:val="00746C9E"/>
    <w:rsid w:val="00746CAF"/>
    <w:rsid w:val="00746E7E"/>
    <w:rsid w:val="007473B9"/>
    <w:rsid w:val="007474CC"/>
    <w:rsid w:val="00747513"/>
    <w:rsid w:val="007478A5"/>
    <w:rsid w:val="00747963"/>
    <w:rsid w:val="007479ED"/>
    <w:rsid w:val="00747AD7"/>
    <w:rsid w:val="00747B3A"/>
    <w:rsid w:val="00747BEE"/>
    <w:rsid w:val="00747EA8"/>
    <w:rsid w:val="00747EAC"/>
    <w:rsid w:val="00750394"/>
    <w:rsid w:val="00750533"/>
    <w:rsid w:val="0075081D"/>
    <w:rsid w:val="0075085E"/>
    <w:rsid w:val="00750CE7"/>
    <w:rsid w:val="00750D7D"/>
    <w:rsid w:val="0075119E"/>
    <w:rsid w:val="007519B7"/>
    <w:rsid w:val="00751B69"/>
    <w:rsid w:val="00751CE2"/>
    <w:rsid w:val="00751FEF"/>
    <w:rsid w:val="00752063"/>
    <w:rsid w:val="00752129"/>
    <w:rsid w:val="007525FF"/>
    <w:rsid w:val="007529B2"/>
    <w:rsid w:val="00752BDF"/>
    <w:rsid w:val="00752D38"/>
    <w:rsid w:val="007534C1"/>
    <w:rsid w:val="0075367B"/>
    <w:rsid w:val="00754209"/>
    <w:rsid w:val="007542D0"/>
    <w:rsid w:val="007548A8"/>
    <w:rsid w:val="00754EC1"/>
    <w:rsid w:val="007550E4"/>
    <w:rsid w:val="0075570D"/>
    <w:rsid w:val="00755DFA"/>
    <w:rsid w:val="007562B8"/>
    <w:rsid w:val="007566A6"/>
    <w:rsid w:val="00756EC2"/>
    <w:rsid w:val="00756F75"/>
    <w:rsid w:val="00757162"/>
    <w:rsid w:val="0075792D"/>
    <w:rsid w:val="0076076D"/>
    <w:rsid w:val="00760832"/>
    <w:rsid w:val="00760F39"/>
    <w:rsid w:val="00762466"/>
    <w:rsid w:val="007625B6"/>
    <w:rsid w:val="007628CE"/>
    <w:rsid w:val="007628F4"/>
    <w:rsid w:val="00763162"/>
    <w:rsid w:val="00763BC5"/>
    <w:rsid w:val="00763E48"/>
    <w:rsid w:val="007644CD"/>
    <w:rsid w:val="007644D1"/>
    <w:rsid w:val="0076486E"/>
    <w:rsid w:val="00764BF2"/>
    <w:rsid w:val="00764EF7"/>
    <w:rsid w:val="00765B35"/>
    <w:rsid w:val="00765BC9"/>
    <w:rsid w:val="00765E02"/>
    <w:rsid w:val="00766053"/>
    <w:rsid w:val="007660F3"/>
    <w:rsid w:val="00766B98"/>
    <w:rsid w:val="00767181"/>
    <w:rsid w:val="007674C1"/>
    <w:rsid w:val="00767812"/>
    <w:rsid w:val="00767813"/>
    <w:rsid w:val="00767CF9"/>
    <w:rsid w:val="00767E0D"/>
    <w:rsid w:val="00770089"/>
    <w:rsid w:val="007707C2"/>
    <w:rsid w:val="0077090C"/>
    <w:rsid w:val="00770C1C"/>
    <w:rsid w:val="0077138E"/>
    <w:rsid w:val="007714B5"/>
    <w:rsid w:val="0077154C"/>
    <w:rsid w:val="007718F6"/>
    <w:rsid w:val="00771A90"/>
    <w:rsid w:val="00771F0B"/>
    <w:rsid w:val="00771FD8"/>
    <w:rsid w:val="00772F80"/>
    <w:rsid w:val="007732AD"/>
    <w:rsid w:val="00773B51"/>
    <w:rsid w:val="0077416A"/>
    <w:rsid w:val="007744BE"/>
    <w:rsid w:val="0077456E"/>
    <w:rsid w:val="007746CF"/>
    <w:rsid w:val="007746F3"/>
    <w:rsid w:val="00775462"/>
    <w:rsid w:val="007754B1"/>
    <w:rsid w:val="00775A4B"/>
    <w:rsid w:val="00775CDC"/>
    <w:rsid w:val="007762B0"/>
    <w:rsid w:val="00776338"/>
    <w:rsid w:val="00776483"/>
    <w:rsid w:val="007770A2"/>
    <w:rsid w:val="007770EF"/>
    <w:rsid w:val="0077765E"/>
    <w:rsid w:val="0077786D"/>
    <w:rsid w:val="0078059B"/>
    <w:rsid w:val="00780773"/>
    <w:rsid w:val="0078088B"/>
    <w:rsid w:val="00780B82"/>
    <w:rsid w:val="00781090"/>
    <w:rsid w:val="00781756"/>
    <w:rsid w:val="00781F8D"/>
    <w:rsid w:val="007821DA"/>
    <w:rsid w:val="00782986"/>
    <w:rsid w:val="00782D8F"/>
    <w:rsid w:val="00782E0B"/>
    <w:rsid w:val="00782FD1"/>
    <w:rsid w:val="00783454"/>
    <w:rsid w:val="0078352F"/>
    <w:rsid w:val="00783826"/>
    <w:rsid w:val="0078389E"/>
    <w:rsid w:val="007838C7"/>
    <w:rsid w:val="00783A43"/>
    <w:rsid w:val="00783B77"/>
    <w:rsid w:val="00783E43"/>
    <w:rsid w:val="00783E7E"/>
    <w:rsid w:val="00784087"/>
    <w:rsid w:val="0078434F"/>
    <w:rsid w:val="00784A4C"/>
    <w:rsid w:val="007858E2"/>
    <w:rsid w:val="007859BB"/>
    <w:rsid w:val="00786089"/>
    <w:rsid w:val="0078612E"/>
    <w:rsid w:val="007862E3"/>
    <w:rsid w:val="0078722B"/>
    <w:rsid w:val="00787B31"/>
    <w:rsid w:val="00787F87"/>
    <w:rsid w:val="00787F8A"/>
    <w:rsid w:val="007900B5"/>
    <w:rsid w:val="007903FE"/>
    <w:rsid w:val="00790AD1"/>
    <w:rsid w:val="00790D6C"/>
    <w:rsid w:val="00791345"/>
    <w:rsid w:val="00791F24"/>
    <w:rsid w:val="007921C6"/>
    <w:rsid w:val="00792696"/>
    <w:rsid w:val="00792AC9"/>
    <w:rsid w:val="00792F64"/>
    <w:rsid w:val="007930DE"/>
    <w:rsid w:val="00793112"/>
    <w:rsid w:val="007932F7"/>
    <w:rsid w:val="0079396B"/>
    <w:rsid w:val="007943FE"/>
    <w:rsid w:val="007947F4"/>
    <w:rsid w:val="00794D2A"/>
    <w:rsid w:val="00794FBC"/>
    <w:rsid w:val="00795043"/>
    <w:rsid w:val="00795483"/>
    <w:rsid w:val="007954B9"/>
    <w:rsid w:val="00795A6E"/>
    <w:rsid w:val="00795E3D"/>
    <w:rsid w:val="00795FF1"/>
    <w:rsid w:val="007966DB"/>
    <w:rsid w:val="007968FB"/>
    <w:rsid w:val="00797301"/>
    <w:rsid w:val="0079737A"/>
    <w:rsid w:val="007A00B9"/>
    <w:rsid w:val="007A06EB"/>
    <w:rsid w:val="007A07D3"/>
    <w:rsid w:val="007A0E95"/>
    <w:rsid w:val="007A111E"/>
    <w:rsid w:val="007A17FF"/>
    <w:rsid w:val="007A1D9F"/>
    <w:rsid w:val="007A2332"/>
    <w:rsid w:val="007A26EF"/>
    <w:rsid w:val="007A345E"/>
    <w:rsid w:val="007A4710"/>
    <w:rsid w:val="007A48F6"/>
    <w:rsid w:val="007A4BD0"/>
    <w:rsid w:val="007A5115"/>
    <w:rsid w:val="007A54AB"/>
    <w:rsid w:val="007A5950"/>
    <w:rsid w:val="007A60DA"/>
    <w:rsid w:val="007A634B"/>
    <w:rsid w:val="007A7018"/>
    <w:rsid w:val="007A7514"/>
    <w:rsid w:val="007A7B2B"/>
    <w:rsid w:val="007A7B42"/>
    <w:rsid w:val="007A7B44"/>
    <w:rsid w:val="007A7FA8"/>
    <w:rsid w:val="007B01C9"/>
    <w:rsid w:val="007B024A"/>
    <w:rsid w:val="007B0FA1"/>
    <w:rsid w:val="007B1A30"/>
    <w:rsid w:val="007B24C9"/>
    <w:rsid w:val="007B286B"/>
    <w:rsid w:val="007B31F7"/>
    <w:rsid w:val="007B33A2"/>
    <w:rsid w:val="007B3AF2"/>
    <w:rsid w:val="007B3C81"/>
    <w:rsid w:val="007B4175"/>
    <w:rsid w:val="007B488B"/>
    <w:rsid w:val="007B49D0"/>
    <w:rsid w:val="007B4BE9"/>
    <w:rsid w:val="007B4DF1"/>
    <w:rsid w:val="007B53DD"/>
    <w:rsid w:val="007B57A3"/>
    <w:rsid w:val="007B5CE7"/>
    <w:rsid w:val="007B5E9D"/>
    <w:rsid w:val="007B5EDF"/>
    <w:rsid w:val="007B69AB"/>
    <w:rsid w:val="007B6DDF"/>
    <w:rsid w:val="007B784B"/>
    <w:rsid w:val="007B7894"/>
    <w:rsid w:val="007B7B81"/>
    <w:rsid w:val="007B7DCB"/>
    <w:rsid w:val="007C0799"/>
    <w:rsid w:val="007C0F3F"/>
    <w:rsid w:val="007C0FB2"/>
    <w:rsid w:val="007C1340"/>
    <w:rsid w:val="007C1545"/>
    <w:rsid w:val="007C15B3"/>
    <w:rsid w:val="007C19D7"/>
    <w:rsid w:val="007C2460"/>
    <w:rsid w:val="007C28FF"/>
    <w:rsid w:val="007C2972"/>
    <w:rsid w:val="007C2D22"/>
    <w:rsid w:val="007C32E9"/>
    <w:rsid w:val="007C3516"/>
    <w:rsid w:val="007C367C"/>
    <w:rsid w:val="007C3E75"/>
    <w:rsid w:val="007C443C"/>
    <w:rsid w:val="007C4950"/>
    <w:rsid w:val="007C51AD"/>
    <w:rsid w:val="007C5478"/>
    <w:rsid w:val="007C54D8"/>
    <w:rsid w:val="007C55A6"/>
    <w:rsid w:val="007C58C6"/>
    <w:rsid w:val="007C5B8D"/>
    <w:rsid w:val="007C604A"/>
    <w:rsid w:val="007C68D5"/>
    <w:rsid w:val="007C6CD6"/>
    <w:rsid w:val="007C6D21"/>
    <w:rsid w:val="007C781F"/>
    <w:rsid w:val="007C7837"/>
    <w:rsid w:val="007C791F"/>
    <w:rsid w:val="007C7930"/>
    <w:rsid w:val="007D0CA2"/>
    <w:rsid w:val="007D0DDA"/>
    <w:rsid w:val="007D0F08"/>
    <w:rsid w:val="007D1311"/>
    <w:rsid w:val="007D17F1"/>
    <w:rsid w:val="007D186F"/>
    <w:rsid w:val="007D1AC0"/>
    <w:rsid w:val="007D1B7A"/>
    <w:rsid w:val="007D2001"/>
    <w:rsid w:val="007D22AA"/>
    <w:rsid w:val="007D24BC"/>
    <w:rsid w:val="007D2538"/>
    <w:rsid w:val="007D2EEA"/>
    <w:rsid w:val="007D30A5"/>
    <w:rsid w:val="007D3814"/>
    <w:rsid w:val="007D3EC6"/>
    <w:rsid w:val="007D46FA"/>
    <w:rsid w:val="007D5342"/>
    <w:rsid w:val="007D57C7"/>
    <w:rsid w:val="007D5AA2"/>
    <w:rsid w:val="007D5B9E"/>
    <w:rsid w:val="007D5CD8"/>
    <w:rsid w:val="007D5FE2"/>
    <w:rsid w:val="007D67A0"/>
    <w:rsid w:val="007D68AC"/>
    <w:rsid w:val="007D6ADD"/>
    <w:rsid w:val="007D7775"/>
    <w:rsid w:val="007D7B51"/>
    <w:rsid w:val="007E0887"/>
    <w:rsid w:val="007E1A70"/>
    <w:rsid w:val="007E1BBC"/>
    <w:rsid w:val="007E2564"/>
    <w:rsid w:val="007E282B"/>
    <w:rsid w:val="007E2951"/>
    <w:rsid w:val="007E2A25"/>
    <w:rsid w:val="007E2AE7"/>
    <w:rsid w:val="007E33BF"/>
    <w:rsid w:val="007E372C"/>
    <w:rsid w:val="007E3C6D"/>
    <w:rsid w:val="007E3D73"/>
    <w:rsid w:val="007E4217"/>
    <w:rsid w:val="007E4F7F"/>
    <w:rsid w:val="007E4F99"/>
    <w:rsid w:val="007E51C4"/>
    <w:rsid w:val="007E52D5"/>
    <w:rsid w:val="007E558B"/>
    <w:rsid w:val="007E57B0"/>
    <w:rsid w:val="007E618A"/>
    <w:rsid w:val="007E686B"/>
    <w:rsid w:val="007E6D8B"/>
    <w:rsid w:val="007E6FC1"/>
    <w:rsid w:val="007E71A0"/>
    <w:rsid w:val="007E73BD"/>
    <w:rsid w:val="007E7AB7"/>
    <w:rsid w:val="007F0051"/>
    <w:rsid w:val="007F09A3"/>
    <w:rsid w:val="007F0B55"/>
    <w:rsid w:val="007F0D30"/>
    <w:rsid w:val="007F0FF2"/>
    <w:rsid w:val="007F100D"/>
    <w:rsid w:val="007F12A3"/>
    <w:rsid w:val="007F21AB"/>
    <w:rsid w:val="007F24F1"/>
    <w:rsid w:val="007F2725"/>
    <w:rsid w:val="007F2974"/>
    <w:rsid w:val="007F370A"/>
    <w:rsid w:val="007F3BD9"/>
    <w:rsid w:val="007F41CF"/>
    <w:rsid w:val="007F425B"/>
    <w:rsid w:val="007F43AC"/>
    <w:rsid w:val="007F4AC7"/>
    <w:rsid w:val="007F4C50"/>
    <w:rsid w:val="007F53E6"/>
    <w:rsid w:val="007F5495"/>
    <w:rsid w:val="007F54DF"/>
    <w:rsid w:val="007F56DF"/>
    <w:rsid w:val="007F57BF"/>
    <w:rsid w:val="007F5983"/>
    <w:rsid w:val="007F5BD0"/>
    <w:rsid w:val="007F5BD5"/>
    <w:rsid w:val="007F5C79"/>
    <w:rsid w:val="007F5E94"/>
    <w:rsid w:val="007F5FE9"/>
    <w:rsid w:val="007F6B7E"/>
    <w:rsid w:val="007F77AB"/>
    <w:rsid w:val="007F7F31"/>
    <w:rsid w:val="00801056"/>
    <w:rsid w:val="008011FE"/>
    <w:rsid w:val="0080145B"/>
    <w:rsid w:val="00801B16"/>
    <w:rsid w:val="00801B8F"/>
    <w:rsid w:val="00801C70"/>
    <w:rsid w:val="008021F2"/>
    <w:rsid w:val="00802FDF"/>
    <w:rsid w:val="008037D7"/>
    <w:rsid w:val="00803AC4"/>
    <w:rsid w:val="00803E6E"/>
    <w:rsid w:val="00803EB2"/>
    <w:rsid w:val="00804393"/>
    <w:rsid w:val="0080444B"/>
    <w:rsid w:val="0080449B"/>
    <w:rsid w:val="00805578"/>
    <w:rsid w:val="00805BB2"/>
    <w:rsid w:val="00805D9C"/>
    <w:rsid w:val="00806AF4"/>
    <w:rsid w:val="008075E2"/>
    <w:rsid w:val="0080793D"/>
    <w:rsid w:val="00807F57"/>
    <w:rsid w:val="00810139"/>
    <w:rsid w:val="00810162"/>
    <w:rsid w:val="00810752"/>
    <w:rsid w:val="00810963"/>
    <w:rsid w:val="00810AC6"/>
    <w:rsid w:val="00810D6C"/>
    <w:rsid w:val="00810EEE"/>
    <w:rsid w:val="0081100E"/>
    <w:rsid w:val="008113C1"/>
    <w:rsid w:val="00811CA6"/>
    <w:rsid w:val="0081256E"/>
    <w:rsid w:val="00812931"/>
    <w:rsid w:val="0081297B"/>
    <w:rsid w:val="00812AF0"/>
    <w:rsid w:val="00812EA5"/>
    <w:rsid w:val="00813158"/>
    <w:rsid w:val="00813581"/>
    <w:rsid w:val="00813A46"/>
    <w:rsid w:val="00813C24"/>
    <w:rsid w:val="008144D6"/>
    <w:rsid w:val="00814846"/>
    <w:rsid w:val="00814977"/>
    <w:rsid w:val="00814C23"/>
    <w:rsid w:val="00814C37"/>
    <w:rsid w:val="00814E5E"/>
    <w:rsid w:val="0081513D"/>
    <w:rsid w:val="00815BC7"/>
    <w:rsid w:val="00815D11"/>
    <w:rsid w:val="00815DB0"/>
    <w:rsid w:val="00815DC0"/>
    <w:rsid w:val="00815DC6"/>
    <w:rsid w:val="00815E45"/>
    <w:rsid w:val="008162F4"/>
    <w:rsid w:val="008165C1"/>
    <w:rsid w:val="00816855"/>
    <w:rsid w:val="008171F7"/>
    <w:rsid w:val="0081726C"/>
    <w:rsid w:val="008174AF"/>
    <w:rsid w:val="008201FA"/>
    <w:rsid w:val="0082034A"/>
    <w:rsid w:val="0082036B"/>
    <w:rsid w:val="008206C8"/>
    <w:rsid w:val="0082088C"/>
    <w:rsid w:val="00820B70"/>
    <w:rsid w:val="00821039"/>
    <w:rsid w:val="00821464"/>
    <w:rsid w:val="00821999"/>
    <w:rsid w:val="00821BCD"/>
    <w:rsid w:val="00823569"/>
    <w:rsid w:val="00823707"/>
    <w:rsid w:val="00823855"/>
    <w:rsid w:val="00823EB0"/>
    <w:rsid w:val="00824333"/>
    <w:rsid w:val="00825026"/>
    <w:rsid w:val="0082567F"/>
    <w:rsid w:val="0082569C"/>
    <w:rsid w:val="00825E46"/>
    <w:rsid w:val="00825E63"/>
    <w:rsid w:val="00826510"/>
    <w:rsid w:val="00826F19"/>
    <w:rsid w:val="00827030"/>
    <w:rsid w:val="0082768F"/>
    <w:rsid w:val="00827939"/>
    <w:rsid w:val="00827BBD"/>
    <w:rsid w:val="00827C14"/>
    <w:rsid w:val="00827EDC"/>
    <w:rsid w:val="00830332"/>
    <w:rsid w:val="00830931"/>
    <w:rsid w:val="008310D0"/>
    <w:rsid w:val="008313D2"/>
    <w:rsid w:val="00831710"/>
    <w:rsid w:val="008330F6"/>
    <w:rsid w:val="00833244"/>
    <w:rsid w:val="008341B2"/>
    <w:rsid w:val="008347D6"/>
    <w:rsid w:val="00834CAE"/>
    <w:rsid w:val="0083502D"/>
    <w:rsid w:val="0083572C"/>
    <w:rsid w:val="00835CEC"/>
    <w:rsid w:val="00836479"/>
    <w:rsid w:val="00836D9E"/>
    <w:rsid w:val="00837374"/>
    <w:rsid w:val="00837393"/>
    <w:rsid w:val="0084029B"/>
    <w:rsid w:val="00840323"/>
    <w:rsid w:val="008404BE"/>
    <w:rsid w:val="00840B84"/>
    <w:rsid w:val="008414A8"/>
    <w:rsid w:val="00841886"/>
    <w:rsid w:val="008419BD"/>
    <w:rsid w:val="00842584"/>
    <w:rsid w:val="00842A9D"/>
    <w:rsid w:val="00842D7F"/>
    <w:rsid w:val="0084317D"/>
    <w:rsid w:val="008435CC"/>
    <w:rsid w:val="0084408C"/>
    <w:rsid w:val="008444D9"/>
    <w:rsid w:val="0084490F"/>
    <w:rsid w:val="0084513B"/>
    <w:rsid w:val="00845842"/>
    <w:rsid w:val="00845E66"/>
    <w:rsid w:val="008461E8"/>
    <w:rsid w:val="008461F1"/>
    <w:rsid w:val="00846F4C"/>
    <w:rsid w:val="00847207"/>
    <w:rsid w:val="00847992"/>
    <w:rsid w:val="008479A3"/>
    <w:rsid w:val="00847D2B"/>
    <w:rsid w:val="0085020B"/>
    <w:rsid w:val="00850AFE"/>
    <w:rsid w:val="00850BD2"/>
    <w:rsid w:val="00850D03"/>
    <w:rsid w:val="00851572"/>
    <w:rsid w:val="008517DF"/>
    <w:rsid w:val="00851966"/>
    <w:rsid w:val="00851AF8"/>
    <w:rsid w:val="008520BF"/>
    <w:rsid w:val="00852345"/>
    <w:rsid w:val="00852AE7"/>
    <w:rsid w:val="00852D61"/>
    <w:rsid w:val="00852EEA"/>
    <w:rsid w:val="008537F8"/>
    <w:rsid w:val="00853E62"/>
    <w:rsid w:val="0085453E"/>
    <w:rsid w:val="00854753"/>
    <w:rsid w:val="008549ED"/>
    <w:rsid w:val="00854A72"/>
    <w:rsid w:val="00854DF3"/>
    <w:rsid w:val="008555A5"/>
    <w:rsid w:val="00855BC3"/>
    <w:rsid w:val="00856399"/>
    <w:rsid w:val="008567FE"/>
    <w:rsid w:val="00856BDB"/>
    <w:rsid w:val="00856DC1"/>
    <w:rsid w:val="00856E4C"/>
    <w:rsid w:val="008570EA"/>
    <w:rsid w:val="008601B1"/>
    <w:rsid w:val="0086042E"/>
    <w:rsid w:val="00860768"/>
    <w:rsid w:val="008607E3"/>
    <w:rsid w:val="008608A7"/>
    <w:rsid w:val="00860A1C"/>
    <w:rsid w:val="00860EF8"/>
    <w:rsid w:val="00861BC3"/>
    <w:rsid w:val="00861C6B"/>
    <w:rsid w:val="008628FC"/>
    <w:rsid w:val="00862E18"/>
    <w:rsid w:val="008632CB"/>
    <w:rsid w:val="008634D8"/>
    <w:rsid w:val="00863AB2"/>
    <w:rsid w:val="00863B3A"/>
    <w:rsid w:val="00863C54"/>
    <w:rsid w:val="0086428C"/>
    <w:rsid w:val="00864C9E"/>
    <w:rsid w:val="00864F18"/>
    <w:rsid w:val="00864F65"/>
    <w:rsid w:val="00864FB7"/>
    <w:rsid w:val="0086534E"/>
    <w:rsid w:val="0086557F"/>
    <w:rsid w:val="0086591D"/>
    <w:rsid w:val="00865D0D"/>
    <w:rsid w:val="0086725D"/>
    <w:rsid w:val="00867DE3"/>
    <w:rsid w:val="00870016"/>
    <w:rsid w:val="008702D0"/>
    <w:rsid w:val="00870804"/>
    <w:rsid w:val="00870920"/>
    <w:rsid w:val="00870982"/>
    <w:rsid w:val="00870ABC"/>
    <w:rsid w:val="00870B4B"/>
    <w:rsid w:val="00870B9D"/>
    <w:rsid w:val="00870C49"/>
    <w:rsid w:val="00871418"/>
    <w:rsid w:val="0087261F"/>
    <w:rsid w:val="00872C18"/>
    <w:rsid w:val="00872D97"/>
    <w:rsid w:val="0087322C"/>
    <w:rsid w:val="008734C2"/>
    <w:rsid w:val="0087358B"/>
    <w:rsid w:val="00873773"/>
    <w:rsid w:val="00874642"/>
    <w:rsid w:val="00874CD6"/>
    <w:rsid w:val="00875064"/>
    <w:rsid w:val="008752EB"/>
    <w:rsid w:val="00875EDB"/>
    <w:rsid w:val="00875F7B"/>
    <w:rsid w:val="00876089"/>
    <w:rsid w:val="00876521"/>
    <w:rsid w:val="008765F3"/>
    <w:rsid w:val="008768D3"/>
    <w:rsid w:val="00876C2A"/>
    <w:rsid w:val="0087705F"/>
    <w:rsid w:val="00877095"/>
    <w:rsid w:val="0087738E"/>
    <w:rsid w:val="008775BD"/>
    <w:rsid w:val="008779F1"/>
    <w:rsid w:val="00877D81"/>
    <w:rsid w:val="008802D2"/>
    <w:rsid w:val="00880586"/>
    <w:rsid w:val="00880986"/>
    <w:rsid w:val="00880ADA"/>
    <w:rsid w:val="00880FF6"/>
    <w:rsid w:val="008812EE"/>
    <w:rsid w:val="0088170A"/>
    <w:rsid w:val="00881977"/>
    <w:rsid w:val="00881B70"/>
    <w:rsid w:val="00881C8F"/>
    <w:rsid w:val="00881E42"/>
    <w:rsid w:val="008827E6"/>
    <w:rsid w:val="0088282A"/>
    <w:rsid w:val="00882E10"/>
    <w:rsid w:val="008835CC"/>
    <w:rsid w:val="00883605"/>
    <w:rsid w:val="00883818"/>
    <w:rsid w:val="008838F3"/>
    <w:rsid w:val="00883B1D"/>
    <w:rsid w:val="00883B3C"/>
    <w:rsid w:val="008841B3"/>
    <w:rsid w:val="00884382"/>
    <w:rsid w:val="00884B68"/>
    <w:rsid w:val="0088559A"/>
    <w:rsid w:val="00885BA3"/>
    <w:rsid w:val="00885C46"/>
    <w:rsid w:val="00886029"/>
    <w:rsid w:val="00886F8C"/>
    <w:rsid w:val="00886FF0"/>
    <w:rsid w:val="00887514"/>
    <w:rsid w:val="00890377"/>
    <w:rsid w:val="008908AA"/>
    <w:rsid w:val="008912D4"/>
    <w:rsid w:val="00891424"/>
    <w:rsid w:val="00891677"/>
    <w:rsid w:val="00891B4B"/>
    <w:rsid w:val="00892550"/>
    <w:rsid w:val="0089282A"/>
    <w:rsid w:val="00892DC9"/>
    <w:rsid w:val="0089331F"/>
    <w:rsid w:val="00893E6E"/>
    <w:rsid w:val="00893ED3"/>
    <w:rsid w:val="00894168"/>
    <w:rsid w:val="00894389"/>
    <w:rsid w:val="00894532"/>
    <w:rsid w:val="00895185"/>
    <w:rsid w:val="00895409"/>
    <w:rsid w:val="00895726"/>
    <w:rsid w:val="00895CA9"/>
    <w:rsid w:val="00896346"/>
    <w:rsid w:val="00896499"/>
    <w:rsid w:val="00896B97"/>
    <w:rsid w:val="00896CB3"/>
    <w:rsid w:val="00896EFB"/>
    <w:rsid w:val="008978C7"/>
    <w:rsid w:val="0089793E"/>
    <w:rsid w:val="00897CA0"/>
    <w:rsid w:val="008A00F3"/>
    <w:rsid w:val="008A0424"/>
    <w:rsid w:val="008A0E90"/>
    <w:rsid w:val="008A1DBA"/>
    <w:rsid w:val="008A1ECB"/>
    <w:rsid w:val="008A32D5"/>
    <w:rsid w:val="008A386E"/>
    <w:rsid w:val="008A3C8B"/>
    <w:rsid w:val="008A3D29"/>
    <w:rsid w:val="008A3D71"/>
    <w:rsid w:val="008A3DC4"/>
    <w:rsid w:val="008A4E2E"/>
    <w:rsid w:val="008A4E8F"/>
    <w:rsid w:val="008A56EF"/>
    <w:rsid w:val="008A5836"/>
    <w:rsid w:val="008A5BCC"/>
    <w:rsid w:val="008A5D0E"/>
    <w:rsid w:val="008A6394"/>
    <w:rsid w:val="008A71E9"/>
    <w:rsid w:val="008A7A23"/>
    <w:rsid w:val="008B0313"/>
    <w:rsid w:val="008B04C0"/>
    <w:rsid w:val="008B0FAF"/>
    <w:rsid w:val="008B2837"/>
    <w:rsid w:val="008B2A9B"/>
    <w:rsid w:val="008B2DAE"/>
    <w:rsid w:val="008B3353"/>
    <w:rsid w:val="008B33AA"/>
    <w:rsid w:val="008B367F"/>
    <w:rsid w:val="008B36DC"/>
    <w:rsid w:val="008B4640"/>
    <w:rsid w:val="008B479B"/>
    <w:rsid w:val="008B494D"/>
    <w:rsid w:val="008B4F90"/>
    <w:rsid w:val="008B506F"/>
    <w:rsid w:val="008B509D"/>
    <w:rsid w:val="008B588A"/>
    <w:rsid w:val="008B60C5"/>
    <w:rsid w:val="008B69BE"/>
    <w:rsid w:val="008B6D62"/>
    <w:rsid w:val="008B7B30"/>
    <w:rsid w:val="008C12B5"/>
    <w:rsid w:val="008C17C9"/>
    <w:rsid w:val="008C1AEC"/>
    <w:rsid w:val="008C2219"/>
    <w:rsid w:val="008C24F3"/>
    <w:rsid w:val="008C305F"/>
    <w:rsid w:val="008C44B5"/>
    <w:rsid w:val="008C44D2"/>
    <w:rsid w:val="008C5156"/>
    <w:rsid w:val="008C5545"/>
    <w:rsid w:val="008C57C4"/>
    <w:rsid w:val="008C5B98"/>
    <w:rsid w:val="008C5D85"/>
    <w:rsid w:val="008C62F1"/>
    <w:rsid w:val="008C630D"/>
    <w:rsid w:val="008C714A"/>
    <w:rsid w:val="008C7526"/>
    <w:rsid w:val="008D0214"/>
    <w:rsid w:val="008D0559"/>
    <w:rsid w:val="008D0B4E"/>
    <w:rsid w:val="008D0C3C"/>
    <w:rsid w:val="008D1884"/>
    <w:rsid w:val="008D1BCB"/>
    <w:rsid w:val="008D1BE7"/>
    <w:rsid w:val="008D2252"/>
    <w:rsid w:val="008D250F"/>
    <w:rsid w:val="008D2641"/>
    <w:rsid w:val="008D2A39"/>
    <w:rsid w:val="008D32CE"/>
    <w:rsid w:val="008D5439"/>
    <w:rsid w:val="008D59AB"/>
    <w:rsid w:val="008D65B7"/>
    <w:rsid w:val="008D66E2"/>
    <w:rsid w:val="008D7529"/>
    <w:rsid w:val="008D76C8"/>
    <w:rsid w:val="008D796D"/>
    <w:rsid w:val="008D7B1E"/>
    <w:rsid w:val="008D7F49"/>
    <w:rsid w:val="008E0599"/>
    <w:rsid w:val="008E060C"/>
    <w:rsid w:val="008E083F"/>
    <w:rsid w:val="008E09FE"/>
    <w:rsid w:val="008E0AAE"/>
    <w:rsid w:val="008E0DDE"/>
    <w:rsid w:val="008E0EFF"/>
    <w:rsid w:val="008E1084"/>
    <w:rsid w:val="008E13B9"/>
    <w:rsid w:val="008E1A74"/>
    <w:rsid w:val="008E2185"/>
    <w:rsid w:val="008E2512"/>
    <w:rsid w:val="008E25AC"/>
    <w:rsid w:val="008E2C75"/>
    <w:rsid w:val="008E2F6D"/>
    <w:rsid w:val="008E329A"/>
    <w:rsid w:val="008E3352"/>
    <w:rsid w:val="008E40B4"/>
    <w:rsid w:val="008E4376"/>
    <w:rsid w:val="008E45FD"/>
    <w:rsid w:val="008E51F7"/>
    <w:rsid w:val="008E56C0"/>
    <w:rsid w:val="008E5A2A"/>
    <w:rsid w:val="008E5F0E"/>
    <w:rsid w:val="008E5F10"/>
    <w:rsid w:val="008E5F48"/>
    <w:rsid w:val="008E7017"/>
    <w:rsid w:val="008E713A"/>
    <w:rsid w:val="008E770D"/>
    <w:rsid w:val="008E77B9"/>
    <w:rsid w:val="008F0096"/>
    <w:rsid w:val="008F04AA"/>
    <w:rsid w:val="008F12B0"/>
    <w:rsid w:val="008F19D7"/>
    <w:rsid w:val="008F19EF"/>
    <w:rsid w:val="008F1BB1"/>
    <w:rsid w:val="008F1CE6"/>
    <w:rsid w:val="008F1DF5"/>
    <w:rsid w:val="008F21A9"/>
    <w:rsid w:val="008F2273"/>
    <w:rsid w:val="008F2BA5"/>
    <w:rsid w:val="008F36A3"/>
    <w:rsid w:val="008F3CD1"/>
    <w:rsid w:val="008F3D5D"/>
    <w:rsid w:val="008F4EBC"/>
    <w:rsid w:val="008F514F"/>
    <w:rsid w:val="008F572C"/>
    <w:rsid w:val="008F5CAE"/>
    <w:rsid w:val="008F639D"/>
    <w:rsid w:val="008F657E"/>
    <w:rsid w:val="008F6699"/>
    <w:rsid w:val="008F6D9A"/>
    <w:rsid w:val="008F6DBD"/>
    <w:rsid w:val="008F7AAC"/>
    <w:rsid w:val="008F7F9F"/>
    <w:rsid w:val="00900B31"/>
    <w:rsid w:val="00900F99"/>
    <w:rsid w:val="009014DB"/>
    <w:rsid w:val="009018E4"/>
    <w:rsid w:val="00901B77"/>
    <w:rsid w:val="00901EC4"/>
    <w:rsid w:val="00903442"/>
    <w:rsid w:val="009037EF"/>
    <w:rsid w:val="00903E18"/>
    <w:rsid w:val="00903F8F"/>
    <w:rsid w:val="00904A1F"/>
    <w:rsid w:val="00904C0D"/>
    <w:rsid w:val="009050C3"/>
    <w:rsid w:val="0090542B"/>
    <w:rsid w:val="009056FA"/>
    <w:rsid w:val="00905D70"/>
    <w:rsid w:val="009062B9"/>
    <w:rsid w:val="00906A4F"/>
    <w:rsid w:val="009071FE"/>
    <w:rsid w:val="0090746C"/>
    <w:rsid w:val="00907C79"/>
    <w:rsid w:val="00907C9D"/>
    <w:rsid w:val="00907FF4"/>
    <w:rsid w:val="0091031E"/>
    <w:rsid w:val="009106BD"/>
    <w:rsid w:val="00910D34"/>
    <w:rsid w:val="00910E90"/>
    <w:rsid w:val="00910EC3"/>
    <w:rsid w:val="0091193F"/>
    <w:rsid w:val="00911C3A"/>
    <w:rsid w:val="00912635"/>
    <w:rsid w:val="00912743"/>
    <w:rsid w:val="00912A83"/>
    <w:rsid w:val="00912FB4"/>
    <w:rsid w:val="0091351C"/>
    <w:rsid w:val="00913C46"/>
    <w:rsid w:val="00914442"/>
    <w:rsid w:val="009144D2"/>
    <w:rsid w:val="0091454E"/>
    <w:rsid w:val="00914F1D"/>
    <w:rsid w:val="009160F1"/>
    <w:rsid w:val="00916183"/>
    <w:rsid w:val="00916570"/>
    <w:rsid w:val="00916635"/>
    <w:rsid w:val="009168C3"/>
    <w:rsid w:val="00916908"/>
    <w:rsid w:val="00916B8C"/>
    <w:rsid w:val="00916D72"/>
    <w:rsid w:val="00917A54"/>
    <w:rsid w:val="00917C2F"/>
    <w:rsid w:val="00917D0B"/>
    <w:rsid w:val="009200FB"/>
    <w:rsid w:val="009203DE"/>
    <w:rsid w:val="009206B9"/>
    <w:rsid w:val="0092077C"/>
    <w:rsid w:val="00920A5F"/>
    <w:rsid w:val="00920FB8"/>
    <w:rsid w:val="00922720"/>
    <w:rsid w:val="00922912"/>
    <w:rsid w:val="00922D19"/>
    <w:rsid w:val="00922DE8"/>
    <w:rsid w:val="00922E62"/>
    <w:rsid w:val="00922FA3"/>
    <w:rsid w:val="0092347A"/>
    <w:rsid w:val="009236A3"/>
    <w:rsid w:val="00923AA4"/>
    <w:rsid w:val="00923C91"/>
    <w:rsid w:val="00924FAE"/>
    <w:rsid w:val="00925004"/>
    <w:rsid w:val="00925327"/>
    <w:rsid w:val="0092552A"/>
    <w:rsid w:val="00925610"/>
    <w:rsid w:val="009258BC"/>
    <w:rsid w:val="00925B02"/>
    <w:rsid w:val="00925D17"/>
    <w:rsid w:val="00925D42"/>
    <w:rsid w:val="00925E09"/>
    <w:rsid w:val="00925F65"/>
    <w:rsid w:val="0092605C"/>
    <w:rsid w:val="00926360"/>
    <w:rsid w:val="00926860"/>
    <w:rsid w:val="009269F3"/>
    <w:rsid w:val="00926B76"/>
    <w:rsid w:val="00926D52"/>
    <w:rsid w:val="009273DC"/>
    <w:rsid w:val="009274BF"/>
    <w:rsid w:val="00927572"/>
    <w:rsid w:val="00927ABD"/>
    <w:rsid w:val="00927F8B"/>
    <w:rsid w:val="009302BC"/>
    <w:rsid w:val="00930551"/>
    <w:rsid w:val="009307E1"/>
    <w:rsid w:val="00930C27"/>
    <w:rsid w:val="00930D2F"/>
    <w:rsid w:val="0093101B"/>
    <w:rsid w:val="0093140D"/>
    <w:rsid w:val="00931AA3"/>
    <w:rsid w:val="00931BD3"/>
    <w:rsid w:val="00931FC0"/>
    <w:rsid w:val="009320F8"/>
    <w:rsid w:val="0093226D"/>
    <w:rsid w:val="00932378"/>
    <w:rsid w:val="009323B1"/>
    <w:rsid w:val="009324EF"/>
    <w:rsid w:val="00932CAE"/>
    <w:rsid w:val="009332CD"/>
    <w:rsid w:val="00933B2F"/>
    <w:rsid w:val="00933F00"/>
    <w:rsid w:val="009341AC"/>
    <w:rsid w:val="009346B8"/>
    <w:rsid w:val="0093476B"/>
    <w:rsid w:val="00934DAA"/>
    <w:rsid w:val="0093518B"/>
    <w:rsid w:val="0093546E"/>
    <w:rsid w:val="0093582A"/>
    <w:rsid w:val="00936143"/>
    <w:rsid w:val="0093624D"/>
    <w:rsid w:val="0093669C"/>
    <w:rsid w:val="00937074"/>
    <w:rsid w:val="009371CB"/>
    <w:rsid w:val="00940BB1"/>
    <w:rsid w:val="00940CCC"/>
    <w:rsid w:val="00940E4D"/>
    <w:rsid w:val="00941635"/>
    <w:rsid w:val="00941E6A"/>
    <w:rsid w:val="00941EC6"/>
    <w:rsid w:val="00942909"/>
    <w:rsid w:val="0094306C"/>
    <w:rsid w:val="00943318"/>
    <w:rsid w:val="00943A85"/>
    <w:rsid w:val="00943CF6"/>
    <w:rsid w:val="00944220"/>
    <w:rsid w:val="0094451F"/>
    <w:rsid w:val="009451CB"/>
    <w:rsid w:val="009452A1"/>
    <w:rsid w:val="00945454"/>
    <w:rsid w:val="009455A2"/>
    <w:rsid w:val="0094582C"/>
    <w:rsid w:val="00945940"/>
    <w:rsid w:val="00945DCF"/>
    <w:rsid w:val="009460B4"/>
    <w:rsid w:val="009461B2"/>
    <w:rsid w:val="00946CAB"/>
    <w:rsid w:val="009475A0"/>
    <w:rsid w:val="009477FF"/>
    <w:rsid w:val="00947FDF"/>
    <w:rsid w:val="00950467"/>
    <w:rsid w:val="0095068E"/>
    <w:rsid w:val="00950A52"/>
    <w:rsid w:val="00951068"/>
    <w:rsid w:val="0095119A"/>
    <w:rsid w:val="0095157E"/>
    <w:rsid w:val="00951C79"/>
    <w:rsid w:val="009520CD"/>
    <w:rsid w:val="0095254D"/>
    <w:rsid w:val="009527CD"/>
    <w:rsid w:val="00952A67"/>
    <w:rsid w:val="00952C93"/>
    <w:rsid w:val="00952FFB"/>
    <w:rsid w:val="00953095"/>
    <w:rsid w:val="0095326D"/>
    <w:rsid w:val="0095332F"/>
    <w:rsid w:val="009541A7"/>
    <w:rsid w:val="0095474F"/>
    <w:rsid w:val="00954B9E"/>
    <w:rsid w:val="00954F55"/>
    <w:rsid w:val="0095518A"/>
    <w:rsid w:val="00955383"/>
    <w:rsid w:val="0095590A"/>
    <w:rsid w:val="009559DB"/>
    <w:rsid w:val="00955C9A"/>
    <w:rsid w:val="00956114"/>
    <w:rsid w:val="00956CF7"/>
    <w:rsid w:val="0095716D"/>
    <w:rsid w:val="009576EE"/>
    <w:rsid w:val="00957783"/>
    <w:rsid w:val="009601BF"/>
    <w:rsid w:val="00960356"/>
    <w:rsid w:val="0096054B"/>
    <w:rsid w:val="009609B5"/>
    <w:rsid w:val="00960C5B"/>
    <w:rsid w:val="00960D36"/>
    <w:rsid w:val="00960E62"/>
    <w:rsid w:val="009619D4"/>
    <w:rsid w:val="00961E5B"/>
    <w:rsid w:val="00962710"/>
    <w:rsid w:val="00962BFD"/>
    <w:rsid w:val="00962CAC"/>
    <w:rsid w:val="00962F42"/>
    <w:rsid w:val="00963563"/>
    <w:rsid w:val="00963A1E"/>
    <w:rsid w:val="00964026"/>
    <w:rsid w:val="009654E0"/>
    <w:rsid w:val="00965B68"/>
    <w:rsid w:val="00965C9B"/>
    <w:rsid w:val="00965D21"/>
    <w:rsid w:val="0096694C"/>
    <w:rsid w:val="00966B0D"/>
    <w:rsid w:val="00966E18"/>
    <w:rsid w:val="009670AC"/>
    <w:rsid w:val="009675BF"/>
    <w:rsid w:val="00967E75"/>
    <w:rsid w:val="0097040E"/>
    <w:rsid w:val="00970598"/>
    <w:rsid w:val="00970BDB"/>
    <w:rsid w:val="00970E30"/>
    <w:rsid w:val="009716AB"/>
    <w:rsid w:val="00971BFF"/>
    <w:rsid w:val="00971E6B"/>
    <w:rsid w:val="00972306"/>
    <w:rsid w:val="009725A2"/>
    <w:rsid w:val="00972D4D"/>
    <w:rsid w:val="00972EC7"/>
    <w:rsid w:val="00973B2A"/>
    <w:rsid w:val="009741DF"/>
    <w:rsid w:val="0097441C"/>
    <w:rsid w:val="009749B2"/>
    <w:rsid w:val="00974FA7"/>
    <w:rsid w:val="009752DB"/>
    <w:rsid w:val="00975BB8"/>
    <w:rsid w:val="00975DF8"/>
    <w:rsid w:val="00976129"/>
    <w:rsid w:val="00976603"/>
    <w:rsid w:val="00976E9B"/>
    <w:rsid w:val="009770AF"/>
    <w:rsid w:val="009774B8"/>
    <w:rsid w:val="0097787D"/>
    <w:rsid w:val="00977D4D"/>
    <w:rsid w:val="00977D7F"/>
    <w:rsid w:val="00977EF9"/>
    <w:rsid w:val="009803A5"/>
    <w:rsid w:val="00980440"/>
    <w:rsid w:val="0098068C"/>
    <w:rsid w:val="0098086B"/>
    <w:rsid w:val="009808AE"/>
    <w:rsid w:val="00981F8A"/>
    <w:rsid w:val="009823B7"/>
    <w:rsid w:val="009827E7"/>
    <w:rsid w:val="00982C7D"/>
    <w:rsid w:val="00982EDF"/>
    <w:rsid w:val="00983ADD"/>
    <w:rsid w:val="0098441C"/>
    <w:rsid w:val="00984BB3"/>
    <w:rsid w:val="00984CE6"/>
    <w:rsid w:val="00985775"/>
    <w:rsid w:val="00985A4A"/>
    <w:rsid w:val="00985BC9"/>
    <w:rsid w:val="00985F21"/>
    <w:rsid w:val="00985F36"/>
    <w:rsid w:val="00986368"/>
    <w:rsid w:val="00986BB4"/>
    <w:rsid w:val="00986C96"/>
    <w:rsid w:val="00987106"/>
    <w:rsid w:val="00987159"/>
    <w:rsid w:val="0098780B"/>
    <w:rsid w:val="00987952"/>
    <w:rsid w:val="00987F42"/>
    <w:rsid w:val="0099066E"/>
    <w:rsid w:val="00990975"/>
    <w:rsid w:val="00990B29"/>
    <w:rsid w:val="00990B98"/>
    <w:rsid w:val="00990C95"/>
    <w:rsid w:val="00990CB4"/>
    <w:rsid w:val="00991160"/>
    <w:rsid w:val="00992376"/>
    <w:rsid w:val="00992CA6"/>
    <w:rsid w:val="00993587"/>
    <w:rsid w:val="009937FB"/>
    <w:rsid w:val="00993F05"/>
    <w:rsid w:val="00994BCB"/>
    <w:rsid w:val="00995D07"/>
    <w:rsid w:val="00995F09"/>
    <w:rsid w:val="00995F31"/>
    <w:rsid w:val="00996354"/>
    <w:rsid w:val="00996422"/>
    <w:rsid w:val="00996571"/>
    <w:rsid w:val="00996D3A"/>
    <w:rsid w:val="00996F41"/>
    <w:rsid w:val="00997140"/>
    <w:rsid w:val="009974B1"/>
    <w:rsid w:val="00997735"/>
    <w:rsid w:val="00997A0B"/>
    <w:rsid w:val="00997C61"/>
    <w:rsid w:val="00997F58"/>
    <w:rsid w:val="009A053D"/>
    <w:rsid w:val="009A0878"/>
    <w:rsid w:val="009A09E6"/>
    <w:rsid w:val="009A0AF4"/>
    <w:rsid w:val="009A0F8B"/>
    <w:rsid w:val="009A1025"/>
    <w:rsid w:val="009A137F"/>
    <w:rsid w:val="009A300D"/>
    <w:rsid w:val="009A3CAD"/>
    <w:rsid w:val="009A4B2C"/>
    <w:rsid w:val="009A5607"/>
    <w:rsid w:val="009A5A96"/>
    <w:rsid w:val="009A5C2E"/>
    <w:rsid w:val="009A623D"/>
    <w:rsid w:val="009A6458"/>
    <w:rsid w:val="009A66AE"/>
    <w:rsid w:val="009A695D"/>
    <w:rsid w:val="009A6BBA"/>
    <w:rsid w:val="009A6C8E"/>
    <w:rsid w:val="009A6CD6"/>
    <w:rsid w:val="009A71AE"/>
    <w:rsid w:val="009A746E"/>
    <w:rsid w:val="009A7C96"/>
    <w:rsid w:val="009B0711"/>
    <w:rsid w:val="009B0964"/>
    <w:rsid w:val="009B0AC0"/>
    <w:rsid w:val="009B0DDB"/>
    <w:rsid w:val="009B0F79"/>
    <w:rsid w:val="009B11ED"/>
    <w:rsid w:val="009B1784"/>
    <w:rsid w:val="009B181A"/>
    <w:rsid w:val="009B1CB0"/>
    <w:rsid w:val="009B1CF4"/>
    <w:rsid w:val="009B223E"/>
    <w:rsid w:val="009B2268"/>
    <w:rsid w:val="009B283B"/>
    <w:rsid w:val="009B2B07"/>
    <w:rsid w:val="009B2D9C"/>
    <w:rsid w:val="009B31D9"/>
    <w:rsid w:val="009B4643"/>
    <w:rsid w:val="009B525A"/>
    <w:rsid w:val="009B52CB"/>
    <w:rsid w:val="009B57F0"/>
    <w:rsid w:val="009B595F"/>
    <w:rsid w:val="009B59E0"/>
    <w:rsid w:val="009B5A2E"/>
    <w:rsid w:val="009B5FC6"/>
    <w:rsid w:val="009B6387"/>
    <w:rsid w:val="009B6DED"/>
    <w:rsid w:val="009B76CF"/>
    <w:rsid w:val="009B7E62"/>
    <w:rsid w:val="009C0291"/>
    <w:rsid w:val="009C03E2"/>
    <w:rsid w:val="009C0A58"/>
    <w:rsid w:val="009C1453"/>
    <w:rsid w:val="009C1596"/>
    <w:rsid w:val="009C19F0"/>
    <w:rsid w:val="009C2108"/>
    <w:rsid w:val="009C257B"/>
    <w:rsid w:val="009C27A2"/>
    <w:rsid w:val="009C2AC3"/>
    <w:rsid w:val="009C32D1"/>
    <w:rsid w:val="009C34D6"/>
    <w:rsid w:val="009C3700"/>
    <w:rsid w:val="009C3B86"/>
    <w:rsid w:val="009C48AC"/>
    <w:rsid w:val="009C4C78"/>
    <w:rsid w:val="009C4DC0"/>
    <w:rsid w:val="009C54EB"/>
    <w:rsid w:val="009C5942"/>
    <w:rsid w:val="009C5AEE"/>
    <w:rsid w:val="009C5B18"/>
    <w:rsid w:val="009C5BA8"/>
    <w:rsid w:val="009C5D98"/>
    <w:rsid w:val="009C5E90"/>
    <w:rsid w:val="009C6168"/>
    <w:rsid w:val="009C6AD1"/>
    <w:rsid w:val="009C6B0E"/>
    <w:rsid w:val="009C7965"/>
    <w:rsid w:val="009C7E47"/>
    <w:rsid w:val="009D0871"/>
    <w:rsid w:val="009D10C7"/>
    <w:rsid w:val="009D12E3"/>
    <w:rsid w:val="009D16DE"/>
    <w:rsid w:val="009D1DE0"/>
    <w:rsid w:val="009D1F07"/>
    <w:rsid w:val="009D25B1"/>
    <w:rsid w:val="009D2923"/>
    <w:rsid w:val="009D2A09"/>
    <w:rsid w:val="009D309F"/>
    <w:rsid w:val="009D34F3"/>
    <w:rsid w:val="009D37E0"/>
    <w:rsid w:val="009D3D45"/>
    <w:rsid w:val="009D3FDC"/>
    <w:rsid w:val="009D4064"/>
    <w:rsid w:val="009D41BA"/>
    <w:rsid w:val="009D4DB8"/>
    <w:rsid w:val="009D4EB3"/>
    <w:rsid w:val="009D4F63"/>
    <w:rsid w:val="009D5B10"/>
    <w:rsid w:val="009D5CFB"/>
    <w:rsid w:val="009D619A"/>
    <w:rsid w:val="009D691E"/>
    <w:rsid w:val="009D6D98"/>
    <w:rsid w:val="009D6F99"/>
    <w:rsid w:val="009D74B3"/>
    <w:rsid w:val="009D752D"/>
    <w:rsid w:val="009D78AD"/>
    <w:rsid w:val="009D7CEE"/>
    <w:rsid w:val="009D7D15"/>
    <w:rsid w:val="009D7D2D"/>
    <w:rsid w:val="009E023E"/>
    <w:rsid w:val="009E027A"/>
    <w:rsid w:val="009E06B7"/>
    <w:rsid w:val="009E0D3E"/>
    <w:rsid w:val="009E13CA"/>
    <w:rsid w:val="009E1421"/>
    <w:rsid w:val="009E1D48"/>
    <w:rsid w:val="009E1E91"/>
    <w:rsid w:val="009E2265"/>
    <w:rsid w:val="009E2A20"/>
    <w:rsid w:val="009E31E3"/>
    <w:rsid w:val="009E3331"/>
    <w:rsid w:val="009E35EE"/>
    <w:rsid w:val="009E3824"/>
    <w:rsid w:val="009E3D46"/>
    <w:rsid w:val="009E422A"/>
    <w:rsid w:val="009E4C9F"/>
    <w:rsid w:val="009E51E0"/>
    <w:rsid w:val="009E52FA"/>
    <w:rsid w:val="009E53A1"/>
    <w:rsid w:val="009E5529"/>
    <w:rsid w:val="009E5AAE"/>
    <w:rsid w:val="009E5B12"/>
    <w:rsid w:val="009E6033"/>
    <w:rsid w:val="009E66C4"/>
    <w:rsid w:val="009E6B39"/>
    <w:rsid w:val="009E72AB"/>
    <w:rsid w:val="009E777F"/>
    <w:rsid w:val="009F00D9"/>
    <w:rsid w:val="009F0C6F"/>
    <w:rsid w:val="009F0E34"/>
    <w:rsid w:val="009F0EBE"/>
    <w:rsid w:val="009F0F39"/>
    <w:rsid w:val="009F12C0"/>
    <w:rsid w:val="009F154B"/>
    <w:rsid w:val="009F1750"/>
    <w:rsid w:val="009F18D9"/>
    <w:rsid w:val="009F18F4"/>
    <w:rsid w:val="009F1952"/>
    <w:rsid w:val="009F2002"/>
    <w:rsid w:val="009F211A"/>
    <w:rsid w:val="009F2210"/>
    <w:rsid w:val="009F2361"/>
    <w:rsid w:val="009F2F5D"/>
    <w:rsid w:val="009F327F"/>
    <w:rsid w:val="009F36C6"/>
    <w:rsid w:val="009F3AF6"/>
    <w:rsid w:val="009F4264"/>
    <w:rsid w:val="009F4337"/>
    <w:rsid w:val="009F43C3"/>
    <w:rsid w:val="009F4DB4"/>
    <w:rsid w:val="009F4ED1"/>
    <w:rsid w:val="009F5271"/>
    <w:rsid w:val="009F57E9"/>
    <w:rsid w:val="009F5BDD"/>
    <w:rsid w:val="009F5CA9"/>
    <w:rsid w:val="009F6401"/>
    <w:rsid w:val="009F668E"/>
    <w:rsid w:val="009F69C1"/>
    <w:rsid w:val="009F7514"/>
    <w:rsid w:val="009F7877"/>
    <w:rsid w:val="00A00159"/>
    <w:rsid w:val="00A00219"/>
    <w:rsid w:val="00A0065E"/>
    <w:rsid w:val="00A00991"/>
    <w:rsid w:val="00A00D21"/>
    <w:rsid w:val="00A01098"/>
    <w:rsid w:val="00A0196D"/>
    <w:rsid w:val="00A01A1B"/>
    <w:rsid w:val="00A01C73"/>
    <w:rsid w:val="00A01EC4"/>
    <w:rsid w:val="00A020E0"/>
    <w:rsid w:val="00A02599"/>
    <w:rsid w:val="00A025AA"/>
    <w:rsid w:val="00A02842"/>
    <w:rsid w:val="00A02B48"/>
    <w:rsid w:val="00A03D32"/>
    <w:rsid w:val="00A04A92"/>
    <w:rsid w:val="00A050A6"/>
    <w:rsid w:val="00A05DCC"/>
    <w:rsid w:val="00A05F07"/>
    <w:rsid w:val="00A0600E"/>
    <w:rsid w:val="00A067CD"/>
    <w:rsid w:val="00A070CD"/>
    <w:rsid w:val="00A0758F"/>
    <w:rsid w:val="00A077E9"/>
    <w:rsid w:val="00A0790D"/>
    <w:rsid w:val="00A07DB4"/>
    <w:rsid w:val="00A10AF7"/>
    <w:rsid w:val="00A1118F"/>
    <w:rsid w:val="00A111D4"/>
    <w:rsid w:val="00A11451"/>
    <w:rsid w:val="00A117E5"/>
    <w:rsid w:val="00A11892"/>
    <w:rsid w:val="00A11BC0"/>
    <w:rsid w:val="00A11C36"/>
    <w:rsid w:val="00A11FFD"/>
    <w:rsid w:val="00A12525"/>
    <w:rsid w:val="00A12702"/>
    <w:rsid w:val="00A12DE3"/>
    <w:rsid w:val="00A132B2"/>
    <w:rsid w:val="00A13B85"/>
    <w:rsid w:val="00A1400B"/>
    <w:rsid w:val="00A1414D"/>
    <w:rsid w:val="00A145F1"/>
    <w:rsid w:val="00A146F6"/>
    <w:rsid w:val="00A1498C"/>
    <w:rsid w:val="00A1525B"/>
    <w:rsid w:val="00A158C6"/>
    <w:rsid w:val="00A158D0"/>
    <w:rsid w:val="00A1590B"/>
    <w:rsid w:val="00A15DB0"/>
    <w:rsid w:val="00A1629E"/>
    <w:rsid w:val="00A16487"/>
    <w:rsid w:val="00A16773"/>
    <w:rsid w:val="00A17855"/>
    <w:rsid w:val="00A17BB1"/>
    <w:rsid w:val="00A17F38"/>
    <w:rsid w:val="00A203FC"/>
    <w:rsid w:val="00A21C4D"/>
    <w:rsid w:val="00A21F5B"/>
    <w:rsid w:val="00A220D2"/>
    <w:rsid w:val="00A22CD5"/>
    <w:rsid w:val="00A22D69"/>
    <w:rsid w:val="00A22F29"/>
    <w:rsid w:val="00A23386"/>
    <w:rsid w:val="00A238F9"/>
    <w:rsid w:val="00A24268"/>
    <w:rsid w:val="00A24F77"/>
    <w:rsid w:val="00A25141"/>
    <w:rsid w:val="00A252F6"/>
    <w:rsid w:val="00A253D7"/>
    <w:rsid w:val="00A25B8F"/>
    <w:rsid w:val="00A25EAD"/>
    <w:rsid w:val="00A25FC4"/>
    <w:rsid w:val="00A267A2"/>
    <w:rsid w:val="00A26CA0"/>
    <w:rsid w:val="00A26E80"/>
    <w:rsid w:val="00A27B33"/>
    <w:rsid w:val="00A30081"/>
    <w:rsid w:val="00A3036B"/>
    <w:rsid w:val="00A304E9"/>
    <w:rsid w:val="00A30FAF"/>
    <w:rsid w:val="00A31304"/>
    <w:rsid w:val="00A31363"/>
    <w:rsid w:val="00A3154B"/>
    <w:rsid w:val="00A31894"/>
    <w:rsid w:val="00A31CAA"/>
    <w:rsid w:val="00A32A97"/>
    <w:rsid w:val="00A32CCC"/>
    <w:rsid w:val="00A33283"/>
    <w:rsid w:val="00A33758"/>
    <w:rsid w:val="00A338AB"/>
    <w:rsid w:val="00A33DFA"/>
    <w:rsid w:val="00A34478"/>
    <w:rsid w:val="00A344AD"/>
    <w:rsid w:val="00A34579"/>
    <w:rsid w:val="00A34D51"/>
    <w:rsid w:val="00A34E24"/>
    <w:rsid w:val="00A34F27"/>
    <w:rsid w:val="00A35224"/>
    <w:rsid w:val="00A359AD"/>
    <w:rsid w:val="00A35E5B"/>
    <w:rsid w:val="00A363FF"/>
    <w:rsid w:val="00A36701"/>
    <w:rsid w:val="00A36B6E"/>
    <w:rsid w:val="00A36C2A"/>
    <w:rsid w:val="00A36E4F"/>
    <w:rsid w:val="00A373BC"/>
    <w:rsid w:val="00A3759D"/>
    <w:rsid w:val="00A4065D"/>
    <w:rsid w:val="00A4076D"/>
    <w:rsid w:val="00A40888"/>
    <w:rsid w:val="00A40CBF"/>
    <w:rsid w:val="00A41061"/>
    <w:rsid w:val="00A41075"/>
    <w:rsid w:val="00A4153D"/>
    <w:rsid w:val="00A41598"/>
    <w:rsid w:val="00A42280"/>
    <w:rsid w:val="00A42724"/>
    <w:rsid w:val="00A42ADF"/>
    <w:rsid w:val="00A4364F"/>
    <w:rsid w:val="00A4378B"/>
    <w:rsid w:val="00A437FB"/>
    <w:rsid w:val="00A43F6D"/>
    <w:rsid w:val="00A44648"/>
    <w:rsid w:val="00A446B9"/>
    <w:rsid w:val="00A449DE"/>
    <w:rsid w:val="00A44A45"/>
    <w:rsid w:val="00A44A58"/>
    <w:rsid w:val="00A45283"/>
    <w:rsid w:val="00A45B4C"/>
    <w:rsid w:val="00A45D3E"/>
    <w:rsid w:val="00A4634A"/>
    <w:rsid w:val="00A463B4"/>
    <w:rsid w:val="00A469B2"/>
    <w:rsid w:val="00A46A9C"/>
    <w:rsid w:val="00A479D0"/>
    <w:rsid w:val="00A47F0E"/>
    <w:rsid w:val="00A50632"/>
    <w:rsid w:val="00A506AD"/>
    <w:rsid w:val="00A50733"/>
    <w:rsid w:val="00A50BE8"/>
    <w:rsid w:val="00A50C22"/>
    <w:rsid w:val="00A50CF9"/>
    <w:rsid w:val="00A50ECC"/>
    <w:rsid w:val="00A51796"/>
    <w:rsid w:val="00A52777"/>
    <w:rsid w:val="00A52B55"/>
    <w:rsid w:val="00A53065"/>
    <w:rsid w:val="00A53193"/>
    <w:rsid w:val="00A53611"/>
    <w:rsid w:val="00A53698"/>
    <w:rsid w:val="00A53B3B"/>
    <w:rsid w:val="00A54381"/>
    <w:rsid w:val="00A54B1F"/>
    <w:rsid w:val="00A554C6"/>
    <w:rsid w:val="00A55D03"/>
    <w:rsid w:val="00A564E8"/>
    <w:rsid w:val="00A5651F"/>
    <w:rsid w:val="00A5682C"/>
    <w:rsid w:val="00A5689C"/>
    <w:rsid w:val="00A56A68"/>
    <w:rsid w:val="00A57A2B"/>
    <w:rsid w:val="00A6018E"/>
    <w:rsid w:val="00A6035F"/>
    <w:rsid w:val="00A604D5"/>
    <w:rsid w:val="00A60732"/>
    <w:rsid w:val="00A609FC"/>
    <w:rsid w:val="00A60C30"/>
    <w:rsid w:val="00A60E4D"/>
    <w:rsid w:val="00A6180E"/>
    <w:rsid w:val="00A6182F"/>
    <w:rsid w:val="00A61C20"/>
    <w:rsid w:val="00A61E80"/>
    <w:rsid w:val="00A62110"/>
    <w:rsid w:val="00A62129"/>
    <w:rsid w:val="00A6216E"/>
    <w:rsid w:val="00A62218"/>
    <w:rsid w:val="00A632A4"/>
    <w:rsid w:val="00A6345F"/>
    <w:rsid w:val="00A63997"/>
    <w:rsid w:val="00A63B6C"/>
    <w:rsid w:val="00A63ECA"/>
    <w:rsid w:val="00A6424F"/>
    <w:rsid w:val="00A644BE"/>
    <w:rsid w:val="00A644EB"/>
    <w:rsid w:val="00A64D48"/>
    <w:rsid w:val="00A64D61"/>
    <w:rsid w:val="00A65061"/>
    <w:rsid w:val="00A659C1"/>
    <w:rsid w:val="00A65A42"/>
    <w:rsid w:val="00A660BD"/>
    <w:rsid w:val="00A66156"/>
    <w:rsid w:val="00A66D7D"/>
    <w:rsid w:val="00A66DEA"/>
    <w:rsid w:val="00A67702"/>
    <w:rsid w:val="00A67769"/>
    <w:rsid w:val="00A67954"/>
    <w:rsid w:val="00A67E12"/>
    <w:rsid w:val="00A7038A"/>
    <w:rsid w:val="00A7066A"/>
    <w:rsid w:val="00A70745"/>
    <w:rsid w:val="00A70CB3"/>
    <w:rsid w:val="00A70E0F"/>
    <w:rsid w:val="00A7128C"/>
    <w:rsid w:val="00A713D5"/>
    <w:rsid w:val="00A71832"/>
    <w:rsid w:val="00A71984"/>
    <w:rsid w:val="00A71A42"/>
    <w:rsid w:val="00A71E63"/>
    <w:rsid w:val="00A72887"/>
    <w:rsid w:val="00A72A27"/>
    <w:rsid w:val="00A72D6C"/>
    <w:rsid w:val="00A72E2C"/>
    <w:rsid w:val="00A732AE"/>
    <w:rsid w:val="00A74495"/>
    <w:rsid w:val="00A74647"/>
    <w:rsid w:val="00A74861"/>
    <w:rsid w:val="00A74E69"/>
    <w:rsid w:val="00A7522E"/>
    <w:rsid w:val="00A7548D"/>
    <w:rsid w:val="00A75E89"/>
    <w:rsid w:val="00A75F38"/>
    <w:rsid w:val="00A760B9"/>
    <w:rsid w:val="00A764B0"/>
    <w:rsid w:val="00A77814"/>
    <w:rsid w:val="00A80315"/>
    <w:rsid w:val="00A80389"/>
    <w:rsid w:val="00A8060F"/>
    <w:rsid w:val="00A80839"/>
    <w:rsid w:val="00A80B21"/>
    <w:rsid w:val="00A80EC4"/>
    <w:rsid w:val="00A81B6F"/>
    <w:rsid w:val="00A81D44"/>
    <w:rsid w:val="00A8226C"/>
    <w:rsid w:val="00A825C1"/>
    <w:rsid w:val="00A83047"/>
    <w:rsid w:val="00A8319C"/>
    <w:rsid w:val="00A8359D"/>
    <w:rsid w:val="00A835E4"/>
    <w:rsid w:val="00A837F4"/>
    <w:rsid w:val="00A83A7B"/>
    <w:rsid w:val="00A84157"/>
    <w:rsid w:val="00A844BE"/>
    <w:rsid w:val="00A84D41"/>
    <w:rsid w:val="00A84EA4"/>
    <w:rsid w:val="00A84FE7"/>
    <w:rsid w:val="00A852D1"/>
    <w:rsid w:val="00A87184"/>
    <w:rsid w:val="00A8729B"/>
    <w:rsid w:val="00A87B64"/>
    <w:rsid w:val="00A90EAD"/>
    <w:rsid w:val="00A91E34"/>
    <w:rsid w:val="00A921E3"/>
    <w:rsid w:val="00A92570"/>
    <w:rsid w:val="00A92C76"/>
    <w:rsid w:val="00A92CD5"/>
    <w:rsid w:val="00A92E0A"/>
    <w:rsid w:val="00A94275"/>
    <w:rsid w:val="00A948B1"/>
    <w:rsid w:val="00A9499B"/>
    <w:rsid w:val="00A95365"/>
    <w:rsid w:val="00A95516"/>
    <w:rsid w:val="00A957A3"/>
    <w:rsid w:val="00A9602F"/>
    <w:rsid w:val="00A96EAF"/>
    <w:rsid w:val="00A96F9E"/>
    <w:rsid w:val="00A96FDE"/>
    <w:rsid w:val="00A97E5C"/>
    <w:rsid w:val="00AA066D"/>
    <w:rsid w:val="00AA0B81"/>
    <w:rsid w:val="00AA0F88"/>
    <w:rsid w:val="00AA123B"/>
    <w:rsid w:val="00AA18C0"/>
    <w:rsid w:val="00AA1BD9"/>
    <w:rsid w:val="00AA278D"/>
    <w:rsid w:val="00AA3091"/>
    <w:rsid w:val="00AA36CA"/>
    <w:rsid w:val="00AA39B7"/>
    <w:rsid w:val="00AA4847"/>
    <w:rsid w:val="00AA52A6"/>
    <w:rsid w:val="00AA5ADB"/>
    <w:rsid w:val="00AA5C96"/>
    <w:rsid w:val="00AA6029"/>
    <w:rsid w:val="00AA6B8B"/>
    <w:rsid w:val="00AA6BCF"/>
    <w:rsid w:val="00AA6ECF"/>
    <w:rsid w:val="00AA73F6"/>
    <w:rsid w:val="00AA7E1C"/>
    <w:rsid w:val="00AA7FA7"/>
    <w:rsid w:val="00AB00FC"/>
    <w:rsid w:val="00AB0302"/>
    <w:rsid w:val="00AB0A70"/>
    <w:rsid w:val="00AB149E"/>
    <w:rsid w:val="00AB1824"/>
    <w:rsid w:val="00AB18C3"/>
    <w:rsid w:val="00AB1D2A"/>
    <w:rsid w:val="00AB2AB3"/>
    <w:rsid w:val="00AB30A3"/>
    <w:rsid w:val="00AB3461"/>
    <w:rsid w:val="00AB3628"/>
    <w:rsid w:val="00AB38FC"/>
    <w:rsid w:val="00AB3CE7"/>
    <w:rsid w:val="00AB409A"/>
    <w:rsid w:val="00AB40BE"/>
    <w:rsid w:val="00AB4A51"/>
    <w:rsid w:val="00AB4CC6"/>
    <w:rsid w:val="00AB4F47"/>
    <w:rsid w:val="00AB511A"/>
    <w:rsid w:val="00AB5134"/>
    <w:rsid w:val="00AB5421"/>
    <w:rsid w:val="00AB5769"/>
    <w:rsid w:val="00AB5B12"/>
    <w:rsid w:val="00AB5C57"/>
    <w:rsid w:val="00AB676E"/>
    <w:rsid w:val="00AB686F"/>
    <w:rsid w:val="00AB6AB1"/>
    <w:rsid w:val="00AB79A4"/>
    <w:rsid w:val="00AB7A2B"/>
    <w:rsid w:val="00AC090E"/>
    <w:rsid w:val="00AC0B8D"/>
    <w:rsid w:val="00AC11BF"/>
    <w:rsid w:val="00AC1540"/>
    <w:rsid w:val="00AC15F3"/>
    <w:rsid w:val="00AC163B"/>
    <w:rsid w:val="00AC19E7"/>
    <w:rsid w:val="00AC35E8"/>
    <w:rsid w:val="00AC3DC7"/>
    <w:rsid w:val="00AC3F19"/>
    <w:rsid w:val="00AC4BB6"/>
    <w:rsid w:val="00AC4FD2"/>
    <w:rsid w:val="00AC5A28"/>
    <w:rsid w:val="00AC5B52"/>
    <w:rsid w:val="00AC5DC9"/>
    <w:rsid w:val="00AC6188"/>
    <w:rsid w:val="00AC647C"/>
    <w:rsid w:val="00AC6513"/>
    <w:rsid w:val="00AC6CE3"/>
    <w:rsid w:val="00AC70BB"/>
    <w:rsid w:val="00AC793D"/>
    <w:rsid w:val="00AC7B5A"/>
    <w:rsid w:val="00AC7B62"/>
    <w:rsid w:val="00AC7BCF"/>
    <w:rsid w:val="00AC7C3A"/>
    <w:rsid w:val="00AC7D96"/>
    <w:rsid w:val="00AC7ED8"/>
    <w:rsid w:val="00AD051D"/>
    <w:rsid w:val="00AD0587"/>
    <w:rsid w:val="00AD05FE"/>
    <w:rsid w:val="00AD0A13"/>
    <w:rsid w:val="00AD0AEB"/>
    <w:rsid w:val="00AD19E7"/>
    <w:rsid w:val="00AD20D6"/>
    <w:rsid w:val="00AD2494"/>
    <w:rsid w:val="00AD2AF8"/>
    <w:rsid w:val="00AD323F"/>
    <w:rsid w:val="00AD3CDF"/>
    <w:rsid w:val="00AD41A6"/>
    <w:rsid w:val="00AD4304"/>
    <w:rsid w:val="00AD50B2"/>
    <w:rsid w:val="00AD5D15"/>
    <w:rsid w:val="00AD5F58"/>
    <w:rsid w:val="00AD6BA7"/>
    <w:rsid w:val="00AD71D4"/>
    <w:rsid w:val="00AD71DD"/>
    <w:rsid w:val="00AE0552"/>
    <w:rsid w:val="00AE078F"/>
    <w:rsid w:val="00AE099F"/>
    <w:rsid w:val="00AE0A87"/>
    <w:rsid w:val="00AE0E32"/>
    <w:rsid w:val="00AE12F0"/>
    <w:rsid w:val="00AE14CA"/>
    <w:rsid w:val="00AE1671"/>
    <w:rsid w:val="00AE19A8"/>
    <w:rsid w:val="00AE1C87"/>
    <w:rsid w:val="00AE1CD4"/>
    <w:rsid w:val="00AE2075"/>
    <w:rsid w:val="00AE20A7"/>
    <w:rsid w:val="00AE27CF"/>
    <w:rsid w:val="00AE321F"/>
    <w:rsid w:val="00AE3EBC"/>
    <w:rsid w:val="00AE3F24"/>
    <w:rsid w:val="00AE3FA6"/>
    <w:rsid w:val="00AE452F"/>
    <w:rsid w:val="00AE4591"/>
    <w:rsid w:val="00AE48CC"/>
    <w:rsid w:val="00AE497C"/>
    <w:rsid w:val="00AE4A26"/>
    <w:rsid w:val="00AE4B2A"/>
    <w:rsid w:val="00AE4BFA"/>
    <w:rsid w:val="00AE618E"/>
    <w:rsid w:val="00AE69C5"/>
    <w:rsid w:val="00AE6D62"/>
    <w:rsid w:val="00AE71F1"/>
    <w:rsid w:val="00AE776E"/>
    <w:rsid w:val="00AE7D55"/>
    <w:rsid w:val="00AE7DD9"/>
    <w:rsid w:val="00AF02B7"/>
    <w:rsid w:val="00AF02D4"/>
    <w:rsid w:val="00AF0957"/>
    <w:rsid w:val="00AF0CDA"/>
    <w:rsid w:val="00AF11EC"/>
    <w:rsid w:val="00AF1975"/>
    <w:rsid w:val="00AF214F"/>
    <w:rsid w:val="00AF3151"/>
    <w:rsid w:val="00AF3274"/>
    <w:rsid w:val="00AF3481"/>
    <w:rsid w:val="00AF3BDD"/>
    <w:rsid w:val="00AF4424"/>
    <w:rsid w:val="00AF4545"/>
    <w:rsid w:val="00AF4546"/>
    <w:rsid w:val="00AF476C"/>
    <w:rsid w:val="00AF4DC5"/>
    <w:rsid w:val="00AF54EA"/>
    <w:rsid w:val="00AF572D"/>
    <w:rsid w:val="00AF6F19"/>
    <w:rsid w:val="00AF7A00"/>
    <w:rsid w:val="00B0038A"/>
    <w:rsid w:val="00B00B00"/>
    <w:rsid w:val="00B00F75"/>
    <w:rsid w:val="00B01528"/>
    <w:rsid w:val="00B01B77"/>
    <w:rsid w:val="00B01BD1"/>
    <w:rsid w:val="00B023F2"/>
    <w:rsid w:val="00B02B6D"/>
    <w:rsid w:val="00B02DB0"/>
    <w:rsid w:val="00B02F56"/>
    <w:rsid w:val="00B03115"/>
    <w:rsid w:val="00B035C4"/>
    <w:rsid w:val="00B03897"/>
    <w:rsid w:val="00B03CF9"/>
    <w:rsid w:val="00B03E85"/>
    <w:rsid w:val="00B044CB"/>
    <w:rsid w:val="00B048F7"/>
    <w:rsid w:val="00B05376"/>
    <w:rsid w:val="00B053EB"/>
    <w:rsid w:val="00B0562F"/>
    <w:rsid w:val="00B05CFF"/>
    <w:rsid w:val="00B05D86"/>
    <w:rsid w:val="00B06285"/>
    <w:rsid w:val="00B06D35"/>
    <w:rsid w:val="00B0783D"/>
    <w:rsid w:val="00B078A1"/>
    <w:rsid w:val="00B07A7B"/>
    <w:rsid w:val="00B07AFA"/>
    <w:rsid w:val="00B07FF9"/>
    <w:rsid w:val="00B10D5D"/>
    <w:rsid w:val="00B10EB3"/>
    <w:rsid w:val="00B1105D"/>
    <w:rsid w:val="00B11674"/>
    <w:rsid w:val="00B11973"/>
    <w:rsid w:val="00B11DB0"/>
    <w:rsid w:val="00B11F50"/>
    <w:rsid w:val="00B1238D"/>
    <w:rsid w:val="00B1247C"/>
    <w:rsid w:val="00B128EB"/>
    <w:rsid w:val="00B12A66"/>
    <w:rsid w:val="00B12EC8"/>
    <w:rsid w:val="00B12EE5"/>
    <w:rsid w:val="00B13490"/>
    <w:rsid w:val="00B1384C"/>
    <w:rsid w:val="00B1455B"/>
    <w:rsid w:val="00B151D7"/>
    <w:rsid w:val="00B157E1"/>
    <w:rsid w:val="00B15EC4"/>
    <w:rsid w:val="00B15F32"/>
    <w:rsid w:val="00B15FBA"/>
    <w:rsid w:val="00B163C7"/>
    <w:rsid w:val="00B16DAE"/>
    <w:rsid w:val="00B1779C"/>
    <w:rsid w:val="00B1795E"/>
    <w:rsid w:val="00B17DE7"/>
    <w:rsid w:val="00B17FDB"/>
    <w:rsid w:val="00B202CB"/>
    <w:rsid w:val="00B20382"/>
    <w:rsid w:val="00B20F1C"/>
    <w:rsid w:val="00B21138"/>
    <w:rsid w:val="00B21862"/>
    <w:rsid w:val="00B21CF7"/>
    <w:rsid w:val="00B225C5"/>
    <w:rsid w:val="00B22BCA"/>
    <w:rsid w:val="00B23D02"/>
    <w:rsid w:val="00B2409B"/>
    <w:rsid w:val="00B24171"/>
    <w:rsid w:val="00B2480F"/>
    <w:rsid w:val="00B24DEC"/>
    <w:rsid w:val="00B25E65"/>
    <w:rsid w:val="00B26889"/>
    <w:rsid w:val="00B27CDB"/>
    <w:rsid w:val="00B302EF"/>
    <w:rsid w:val="00B30401"/>
    <w:rsid w:val="00B30E35"/>
    <w:rsid w:val="00B31766"/>
    <w:rsid w:val="00B318C8"/>
    <w:rsid w:val="00B31A4B"/>
    <w:rsid w:val="00B32F09"/>
    <w:rsid w:val="00B32F70"/>
    <w:rsid w:val="00B33573"/>
    <w:rsid w:val="00B33672"/>
    <w:rsid w:val="00B3375C"/>
    <w:rsid w:val="00B338A5"/>
    <w:rsid w:val="00B345C9"/>
    <w:rsid w:val="00B347FF"/>
    <w:rsid w:val="00B35F54"/>
    <w:rsid w:val="00B35F7E"/>
    <w:rsid w:val="00B35F95"/>
    <w:rsid w:val="00B3630D"/>
    <w:rsid w:val="00B364F8"/>
    <w:rsid w:val="00B36C4A"/>
    <w:rsid w:val="00B36DBE"/>
    <w:rsid w:val="00B37291"/>
    <w:rsid w:val="00B37600"/>
    <w:rsid w:val="00B37865"/>
    <w:rsid w:val="00B37CA4"/>
    <w:rsid w:val="00B37E1F"/>
    <w:rsid w:val="00B4063C"/>
    <w:rsid w:val="00B40907"/>
    <w:rsid w:val="00B40A68"/>
    <w:rsid w:val="00B40DCD"/>
    <w:rsid w:val="00B40DCE"/>
    <w:rsid w:val="00B415CF"/>
    <w:rsid w:val="00B416EC"/>
    <w:rsid w:val="00B41BAD"/>
    <w:rsid w:val="00B42321"/>
    <w:rsid w:val="00B423F3"/>
    <w:rsid w:val="00B424CF"/>
    <w:rsid w:val="00B42663"/>
    <w:rsid w:val="00B42AB9"/>
    <w:rsid w:val="00B42CA8"/>
    <w:rsid w:val="00B42FE5"/>
    <w:rsid w:val="00B446E2"/>
    <w:rsid w:val="00B44A20"/>
    <w:rsid w:val="00B44E78"/>
    <w:rsid w:val="00B4505F"/>
    <w:rsid w:val="00B451E5"/>
    <w:rsid w:val="00B4546B"/>
    <w:rsid w:val="00B458BC"/>
    <w:rsid w:val="00B463E0"/>
    <w:rsid w:val="00B46418"/>
    <w:rsid w:val="00B46EEF"/>
    <w:rsid w:val="00B47109"/>
    <w:rsid w:val="00B4776D"/>
    <w:rsid w:val="00B47911"/>
    <w:rsid w:val="00B47A07"/>
    <w:rsid w:val="00B50BD8"/>
    <w:rsid w:val="00B50F14"/>
    <w:rsid w:val="00B5112D"/>
    <w:rsid w:val="00B514ED"/>
    <w:rsid w:val="00B5155E"/>
    <w:rsid w:val="00B51880"/>
    <w:rsid w:val="00B518F5"/>
    <w:rsid w:val="00B51A59"/>
    <w:rsid w:val="00B5205A"/>
    <w:rsid w:val="00B528E4"/>
    <w:rsid w:val="00B52B7C"/>
    <w:rsid w:val="00B52F9B"/>
    <w:rsid w:val="00B53542"/>
    <w:rsid w:val="00B53BA1"/>
    <w:rsid w:val="00B53CC6"/>
    <w:rsid w:val="00B54008"/>
    <w:rsid w:val="00B5421C"/>
    <w:rsid w:val="00B5440A"/>
    <w:rsid w:val="00B54E55"/>
    <w:rsid w:val="00B55B61"/>
    <w:rsid w:val="00B560DE"/>
    <w:rsid w:val="00B56633"/>
    <w:rsid w:val="00B566B1"/>
    <w:rsid w:val="00B567DB"/>
    <w:rsid w:val="00B569AE"/>
    <w:rsid w:val="00B56D12"/>
    <w:rsid w:val="00B57087"/>
    <w:rsid w:val="00B57154"/>
    <w:rsid w:val="00B57781"/>
    <w:rsid w:val="00B602AA"/>
    <w:rsid w:val="00B616A6"/>
    <w:rsid w:val="00B63446"/>
    <w:rsid w:val="00B63934"/>
    <w:rsid w:val="00B63CA1"/>
    <w:rsid w:val="00B63DC3"/>
    <w:rsid w:val="00B63DF4"/>
    <w:rsid w:val="00B63ECB"/>
    <w:rsid w:val="00B64428"/>
    <w:rsid w:val="00B64931"/>
    <w:rsid w:val="00B64DAC"/>
    <w:rsid w:val="00B652EF"/>
    <w:rsid w:val="00B659DE"/>
    <w:rsid w:val="00B663A9"/>
    <w:rsid w:val="00B66BB2"/>
    <w:rsid w:val="00B66C16"/>
    <w:rsid w:val="00B66C4A"/>
    <w:rsid w:val="00B672B4"/>
    <w:rsid w:val="00B67369"/>
    <w:rsid w:val="00B67A93"/>
    <w:rsid w:val="00B67D4B"/>
    <w:rsid w:val="00B67E1A"/>
    <w:rsid w:val="00B67E35"/>
    <w:rsid w:val="00B67EB4"/>
    <w:rsid w:val="00B70192"/>
    <w:rsid w:val="00B70407"/>
    <w:rsid w:val="00B7046F"/>
    <w:rsid w:val="00B70C1C"/>
    <w:rsid w:val="00B70EC1"/>
    <w:rsid w:val="00B71680"/>
    <w:rsid w:val="00B71758"/>
    <w:rsid w:val="00B71967"/>
    <w:rsid w:val="00B71FAB"/>
    <w:rsid w:val="00B7205F"/>
    <w:rsid w:val="00B720E5"/>
    <w:rsid w:val="00B72503"/>
    <w:rsid w:val="00B72CF2"/>
    <w:rsid w:val="00B73482"/>
    <w:rsid w:val="00B734FB"/>
    <w:rsid w:val="00B73789"/>
    <w:rsid w:val="00B73BD6"/>
    <w:rsid w:val="00B73F6D"/>
    <w:rsid w:val="00B741B6"/>
    <w:rsid w:val="00B74484"/>
    <w:rsid w:val="00B7473E"/>
    <w:rsid w:val="00B75281"/>
    <w:rsid w:val="00B7558B"/>
    <w:rsid w:val="00B7589E"/>
    <w:rsid w:val="00B759B0"/>
    <w:rsid w:val="00B75CA0"/>
    <w:rsid w:val="00B75F81"/>
    <w:rsid w:val="00B762B5"/>
    <w:rsid w:val="00B77A25"/>
    <w:rsid w:val="00B77B24"/>
    <w:rsid w:val="00B77BD9"/>
    <w:rsid w:val="00B8055E"/>
    <w:rsid w:val="00B806C8"/>
    <w:rsid w:val="00B81814"/>
    <w:rsid w:val="00B8189C"/>
    <w:rsid w:val="00B819A1"/>
    <w:rsid w:val="00B81A21"/>
    <w:rsid w:val="00B81B05"/>
    <w:rsid w:val="00B81C74"/>
    <w:rsid w:val="00B81CE7"/>
    <w:rsid w:val="00B81DEB"/>
    <w:rsid w:val="00B81F52"/>
    <w:rsid w:val="00B82095"/>
    <w:rsid w:val="00B8210D"/>
    <w:rsid w:val="00B82D79"/>
    <w:rsid w:val="00B82D8D"/>
    <w:rsid w:val="00B830A3"/>
    <w:rsid w:val="00B8363F"/>
    <w:rsid w:val="00B837B6"/>
    <w:rsid w:val="00B83D93"/>
    <w:rsid w:val="00B8490B"/>
    <w:rsid w:val="00B84A76"/>
    <w:rsid w:val="00B850F5"/>
    <w:rsid w:val="00B852F7"/>
    <w:rsid w:val="00B858E8"/>
    <w:rsid w:val="00B861F2"/>
    <w:rsid w:val="00B8639A"/>
    <w:rsid w:val="00B863B4"/>
    <w:rsid w:val="00B8688E"/>
    <w:rsid w:val="00B86A21"/>
    <w:rsid w:val="00B86C31"/>
    <w:rsid w:val="00B86CC8"/>
    <w:rsid w:val="00B87495"/>
    <w:rsid w:val="00B87497"/>
    <w:rsid w:val="00B90483"/>
    <w:rsid w:val="00B907AF"/>
    <w:rsid w:val="00B908B5"/>
    <w:rsid w:val="00B9101D"/>
    <w:rsid w:val="00B910D9"/>
    <w:rsid w:val="00B91D0D"/>
    <w:rsid w:val="00B9238E"/>
    <w:rsid w:val="00B92421"/>
    <w:rsid w:val="00B924FE"/>
    <w:rsid w:val="00B92A21"/>
    <w:rsid w:val="00B92D92"/>
    <w:rsid w:val="00B92E23"/>
    <w:rsid w:val="00B9397E"/>
    <w:rsid w:val="00B93A4B"/>
    <w:rsid w:val="00B93A68"/>
    <w:rsid w:val="00B93B33"/>
    <w:rsid w:val="00B93E67"/>
    <w:rsid w:val="00B94CAB"/>
    <w:rsid w:val="00B95788"/>
    <w:rsid w:val="00B95EE3"/>
    <w:rsid w:val="00B962BB"/>
    <w:rsid w:val="00B96548"/>
    <w:rsid w:val="00B96D51"/>
    <w:rsid w:val="00B96F83"/>
    <w:rsid w:val="00B970EF"/>
    <w:rsid w:val="00BA08DD"/>
    <w:rsid w:val="00BA0B36"/>
    <w:rsid w:val="00BA0DBE"/>
    <w:rsid w:val="00BA1551"/>
    <w:rsid w:val="00BA1FE0"/>
    <w:rsid w:val="00BA2C07"/>
    <w:rsid w:val="00BA2CDA"/>
    <w:rsid w:val="00BA2D73"/>
    <w:rsid w:val="00BA33F6"/>
    <w:rsid w:val="00BA3764"/>
    <w:rsid w:val="00BA397A"/>
    <w:rsid w:val="00BA39CB"/>
    <w:rsid w:val="00BA44D6"/>
    <w:rsid w:val="00BA47A6"/>
    <w:rsid w:val="00BA4820"/>
    <w:rsid w:val="00BA4CEF"/>
    <w:rsid w:val="00BA5D8F"/>
    <w:rsid w:val="00BA680F"/>
    <w:rsid w:val="00BA6E39"/>
    <w:rsid w:val="00BB0428"/>
    <w:rsid w:val="00BB071D"/>
    <w:rsid w:val="00BB0DC4"/>
    <w:rsid w:val="00BB0F4C"/>
    <w:rsid w:val="00BB0F8A"/>
    <w:rsid w:val="00BB12C8"/>
    <w:rsid w:val="00BB13BE"/>
    <w:rsid w:val="00BB1BCA"/>
    <w:rsid w:val="00BB1D1F"/>
    <w:rsid w:val="00BB1F63"/>
    <w:rsid w:val="00BB1FF5"/>
    <w:rsid w:val="00BB2687"/>
    <w:rsid w:val="00BB2A60"/>
    <w:rsid w:val="00BB3436"/>
    <w:rsid w:val="00BB3460"/>
    <w:rsid w:val="00BB35FD"/>
    <w:rsid w:val="00BB3EA7"/>
    <w:rsid w:val="00BB4287"/>
    <w:rsid w:val="00BB4F7B"/>
    <w:rsid w:val="00BB4FFD"/>
    <w:rsid w:val="00BB571F"/>
    <w:rsid w:val="00BB5D17"/>
    <w:rsid w:val="00BB6A9C"/>
    <w:rsid w:val="00BB74B5"/>
    <w:rsid w:val="00BB7C61"/>
    <w:rsid w:val="00BC0A2F"/>
    <w:rsid w:val="00BC0D76"/>
    <w:rsid w:val="00BC11BA"/>
    <w:rsid w:val="00BC1B4E"/>
    <w:rsid w:val="00BC1D24"/>
    <w:rsid w:val="00BC202B"/>
    <w:rsid w:val="00BC2474"/>
    <w:rsid w:val="00BC2722"/>
    <w:rsid w:val="00BC2A59"/>
    <w:rsid w:val="00BC2B98"/>
    <w:rsid w:val="00BC2BE7"/>
    <w:rsid w:val="00BC3224"/>
    <w:rsid w:val="00BC3351"/>
    <w:rsid w:val="00BC3604"/>
    <w:rsid w:val="00BC3836"/>
    <w:rsid w:val="00BC3868"/>
    <w:rsid w:val="00BC3F28"/>
    <w:rsid w:val="00BC42CC"/>
    <w:rsid w:val="00BC4504"/>
    <w:rsid w:val="00BC450F"/>
    <w:rsid w:val="00BC456E"/>
    <w:rsid w:val="00BC4B95"/>
    <w:rsid w:val="00BC501C"/>
    <w:rsid w:val="00BC538B"/>
    <w:rsid w:val="00BC5544"/>
    <w:rsid w:val="00BC56C1"/>
    <w:rsid w:val="00BC591A"/>
    <w:rsid w:val="00BC60FF"/>
    <w:rsid w:val="00BC61CF"/>
    <w:rsid w:val="00BC65D9"/>
    <w:rsid w:val="00BC66EB"/>
    <w:rsid w:val="00BC6CB6"/>
    <w:rsid w:val="00BC750C"/>
    <w:rsid w:val="00BC786D"/>
    <w:rsid w:val="00BC7941"/>
    <w:rsid w:val="00BD01EB"/>
    <w:rsid w:val="00BD0956"/>
    <w:rsid w:val="00BD0F0C"/>
    <w:rsid w:val="00BD0FF8"/>
    <w:rsid w:val="00BD10A6"/>
    <w:rsid w:val="00BD1501"/>
    <w:rsid w:val="00BD18D1"/>
    <w:rsid w:val="00BD1D7F"/>
    <w:rsid w:val="00BD2153"/>
    <w:rsid w:val="00BD241E"/>
    <w:rsid w:val="00BD2AB7"/>
    <w:rsid w:val="00BD2EB5"/>
    <w:rsid w:val="00BD3804"/>
    <w:rsid w:val="00BD39F4"/>
    <w:rsid w:val="00BD3DDB"/>
    <w:rsid w:val="00BD420F"/>
    <w:rsid w:val="00BD4645"/>
    <w:rsid w:val="00BD4C59"/>
    <w:rsid w:val="00BD53CC"/>
    <w:rsid w:val="00BD54C5"/>
    <w:rsid w:val="00BD563E"/>
    <w:rsid w:val="00BD5893"/>
    <w:rsid w:val="00BD5CD5"/>
    <w:rsid w:val="00BD5F4B"/>
    <w:rsid w:val="00BD685C"/>
    <w:rsid w:val="00BD71D1"/>
    <w:rsid w:val="00BD71E5"/>
    <w:rsid w:val="00BD73EA"/>
    <w:rsid w:val="00BD7EF2"/>
    <w:rsid w:val="00BE00E2"/>
    <w:rsid w:val="00BE09DD"/>
    <w:rsid w:val="00BE0A5B"/>
    <w:rsid w:val="00BE0D3E"/>
    <w:rsid w:val="00BE0FF3"/>
    <w:rsid w:val="00BE12AA"/>
    <w:rsid w:val="00BE18A7"/>
    <w:rsid w:val="00BE1D1B"/>
    <w:rsid w:val="00BE1F00"/>
    <w:rsid w:val="00BE23D2"/>
    <w:rsid w:val="00BE27B1"/>
    <w:rsid w:val="00BE2906"/>
    <w:rsid w:val="00BE31B8"/>
    <w:rsid w:val="00BE340B"/>
    <w:rsid w:val="00BE34C2"/>
    <w:rsid w:val="00BE3709"/>
    <w:rsid w:val="00BE3819"/>
    <w:rsid w:val="00BE3C43"/>
    <w:rsid w:val="00BE4A14"/>
    <w:rsid w:val="00BE4A6E"/>
    <w:rsid w:val="00BE4F1D"/>
    <w:rsid w:val="00BE5A69"/>
    <w:rsid w:val="00BE5A7D"/>
    <w:rsid w:val="00BE5BCD"/>
    <w:rsid w:val="00BE5E2F"/>
    <w:rsid w:val="00BE5E5D"/>
    <w:rsid w:val="00BE5E7B"/>
    <w:rsid w:val="00BE60AE"/>
    <w:rsid w:val="00BE62CC"/>
    <w:rsid w:val="00BE69E7"/>
    <w:rsid w:val="00BE6B66"/>
    <w:rsid w:val="00BE6B78"/>
    <w:rsid w:val="00BE7C05"/>
    <w:rsid w:val="00BE7CE3"/>
    <w:rsid w:val="00BE7EA3"/>
    <w:rsid w:val="00BE7FFC"/>
    <w:rsid w:val="00BF0306"/>
    <w:rsid w:val="00BF03AE"/>
    <w:rsid w:val="00BF07E9"/>
    <w:rsid w:val="00BF17CC"/>
    <w:rsid w:val="00BF1871"/>
    <w:rsid w:val="00BF1899"/>
    <w:rsid w:val="00BF1FB4"/>
    <w:rsid w:val="00BF2191"/>
    <w:rsid w:val="00BF23D2"/>
    <w:rsid w:val="00BF27A8"/>
    <w:rsid w:val="00BF2D8A"/>
    <w:rsid w:val="00BF34AF"/>
    <w:rsid w:val="00BF35D2"/>
    <w:rsid w:val="00BF37A0"/>
    <w:rsid w:val="00BF3B09"/>
    <w:rsid w:val="00BF4D7B"/>
    <w:rsid w:val="00BF5302"/>
    <w:rsid w:val="00BF5319"/>
    <w:rsid w:val="00BF545B"/>
    <w:rsid w:val="00BF54C1"/>
    <w:rsid w:val="00BF5891"/>
    <w:rsid w:val="00BF5B4D"/>
    <w:rsid w:val="00BF5C59"/>
    <w:rsid w:val="00BF5F56"/>
    <w:rsid w:val="00BF6953"/>
    <w:rsid w:val="00BF6FE6"/>
    <w:rsid w:val="00BF707F"/>
    <w:rsid w:val="00BF71ED"/>
    <w:rsid w:val="00BF743E"/>
    <w:rsid w:val="00C00991"/>
    <w:rsid w:val="00C00F85"/>
    <w:rsid w:val="00C01758"/>
    <w:rsid w:val="00C01E15"/>
    <w:rsid w:val="00C02287"/>
    <w:rsid w:val="00C0257C"/>
    <w:rsid w:val="00C0283D"/>
    <w:rsid w:val="00C02F1C"/>
    <w:rsid w:val="00C031FA"/>
    <w:rsid w:val="00C036BF"/>
    <w:rsid w:val="00C03D32"/>
    <w:rsid w:val="00C03D43"/>
    <w:rsid w:val="00C05A37"/>
    <w:rsid w:val="00C05C71"/>
    <w:rsid w:val="00C05C77"/>
    <w:rsid w:val="00C05F7D"/>
    <w:rsid w:val="00C068CF"/>
    <w:rsid w:val="00C069D9"/>
    <w:rsid w:val="00C06DD0"/>
    <w:rsid w:val="00C06EF6"/>
    <w:rsid w:val="00C07178"/>
    <w:rsid w:val="00C07374"/>
    <w:rsid w:val="00C10081"/>
    <w:rsid w:val="00C100F8"/>
    <w:rsid w:val="00C10274"/>
    <w:rsid w:val="00C10406"/>
    <w:rsid w:val="00C10622"/>
    <w:rsid w:val="00C10974"/>
    <w:rsid w:val="00C10ADE"/>
    <w:rsid w:val="00C10CBA"/>
    <w:rsid w:val="00C11447"/>
    <w:rsid w:val="00C11AF0"/>
    <w:rsid w:val="00C11DA3"/>
    <w:rsid w:val="00C11F34"/>
    <w:rsid w:val="00C11F79"/>
    <w:rsid w:val="00C11FAA"/>
    <w:rsid w:val="00C12052"/>
    <w:rsid w:val="00C1233E"/>
    <w:rsid w:val="00C1247F"/>
    <w:rsid w:val="00C12F14"/>
    <w:rsid w:val="00C12FD1"/>
    <w:rsid w:val="00C137E1"/>
    <w:rsid w:val="00C1394A"/>
    <w:rsid w:val="00C13AD2"/>
    <w:rsid w:val="00C13FDF"/>
    <w:rsid w:val="00C1444B"/>
    <w:rsid w:val="00C14BA4"/>
    <w:rsid w:val="00C14F40"/>
    <w:rsid w:val="00C14F4A"/>
    <w:rsid w:val="00C15845"/>
    <w:rsid w:val="00C15CB6"/>
    <w:rsid w:val="00C15D40"/>
    <w:rsid w:val="00C15EF8"/>
    <w:rsid w:val="00C16597"/>
    <w:rsid w:val="00C1667E"/>
    <w:rsid w:val="00C16BE5"/>
    <w:rsid w:val="00C16E0A"/>
    <w:rsid w:val="00C17494"/>
    <w:rsid w:val="00C17D7A"/>
    <w:rsid w:val="00C17EF8"/>
    <w:rsid w:val="00C20D24"/>
    <w:rsid w:val="00C21A2D"/>
    <w:rsid w:val="00C22327"/>
    <w:rsid w:val="00C22870"/>
    <w:rsid w:val="00C22A45"/>
    <w:rsid w:val="00C23062"/>
    <w:rsid w:val="00C23FC6"/>
    <w:rsid w:val="00C2455E"/>
    <w:rsid w:val="00C248CF"/>
    <w:rsid w:val="00C24A7F"/>
    <w:rsid w:val="00C24BB7"/>
    <w:rsid w:val="00C250B9"/>
    <w:rsid w:val="00C257F9"/>
    <w:rsid w:val="00C264A4"/>
    <w:rsid w:val="00C2668B"/>
    <w:rsid w:val="00C267C9"/>
    <w:rsid w:val="00C2704E"/>
    <w:rsid w:val="00C277D4"/>
    <w:rsid w:val="00C277EA"/>
    <w:rsid w:val="00C27805"/>
    <w:rsid w:val="00C27B4E"/>
    <w:rsid w:val="00C27BC0"/>
    <w:rsid w:val="00C30DA6"/>
    <w:rsid w:val="00C30EA5"/>
    <w:rsid w:val="00C31818"/>
    <w:rsid w:val="00C31BAF"/>
    <w:rsid w:val="00C31F9B"/>
    <w:rsid w:val="00C32C1D"/>
    <w:rsid w:val="00C32FA5"/>
    <w:rsid w:val="00C32FD6"/>
    <w:rsid w:val="00C333E8"/>
    <w:rsid w:val="00C337E0"/>
    <w:rsid w:val="00C33889"/>
    <w:rsid w:val="00C33D0E"/>
    <w:rsid w:val="00C33F3F"/>
    <w:rsid w:val="00C342E1"/>
    <w:rsid w:val="00C349F9"/>
    <w:rsid w:val="00C34D38"/>
    <w:rsid w:val="00C3527C"/>
    <w:rsid w:val="00C357E5"/>
    <w:rsid w:val="00C36894"/>
    <w:rsid w:val="00C36B50"/>
    <w:rsid w:val="00C3714C"/>
    <w:rsid w:val="00C37384"/>
    <w:rsid w:val="00C37390"/>
    <w:rsid w:val="00C378D9"/>
    <w:rsid w:val="00C379AC"/>
    <w:rsid w:val="00C37A3B"/>
    <w:rsid w:val="00C40101"/>
    <w:rsid w:val="00C408C8"/>
    <w:rsid w:val="00C410BB"/>
    <w:rsid w:val="00C41355"/>
    <w:rsid w:val="00C41379"/>
    <w:rsid w:val="00C4189C"/>
    <w:rsid w:val="00C41F56"/>
    <w:rsid w:val="00C42241"/>
    <w:rsid w:val="00C42463"/>
    <w:rsid w:val="00C42CE6"/>
    <w:rsid w:val="00C42CEB"/>
    <w:rsid w:val="00C42FA9"/>
    <w:rsid w:val="00C43255"/>
    <w:rsid w:val="00C433B4"/>
    <w:rsid w:val="00C4342F"/>
    <w:rsid w:val="00C43F64"/>
    <w:rsid w:val="00C44440"/>
    <w:rsid w:val="00C44732"/>
    <w:rsid w:val="00C44917"/>
    <w:rsid w:val="00C44994"/>
    <w:rsid w:val="00C449DC"/>
    <w:rsid w:val="00C44E88"/>
    <w:rsid w:val="00C45176"/>
    <w:rsid w:val="00C456A6"/>
    <w:rsid w:val="00C457DF"/>
    <w:rsid w:val="00C45C3F"/>
    <w:rsid w:val="00C4629F"/>
    <w:rsid w:val="00C467E9"/>
    <w:rsid w:val="00C47798"/>
    <w:rsid w:val="00C47E32"/>
    <w:rsid w:val="00C50C51"/>
    <w:rsid w:val="00C516D2"/>
    <w:rsid w:val="00C517AB"/>
    <w:rsid w:val="00C51AC8"/>
    <w:rsid w:val="00C5204D"/>
    <w:rsid w:val="00C52AE4"/>
    <w:rsid w:val="00C52CF6"/>
    <w:rsid w:val="00C52DC5"/>
    <w:rsid w:val="00C52ED5"/>
    <w:rsid w:val="00C535BC"/>
    <w:rsid w:val="00C536F9"/>
    <w:rsid w:val="00C54184"/>
    <w:rsid w:val="00C5419C"/>
    <w:rsid w:val="00C544EE"/>
    <w:rsid w:val="00C550A0"/>
    <w:rsid w:val="00C553F7"/>
    <w:rsid w:val="00C55F74"/>
    <w:rsid w:val="00C56ABB"/>
    <w:rsid w:val="00C56DCA"/>
    <w:rsid w:val="00C57188"/>
    <w:rsid w:val="00C571E0"/>
    <w:rsid w:val="00C57497"/>
    <w:rsid w:val="00C57549"/>
    <w:rsid w:val="00C577FB"/>
    <w:rsid w:val="00C579AA"/>
    <w:rsid w:val="00C57D1A"/>
    <w:rsid w:val="00C57F82"/>
    <w:rsid w:val="00C6094C"/>
    <w:rsid w:val="00C60C59"/>
    <w:rsid w:val="00C61920"/>
    <w:rsid w:val="00C61A18"/>
    <w:rsid w:val="00C62A8E"/>
    <w:rsid w:val="00C62D9E"/>
    <w:rsid w:val="00C634C8"/>
    <w:rsid w:val="00C635F2"/>
    <w:rsid w:val="00C63658"/>
    <w:rsid w:val="00C64CD6"/>
    <w:rsid w:val="00C6535B"/>
    <w:rsid w:val="00C653ED"/>
    <w:rsid w:val="00C6547C"/>
    <w:rsid w:val="00C65E42"/>
    <w:rsid w:val="00C65F9A"/>
    <w:rsid w:val="00C65FD9"/>
    <w:rsid w:val="00C66196"/>
    <w:rsid w:val="00C669AF"/>
    <w:rsid w:val="00C669CC"/>
    <w:rsid w:val="00C66A19"/>
    <w:rsid w:val="00C6736F"/>
    <w:rsid w:val="00C67776"/>
    <w:rsid w:val="00C67F34"/>
    <w:rsid w:val="00C707CE"/>
    <w:rsid w:val="00C70812"/>
    <w:rsid w:val="00C711A4"/>
    <w:rsid w:val="00C71370"/>
    <w:rsid w:val="00C7169B"/>
    <w:rsid w:val="00C71DB8"/>
    <w:rsid w:val="00C72586"/>
    <w:rsid w:val="00C725B5"/>
    <w:rsid w:val="00C7276B"/>
    <w:rsid w:val="00C727ED"/>
    <w:rsid w:val="00C73931"/>
    <w:rsid w:val="00C73A14"/>
    <w:rsid w:val="00C73AE5"/>
    <w:rsid w:val="00C73B1D"/>
    <w:rsid w:val="00C73C03"/>
    <w:rsid w:val="00C741E9"/>
    <w:rsid w:val="00C74465"/>
    <w:rsid w:val="00C75D6C"/>
    <w:rsid w:val="00C765AC"/>
    <w:rsid w:val="00C768A5"/>
    <w:rsid w:val="00C76ED3"/>
    <w:rsid w:val="00C77626"/>
    <w:rsid w:val="00C77708"/>
    <w:rsid w:val="00C77C81"/>
    <w:rsid w:val="00C8018B"/>
    <w:rsid w:val="00C80644"/>
    <w:rsid w:val="00C80730"/>
    <w:rsid w:val="00C816C9"/>
    <w:rsid w:val="00C817BC"/>
    <w:rsid w:val="00C8213F"/>
    <w:rsid w:val="00C822CD"/>
    <w:rsid w:val="00C8245B"/>
    <w:rsid w:val="00C825BA"/>
    <w:rsid w:val="00C825FE"/>
    <w:rsid w:val="00C827CE"/>
    <w:rsid w:val="00C82902"/>
    <w:rsid w:val="00C82D38"/>
    <w:rsid w:val="00C8322F"/>
    <w:rsid w:val="00C83417"/>
    <w:rsid w:val="00C83F84"/>
    <w:rsid w:val="00C84A82"/>
    <w:rsid w:val="00C8585B"/>
    <w:rsid w:val="00C861CA"/>
    <w:rsid w:val="00C86A61"/>
    <w:rsid w:val="00C86F0A"/>
    <w:rsid w:val="00C86F95"/>
    <w:rsid w:val="00C8723C"/>
    <w:rsid w:val="00C8739C"/>
    <w:rsid w:val="00C8759B"/>
    <w:rsid w:val="00C8795B"/>
    <w:rsid w:val="00C87D3A"/>
    <w:rsid w:val="00C9121A"/>
    <w:rsid w:val="00C9131E"/>
    <w:rsid w:val="00C919E8"/>
    <w:rsid w:val="00C91C04"/>
    <w:rsid w:val="00C92DAB"/>
    <w:rsid w:val="00C93636"/>
    <w:rsid w:val="00C9400B"/>
    <w:rsid w:val="00C9487C"/>
    <w:rsid w:val="00C948CA"/>
    <w:rsid w:val="00C94A5D"/>
    <w:rsid w:val="00C9556C"/>
    <w:rsid w:val="00C95F62"/>
    <w:rsid w:val="00C96316"/>
    <w:rsid w:val="00C9644F"/>
    <w:rsid w:val="00C96547"/>
    <w:rsid w:val="00C96ACC"/>
    <w:rsid w:val="00CA00F4"/>
    <w:rsid w:val="00CA033F"/>
    <w:rsid w:val="00CA06E9"/>
    <w:rsid w:val="00CA0733"/>
    <w:rsid w:val="00CA0F13"/>
    <w:rsid w:val="00CA162C"/>
    <w:rsid w:val="00CA1AC5"/>
    <w:rsid w:val="00CA1CBD"/>
    <w:rsid w:val="00CA27CA"/>
    <w:rsid w:val="00CA2812"/>
    <w:rsid w:val="00CA2D62"/>
    <w:rsid w:val="00CA2DA8"/>
    <w:rsid w:val="00CA371B"/>
    <w:rsid w:val="00CA4DE7"/>
    <w:rsid w:val="00CA4E00"/>
    <w:rsid w:val="00CA54D0"/>
    <w:rsid w:val="00CA57CD"/>
    <w:rsid w:val="00CA5A13"/>
    <w:rsid w:val="00CA5C9A"/>
    <w:rsid w:val="00CA5ED5"/>
    <w:rsid w:val="00CA5EF0"/>
    <w:rsid w:val="00CA6B21"/>
    <w:rsid w:val="00CA6D95"/>
    <w:rsid w:val="00CA6DE1"/>
    <w:rsid w:val="00CA6FAA"/>
    <w:rsid w:val="00CB0121"/>
    <w:rsid w:val="00CB0237"/>
    <w:rsid w:val="00CB0479"/>
    <w:rsid w:val="00CB074A"/>
    <w:rsid w:val="00CB084D"/>
    <w:rsid w:val="00CB1D0E"/>
    <w:rsid w:val="00CB1EB8"/>
    <w:rsid w:val="00CB2260"/>
    <w:rsid w:val="00CB23AE"/>
    <w:rsid w:val="00CB29C3"/>
    <w:rsid w:val="00CB3477"/>
    <w:rsid w:val="00CB3599"/>
    <w:rsid w:val="00CB3771"/>
    <w:rsid w:val="00CB386C"/>
    <w:rsid w:val="00CB3A85"/>
    <w:rsid w:val="00CB3C1D"/>
    <w:rsid w:val="00CB4708"/>
    <w:rsid w:val="00CB4DE0"/>
    <w:rsid w:val="00CB50A2"/>
    <w:rsid w:val="00CB50F4"/>
    <w:rsid w:val="00CB52C1"/>
    <w:rsid w:val="00CB558C"/>
    <w:rsid w:val="00CB56D2"/>
    <w:rsid w:val="00CB5EEE"/>
    <w:rsid w:val="00CB6566"/>
    <w:rsid w:val="00CB67E6"/>
    <w:rsid w:val="00CB67F9"/>
    <w:rsid w:val="00CB6B4F"/>
    <w:rsid w:val="00CB71B9"/>
    <w:rsid w:val="00CB7EBE"/>
    <w:rsid w:val="00CC010C"/>
    <w:rsid w:val="00CC0300"/>
    <w:rsid w:val="00CC0790"/>
    <w:rsid w:val="00CC0E7C"/>
    <w:rsid w:val="00CC1712"/>
    <w:rsid w:val="00CC19EC"/>
    <w:rsid w:val="00CC1ADC"/>
    <w:rsid w:val="00CC1B97"/>
    <w:rsid w:val="00CC2721"/>
    <w:rsid w:val="00CC28E9"/>
    <w:rsid w:val="00CC2966"/>
    <w:rsid w:val="00CC2A47"/>
    <w:rsid w:val="00CC302E"/>
    <w:rsid w:val="00CC313A"/>
    <w:rsid w:val="00CC3217"/>
    <w:rsid w:val="00CC3231"/>
    <w:rsid w:val="00CC3604"/>
    <w:rsid w:val="00CC3BAD"/>
    <w:rsid w:val="00CC3EF1"/>
    <w:rsid w:val="00CC4F23"/>
    <w:rsid w:val="00CC5840"/>
    <w:rsid w:val="00CC5D65"/>
    <w:rsid w:val="00CC6837"/>
    <w:rsid w:val="00CC72B2"/>
    <w:rsid w:val="00CC7860"/>
    <w:rsid w:val="00CC7FCB"/>
    <w:rsid w:val="00CD01DD"/>
    <w:rsid w:val="00CD02E8"/>
    <w:rsid w:val="00CD1F88"/>
    <w:rsid w:val="00CD20BA"/>
    <w:rsid w:val="00CD3416"/>
    <w:rsid w:val="00CD365C"/>
    <w:rsid w:val="00CD37B5"/>
    <w:rsid w:val="00CD3AC2"/>
    <w:rsid w:val="00CD4A44"/>
    <w:rsid w:val="00CD5251"/>
    <w:rsid w:val="00CD533D"/>
    <w:rsid w:val="00CD53A4"/>
    <w:rsid w:val="00CD53F6"/>
    <w:rsid w:val="00CD5A5F"/>
    <w:rsid w:val="00CD76E0"/>
    <w:rsid w:val="00CD7DF6"/>
    <w:rsid w:val="00CE00A2"/>
    <w:rsid w:val="00CE01E0"/>
    <w:rsid w:val="00CE0A3F"/>
    <w:rsid w:val="00CE0DAE"/>
    <w:rsid w:val="00CE0EAF"/>
    <w:rsid w:val="00CE116D"/>
    <w:rsid w:val="00CE1889"/>
    <w:rsid w:val="00CE2482"/>
    <w:rsid w:val="00CE250A"/>
    <w:rsid w:val="00CE2717"/>
    <w:rsid w:val="00CE2A4D"/>
    <w:rsid w:val="00CE2B96"/>
    <w:rsid w:val="00CE2C82"/>
    <w:rsid w:val="00CE2E5F"/>
    <w:rsid w:val="00CE3AFB"/>
    <w:rsid w:val="00CE4064"/>
    <w:rsid w:val="00CE4077"/>
    <w:rsid w:val="00CE40FE"/>
    <w:rsid w:val="00CE4683"/>
    <w:rsid w:val="00CE53F6"/>
    <w:rsid w:val="00CE6105"/>
    <w:rsid w:val="00CE6541"/>
    <w:rsid w:val="00CE7126"/>
    <w:rsid w:val="00CE783E"/>
    <w:rsid w:val="00CE7D36"/>
    <w:rsid w:val="00CE7E7F"/>
    <w:rsid w:val="00CF0546"/>
    <w:rsid w:val="00CF063F"/>
    <w:rsid w:val="00CF0698"/>
    <w:rsid w:val="00CF1D36"/>
    <w:rsid w:val="00CF1FD4"/>
    <w:rsid w:val="00CF24CE"/>
    <w:rsid w:val="00CF2F9D"/>
    <w:rsid w:val="00CF3057"/>
    <w:rsid w:val="00CF35D6"/>
    <w:rsid w:val="00CF4D9E"/>
    <w:rsid w:val="00CF510A"/>
    <w:rsid w:val="00CF53AB"/>
    <w:rsid w:val="00CF576A"/>
    <w:rsid w:val="00CF5C0B"/>
    <w:rsid w:val="00CF650B"/>
    <w:rsid w:val="00CF6876"/>
    <w:rsid w:val="00CF705F"/>
    <w:rsid w:val="00CF7086"/>
    <w:rsid w:val="00CF753B"/>
    <w:rsid w:val="00CF76B6"/>
    <w:rsid w:val="00CF7FE2"/>
    <w:rsid w:val="00D00A45"/>
    <w:rsid w:val="00D00D1C"/>
    <w:rsid w:val="00D00E88"/>
    <w:rsid w:val="00D01069"/>
    <w:rsid w:val="00D011A1"/>
    <w:rsid w:val="00D01A67"/>
    <w:rsid w:val="00D025A9"/>
    <w:rsid w:val="00D0273D"/>
    <w:rsid w:val="00D03033"/>
    <w:rsid w:val="00D0379D"/>
    <w:rsid w:val="00D037DF"/>
    <w:rsid w:val="00D03CA2"/>
    <w:rsid w:val="00D041FA"/>
    <w:rsid w:val="00D04768"/>
    <w:rsid w:val="00D04A77"/>
    <w:rsid w:val="00D05714"/>
    <w:rsid w:val="00D05C98"/>
    <w:rsid w:val="00D06555"/>
    <w:rsid w:val="00D06E66"/>
    <w:rsid w:val="00D0760E"/>
    <w:rsid w:val="00D07CB4"/>
    <w:rsid w:val="00D10048"/>
    <w:rsid w:val="00D101B6"/>
    <w:rsid w:val="00D103D3"/>
    <w:rsid w:val="00D10B22"/>
    <w:rsid w:val="00D10C31"/>
    <w:rsid w:val="00D11B89"/>
    <w:rsid w:val="00D12F28"/>
    <w:rsid w:val="00D12F58"/>
    <w:rsid w:val="00D13815"/>
    <w:rsid w:val="00D13A75"/>
    <w:rsid w:val="00D141E4"/>
    <w:rsid w:val="00D142A7"/>
    <w:rsid w:val="00D14513"/>
    <w:rsid w:val="00D14622"/>
    <w:rsid w:val="00D14687"/>
    <w:rsid w:val="00D147BF"/>
    <w:rsid w:val="00D14AD9"/>
    <w:rsid w:val="00D1545F"/>
    <w:rsid w:val="00D15BB9"/>
    <w:rsid w:val="00D15F49"/>
    <w:rsid w:val="00D16B4C"/>
    <w:rsid w:val="00D177E5"/>
    <w:rsid w:val="00D2064C"/>
    <w:rsid w:val="00D2185A"/>
    <w:rsid w:val="00D21AD4"/>
    <w:rsid w:val="00D21AE6"/>
    <w:rsid w:val="00D21CC3"/>
    <w:rsid w:val="00D222A5"/>
    <w:rsid w:val="00D22DED"/>
    <w:rsid w:val="00D23598"/>
    <w:rsid w:val="00D235FB"/>
    <w:rsid w:val="00D2411E"/>
    <w:rsid w:val="00D242B6"/>
    <w:rsid w:val="00D242DD"/>
    <w:rsid w:val="00D248EB"/>
    <w:rsid w:val="00D24AD9"/>
    <w:rsid w:val="00D24E97"/>
    <w:rsid w:val="00D24F84"/>
    <w:rsid w:val="00D250AE"/>
    <w:rsid w:val="00D256B9"/>
    <w:rsid w:val="00D25A28"/>
    <w:rsid w:val="00D25D7B"/>
    <w:rsid w:val="00D262E2"/>
    <w:rsid w:val="00D2630A"/>
    <w:rsid w:val="00D26359"/>
    <w:rsid w:val="00D27284"/>
    <w:rsid w:val="00D279F0"/>
    <w:rsid w:val="00D304B2"/>
    <w:rsid w:val="00D307A1"/>
    <w:rsid w:val="00D30E50"/>
    <w:rsid w:val="00D31AC4"/>
    <w:rsid w:val="00D32023"/>
    <w:rsid w:val="00D323E1"/>
    <w:rsid w:val="00D3262F"/>
    <w:rsid w:val="00D32965"/>
    <w:rsid w:val="00D32E28"/>
    <w:rsid w:val="00D32E30"/>
    <w:rsid w:val="00D34567"/>
    <w:rsid w:val="00D348C1"/>
    <w:rsid w:val="00D35060"/>
    <w:rsid w:val="00D352AA"/>
    <w:rsid w:val="00D36234"/>
    <w:rsid w:val="00D36F0A"/>
    <w:rsid w:val="00D37351"/>
    <w:rsid w:val="00D37C25"/>
    <w:rsid w:val="00D37DA0"/>
    <w:rsid w:val="00D415D0"/>
    <w:rsid w:val="00D41946"/>
    <w:rsid w:val="00D4194A"/>
    <w:rsid w:val="00D41D01"/>
    <w:rsid w:val="00D4203E"/>
    <w:rsid w:val="00D42839"/>
    <w:rsid w:val="00D42ED3"/>
    <w:rsid w:val="00D430CC"/>
    <w:rsid w:val="00D431AD"/>
    <w:rsid w:val="00D43347"/>
    <w:rsid w:val="00D4374D"/>
    <w:rsid w:val="00D43900"/>
    <w:rsid w:val="00D439B7"/>
    <w:rsid w:val="00D43CFD"/>
    <w:rsid w:val="00D44F9D"/>
    <w:rsid w:val="00D4508B"/>
    <w:rsid w:val="00D456A7"/>
    <w:rsid w:val="00D4610E"/>
    <w:rsid w:val="00D474BC"/>
    <w:rsid w:val="00D478BC"/>
    <w:rsid w:val="00D47C01"/>
    <w:rsid w:val="00D47F1E"/>
    <w:rsid w:val="00D50A3F"/>
    <w:rsid w:val="00D50AAC"/>
    <w:rsid w:val="00D50AE9"/>
    <w:rsid w:val="00D50FA9"/>
    <w:rsid w:val="00D51435"/>
    <w:rsid w:val="00D515EB"/>
    <w:rsid w:val="00D51A23"/>
    <w:rsid w:val="00D51E31"/>
    <w:rsid w:val="00D520E9"/>
    <w:rsid w:val="00D52657"/>
    <w:rsid w:val="00D530DF"/>
    <w:rsid w:val="00D53616"/>
    <w:rsid w:val="00D53A40"/>
    <w:rsid w:val="00D53B1E"/>
    <w:rsid w:val="00D53F7D"/>
    <w:rsid w:val="00D54EED"/>
    <w:rsid w:val="00D55003"/>
    <w:rsid w:val="00D551F6"/>
    <w:rsid w:val="00D5529A"/>
    <w:rsid w:val="00D5551A"/>
    <w:rsid w:val="00D5568A"/>
    <w:rsid w:val="00D55CBF"/>
    <w:rsid w:val="00D55D2A"/>
    <w:rsid w:val="00D55DCE"/>
    <w:rsid w:val="00D55FDE"/>
    <w:rsid w:val="00D56241"/>
    <w:rsid w:val="00D5631B"/>
    <w:rsid w:val="00D5639D"/>
    <w:rsid w:val="00D566AB"/>
    <w:rsid w:val="00D568F3"/>
    <w:rsid w:val="00D56B45"/>
    <w:rsid w:val="00D570B4"/>
    <w:rsid w:val="00D57210"/>
    <w:rsid w:val="00D57490"/>
    <w:rsid w:val="00D5787D"/>
    <w:rsid w:val="00D57F16"/>
    <w:rsid w:val="00D6032E"/>
    <w:rsid w:val="00D60BC1"/>
    <w:rsid w:val="00D61734"/>
    <w:rsid w:val="00D619DD"/>
    <w:rsid w:val="00D624DD"/>
    <w:rsid w:val="00D63288"/>
    <w:rsid w:val="00D64433"/>
    <w:rsid w:val="00D64739"/>
    <w:rsid w:val="00D64A99"/>
    <w:rsid w:val="00D64B83"/>
    <w:rsid w:val="00D64D93"/>
    <w:rsid w:val="00D651DA"/>
    <w:rsid w:val="00D65C9E"/>
    <w:rsid w:val="00D66020"/>
    <w:rsid w:val="00D66085"/>
    <w:rsid w:val="00D66279"/>
    <w:rsid w:val="00D668F3"/>
    <w:rsid w:val="00D66B7C"/>
    <w:rsid w:val="00D66DB9"/>
    <w:rsid w:val="00D66DE7"/>
    <w:rsid w:val="00D670FC"/>
    <w:rsid w:val="00D67288"/>
    <w:rsid w:val="00D70011"/>
    <w:rsid w:val="00D709D5"/>
    <w:rsid w:val="00D70B6A"/>
    <w:rsid w:val="00D716FC"/>
    <w:rsid w:val="00D719EB"/>
    <w:rsid w:val="00D71C48"/>
    <w:rsid w:val="00D735EA"/>
    <w:rsid w:val="00D7384D"/>
    <w:rsid w:val="00D7390D"/>
    <w:rsid w:val="00D73FEF"/>
    <w:rsid w:val="00D74A49"/>
    <w:rsid w:val="00D74AB4"/>
    <w:rsid w:val="00D74BEB"/>
    <w:rsid w:val="00D750B1"/>
    <w:rsid w:val="00D75927"/>
    <w:rsid w:val="00D75DFD"/>
    <w:rsid w:val="00D76CA9"/>
    <w:rsid w:val="00D76F0F"/>
    <w:rsid w:val="00D76F79"/>
    <w:rsid w:val="00D775A5"/>
    <w:rsid w:val="00D806C2"/>
    <w:rsid w:val="00D809D1"/>
    <w:rsid w:val="00D809D2"/>
    <w:rsid w:val="00D81691"/>
    <w:rsid w:val="00D82836"/>
    <w:rsid w:val="00D82942"/>
    <w:rsid w:val="00D82992"/>
    <w:rsid w:val="00D8364A"/>
    <w:rsid w:val="00D83ABA"/>
    <w:rsid w:val="00D83C1E"/>
    <w:rsid w:val="00D83D9A"/>
    <w:rsid w:val="00D848BA"/>
    <w:rsid w:val="00D84FDC"/>
    <w:rsid w:val="00D85221"/>
    <w:rsid w:val="00D866B1"/>
    <w:rsid w:val="00D86758"/>
    <w:rsid w:val="00D86DE3"/>
    <w:rsid w:val="00D86EB0"/>
    <w:rsid w:val="00D871E3"/>
    <w:rsid w:val="00D8722E"/>
    <w:rsid w:val="00D87369"/>
    <w:rsid w:val="00D875A6"/>
    <w:rsid w:val="00D87651"/>
    <w:rsid w:val="00D87717"/>
    <w:rsid w:val="00D8788D"/>
    <w:rsid w:val="00D90A85"/>
    <w:rsid w:val="00D90EED"/>
    <w:rsid w:val="00D9122D"/>
    <w:rsid w:val="00D91296"/>
    <w:rsid w:val="00D91A36"/>
    <w:rsid w:val="00D91D61"/>
    <w:rsid w:val="00D9276F"/>
    <w:rsid w:val="00D9278E"/>
    <w:rsid w:val="00D92AEF"/>
    <w:rsid w:val="00D92D6F"/>
    <w:rsid w:val="00D92E5D"/>
    <w:rsid w:val="00D9307F"/>
    <w:rsid w:val="00D93712"/>
    <w:rsid w:val="00D939AA"/>
    <w:rsid w:val="00D95219"/>
    <w:rsid w:val="00D967DF"/>
    <w:rsid w:val="00D96BB6"/>
    <w:rsid w:val="00D97256"/>
    <w:rsid w:val="00D97588"/>
    <w:rsid w:val="00D97887"/>
    <w:rsid w:val="00D97F2F"/>
    <w:rsid w:val="00D97FA5"/>
    <w:rsid w:val="00DA001D"/>
    <w:rsid w:val="00DA00BB"/>
    <w:rsid w:val="00DA0499"/>
    <w:rsid w:val="00DA14AF"/>
    <w:rsid w:val="00DA19B5"/>
    <w:rsid w:val="00DA1B66"/>
    <w:rsid w:val="00DA1CD8"/>
    <w:rsid w:val="00DA20A6"/>
    <w:rsid w:val="00DA23AD"/>
    <w:rsid w:val="00DA2D7C"/>
    <w:rsid w:val="00DA2F52"/>
    <w:rsid w:val="00DA3246"/>
    <w:rsid w:val="00DA34CB"/>
    <w:rsid w:val="00DA38E5"/>
    <w:rsid w:val="00DA3FE2"/>
    <w:rsid w:val="00DA45E2"/>
    <w:rsid w:val="00DA46BC"/>
    <w:rsid w:val="00DA4709"/>
    <w:rsid w:val="00DA5023"/>
    <w:rsid w:val="00DA54CD"/>
    <w:rsid w:val="00DA54E9"/>
    <w:rsid w:val="00DA5829"/>
    <w:rsid w:val="00DA5E2D"/>
    <w:rsid w:val="00DA6066"/>
    <w:rsid w:val="00DA623B"/>
    <w:rsid w:val="00DA6DC7"/>
    <w:rsid w:val="00DA7224"/>
    <w:rsid w:val="00DA7AA6"/>
    <w:rsid w:val="00DA7B71"/>
    <w:rsid w:val="00DA7C18"/>
    <w:rsid w:val="00DA7FE4"/>
    <w:rsid w:val="00DB0382"/>
    <w:rsid w:val="00DB0B76"/>
    <w:rsid w:val="00DB1332"/>
    <w:rsid w:val="00DB144A"/>
    <w:rsid w:val="00DB1CB7"/>
    <w:rsid w:val="00DB2188"/>
    <w:rsid w:val="00DB2250"/>
    <w:rsid w:val="00DB2746"/>
    <w:rsid w:val="00DB36C5"/>
    <w:rsid w:val="00DB3BE7"/>
    <w:rsid w:val="00DB3C67"/>
    <w:rsid w:val="00DB3FD5"/>
    <w:rsid w:val="00DB4258"/>
    <w:rsid w:val="00DB4271"/>
    <w:rsid w:val="00DB5655"/>
    <w:rsid w:val="00DB5AE1"/>
    <w:rsid w:val="00DB5B66"/>
    <w:rsid w:val="00DB6D34"/>
    <w:rsid w:val="00DB6EE0"/>
    <w:rsid w:val="00DB7130"/>
    <w:rsid w:val="00DB795E"/>
    <w:rsid w:val="00DB7E56"/>
    <w:rsid w:val="00DC0572"/>
    <w:rsid w:val="00DC0A74"/>
    <w:rsid w:val="00DC0BCB"/>
    <w:rsid w:val="00DC1269"/>
    <w:rsid w:val="00DC127C"/>
    <w:rsid w:val="00DC15F9"/>
    <w:rsid w:val="00DC17F1"/>
    <w:rsid w:val="00DC1E44"/>
    <w:rsid w:val="00DC211E"/>
    <w:rsid w:val="00DC32DD"/>
    <w:rsid w:val="00DC3679"/>
    <w:rsid w:val="00DC3D21"/>
    <w:rsid w:val="00DC3F0F"/>
    <w:rsid w:val="00DC447D"/>
    <w:rsid w:val="00DC4840"/>
    <w:rsid w:val="00DC4C48"/>
    <w:rsid w:val="00DC4E1A"/>
    <w:rsid w:val="00DC548E"/>
    <w:rsid w:val="00DC5759"/>
    <w:rsid w:val="00DC5B4D"/>
    <w:rsid w:val="00DC642E"/>
    <w:rsid w:val="00DC655A"/>
    <w:rsid w:val="00DC6584"/>
    <w:rsid w:val="00DC6630"/>
    <w:rsid w:val="00DC665F"/>
    <w:rsid w:val="00DC66EC"/>
    <w:rsid w:val="00DC6879"/>
    <w:rsid w:val="00DD030A"/>
    <w:rsid w:val="00DD080A"/>
    <w:rsid w:val="00DD0A95"/>
    <w:rsid w:val="00DD0DF8"/>
    <w:rsid w:val="00DD0E6F"/>
    <w:rsid w:val="00DD117F"/>
    <w:rsid w:val="00DD14C9"/>
    <w:rsid w:val="00DD1FF9"/>
    <w:rsid w:val="00DD257D"/>
    <w:rsid w:val="00DD29F2"/>
    <w:rsid w:val="00DD2B36"/>
    <w:rsid w:val="00DD2E56"/>
    <w:rsid w:val="00DD310D"/>
    <w:rsid w:val="00DD32C1"/>
    <w:rsid w:val="00DD356E"/>
    <w:rsid w:val="00DD362C"/>
    <w:rsid w:val="00DD36D1"/>
    <w:rsid w:val="00DD3A2D"/>
    <w:rsid w:val="00DD3A80"/>
    <w:rsid w:val="00DD465F"/>
    <w:rsid w:val="00DD48FC"/>
    <w:rsid w:val="00DD5F1B"/>
    <w:rsid w:val="00DD5FFC"/>
    <w:rsid w:val="00DD63C6"/>
    <w:rsid w:val="00DD64D7"/>
    <w:rsid w:val="00DD6CAC"/>
    <w:rsid w:val="00DD7B80"/>
    <w:rsid w:val="00DE116B"/>
    <w:rsid w:val="00DE116D"/>
    <w:rsid w:val="00DE1417"/>
    <w:rsid w:val="00DE1D58"/>
    <w:rsid w:val="00DE1D94"/>
    <w:rsid w:val="00DE1EA5"/>
    <w:rsid w:val="00DE2355"/>
    <w:rsid w:val="00DE25C9"/>
    <w:rsid w:val="00DE29F2"/>
    <w:rsid w:val="00DE2A71"/>
    <w:rsid w:val="00DE2AC7"/>
    <w:rsid w:val="00DE2B29"/>
    <w:rsid w:val="00DE2C35"/>
    <w:rsid w:val="00DE3AA5"/>
    <w:rsid w:val="00DE3AD0"/>
    <w:rsid w:val="00DE3BB2"/>
    <w:rsid w:val="00DE4410"/>
    <w:rsid w:val="00DE475E"/>
    <w:rsid w:val="00DE5857"/>
    <w:rsid w:val="00DE5972"/>
    <w:rsid w:val="00DE5B46"/>
    <w:rsid w:val="00DE5D5D"/>
    <w:rsid w:val="00DE5F92"/>
    <w:rsid w:val="00DE6A4C"/>
    <w:rsid w:val="00DE6E6B"/>
    <w:rsid w:val="00DE6EF1"/>
    <w:rsid w:val="00DE75A7"/>
    <w:rsid w:val="00DE7D5A"/>
    <w:rsid w:val="00DE7FE9"/>
    <w:rsid w:val="00DF024E"/>
    <w:rsid w:val="00DF0400"/>
    <w:rsid w:val="00DF06A6"/>
    <w:rsid w:val="00DF08A4"/>
    <w:rsid w:val="00DF09CE"/>
    <w:rsid w:val="00DF0BD6"/>
    <w:rsid w:val="00DF18AC"/>
    <w:rsid w:val="00DF1966"/>
    <w:rsid w:val="00DF22FB"/>
    <w:rsid w:val="00DF237A"/>
    <w:rsid w:val="00DF238C"/>
    <w:rsid w:val="00DF2496"/>
    <w:rsid w:val="00DF26B9"/>
    <w:rsid w:val="00DF2F5A"/>
    <w:rsid w:val="00DF3088"/>
    <w:rsid w:val="00DF3096"/>
    <w:rsid w:val="00DF368E"/>
    <w:rsid w:val="00DF390A"/>
    <w:rsid w:val="00DF3998"/>
    <w:rsid w:val="00DF3CCD"/>
    <w:rsid w:val="00DF494C"/>
    <w:rsid w:val="00DF4A30"/>
    <w:rsid w:val="00DF4AD5"/>
    <w:rsid w:val="00DF5AAB"/>
    <w:rsid w:val="00DF5D59"/>
    <w:rsid w:val="00DF6023"/>
    <w:rsid w:val="00DF6C91"/>
    <w:rsid w:val="00DF6E26"/>
    <w:rsid w:val="00DF6EB8"/>
    <w:rsid w:val="00DF7042"/>
    <w:rsid w:val="00DF7638"/>
    <w:rsid w:val="00DF7AE8"/>
    <w:rsid w:val="00DF7EC9"/>
    <w:rsid w:val="00E00514"/>
    <w:rsid w:val="00E01186"/>
    <w:rsid w:val="00E012DF"/>
    <w:rsid w:val="00E013C9"/>
    <w:rsid w:val="00E0180F"/>
    <w:rsid w:val="00E01A3E"/>
    <w:rsid w:val="00E01B20"/>
    <w:rsid w:val="00E01D90"/>
    <w:rsid w:val="00E0242C"/>
    <w:rsid w:val="00E02643"/>
    <w:rsid w:val="00E02C8B"/>
    <w:rsid w:val="00E02FB8"/>
    <w:rsid w:val="00E03695"/>
    <w:rsid w:val="00E0395F"/>
    <w:rsid w:val="00E03AF9"/>
    <w:rsid w:val="00E0488D"/>
    <w:rsid w:val="00E04D59"/>
    <w:rsid w:val="00E04E22"/>
    <w:rsid w:val="00E05139"/>
    <w:rsid w:val="00E052EE"/>
    <w:rsid w:val="00E052F2"/>
    <w:rsid w:val="00E05CF4"/>
    <w:rsid w:val="00E05E99"/>
    <w:rsid w:val="00E06E25"/>
    <w:rsid w:val="00E07387"/>
    <w:rsid w:val="00E07A7F"/>
    <w:rsid w:val="00E07FDE"/>
    <w:rsid w:val="00E1077B"/>
    <w:rsid w:val="00E10AD9"/>
    <w:rsid w:val="00E1103B"/>
    <w:rsid w:val="00E11825"/>
    <w:rsid w:val="00E119AB"/>
    <w:rsid w:val="00E11A3E"/>
    <w:rsid w:val="00E11BCC"/>
    <w:rsid w:val="00E11C7D"/>
    <w:rsid w:val="00E1224E"/>
    <w:rsid w:val="00E124F6"/>
    <w:rsid w:val="00E12D7A"/>
    <w:rsid w:val="00E12E41"/>
    <w:rsid w:val="00E1340E"/>
    <w:rsid w:val="00E1384B"/>
    <w:rsid w:val="00E14377"/>
    <w:rsid w:val="00E15220"/>
    <w:rsid w:val="00E15C12"/>
    <w:rsid w:val="00E15F4D"/>
    <w:rsid w:val="00E16924"/>
    <w:rsid w:val="00E16D99"/>
    <w:rsid w:val="00E16E84"/>
    <w:rsid w:val="00E17024"/>
    <w:rsid w:val="00E17797"/>
    <w:rsid w:val="00E208A0"/>
    <w:rsid w:val="00E20D57"/>
    <w:rsid w:val="00E210B3"/>
    <w:rsid w:val="00E214CF"/>
    <w:rsid w:val="00E215DB"/>
    <w:rsid w:val="00E2177B"/>
    <w:rsid w:val="00E218E5"/>
    <w:rsid w:val="00E21956"/>
    <w:rsid w:val="00E2203B"/>
    <w:rsid w:val="00E221F8"/>
    <w:rsid w:val="00E22791"/>
    <w:rsid w:val="00E2314E"/>
    <w:rsid w:val="00E232F9"/>
    <w:rsid w:val="00E236C1"/>
    <w:rsid w:val="00E23A8F"/>
    <w:rsid w:val="00E24A23"/>
    <w:rsid w:val="00E25710"/>
    <w:rsid w:val="00E25852"/>
    <w:rsid w:val="00E25E38"/>
    <w:rsid w:val="00E264FC"/>
    <w:rsid w:val="00E26535"/>
    <w:rsid w:val="00E2681F"/>
    <w:rsid w:val="00E26877"/>
    <w:rsid w:val="00E268CA"/>
    <w:rsid w:val="00E26ABE"/>
    <w:rsid w:val="00E276D0"/>
    <w:rsid w:val="00E277F2"/>
    <w:rsid w:val="00E27D4F"/>
    <w:rsid w:val="00E27D7B"/>
    <w:rsid w:val="00E30124"/>
    <w:rsid w:val="00E30718"/>
    <w:rsid w:val="00E313BA"/>
    <w:rsid w:val="00E315AD"/>
    <w:rsid w:val="00E31D26"/>
    <w:rsid w:val="00E31F3C"/>
    <w:rsid w:val="00E33362"/>
    <w:rsid w:val="00E3368D"/>
    <w:rsid w:val="00E34A23"/>
    <w:rsid w:val="00E34AD3"/>
    <w:rsid w:val="00E34C0E"/>
    <w:rsid w:val="00E34D56"/>
    <w:rsid w:val="00E34DEA"/>
    <w:rsid w:val="00E34F2A"/>
    <w:rsid w:val="00E35371"/>
    <w:rsid w:val="00E35998"/>
    <w:rsid w:val="00E359FF"/>
    <w:rsid w:val="00E364EE"/>
    <w:rsid w:val="00E36693"/>
    <w:rsid w:val="00E3673C"/>
    <w:rsid w:val="00E36F65"/>
    <w:rsid w:val="00E37DDB"/>
    <w:rsid w:val="00E37FD8"/>
    <w:rsid w:val="00E40975"/>
    <w:rsid w:val="00E40B8D"/>
    <w:rsid w:val="00E413CC"/>
    <w:rsid w:val="00E41600"/>
    <w:rsid w:val="00E41627"/>
    <w:rsid w:val="00E41B8B"/>
    <w:rsid w:val="00E41EC7"/>
    <w:rsid w:val="00E41F51"/>
    <w:rsid w:val="00E4321A"/>
    <w:rsid w:val="00E44531"/>
    <w:rsid w:val="00E44552"/>
    <w:rsid w:val="00E4461B"/>
    <w:rsid w:val="00E44D3F"/>
    <w:rsid w:val="00E44E1D"/>
    <w:rsid w:val="00E45071"/>
    <w:rsid w:val="00E451B6"/>
    <w:rsid w:val="00E4534D"/>
    <w:rsid w:val="00E4558B"/>
    <w:rsid w:val="00E4581E"/>
    <w:rsid w:val="00E45905"/>
    <w:rsid w:val="00E468AC"/>
    <w:rsid w:val="00E46CCD"/>
    <w:rsid w:val="00E47B2C"/>
    <w:rsid w:val="00E507A0"/>
    <w:rsid w:val="00E50B0D"/>
    <w:rsid w:val="00E5168C"/>
    <w:rsid w:val="00E51CEA"/>
    <w:rsid w:val="00E52D94"/>
    <w:rsid w:val="00E52F30"/>
    <w:rsid w:val="00E52F55"/>
    <w:rsid w:val="00E53CBC"/>
    <w:rsid w:val="00E53DA9"/>
    <w:rsid w:val="00E53DDC"/>
    <w:rsid w:val="00E54A09"/>
    <w:rsid w:val="00E54B60"/>
    <w:rsid w:val="00E54FAF"/>
    <w:rsid w:val="00E55772"/>
    <w:rsid w:val="00E55BBE"/>
    <w:rsid w:val="00E55C88"/>
    <w:rsid w:val="00E56093"/>
    <w:rsid w:val="00E56923"/>
    <w:rsid w:val="00E56A55"/>
    <w:rsid w:val="00E57A1A"/>
    <w:rsid w:val="00E602AC"/>
    <w:rsid w:val="00E602F4"/>
    <w:rsid w:val="00E604CD"/>
    <w:rsid w:val="00E605DD"/>
    <w:rsid w:val="00E60901"/>
    <w:rsid w:val="00E60E78"/>
    <w:rsid w:val="00E614B0"/>
    <w:rsid w:val="00E61633"/>
    <w:rsid w:val="00E61F82"/>
    <w:rsid w:val="00E61F9F"/>
    <w:rsid w:val="00E63090"/>
    <w:rsid w:val="00E6335E"/>
    <w:rsid w:val="00E633CF"/>
    <w:rsid w:val="00E63570"/>
    <w:rsid w:val="00E63C94"/>
    <w:rsid w:val="00E64B76"/>
    <w:rsid w:val="00E65A36"/>
    <w:rsid w:val="00E65C27"/>
    <w:rsid w:val="00E65CCC"/>
    <w:rsid w:val="00E66845"/>
    <w:rsid w:val="00E66B0C"/>
    <w:rsid w:val="00E66D02"/>
    <w:rsid w:val="00E67279"/>
    <w:rsid w:val="00E673FE"/>
    <w:rsid w:val="00E678CF"/>
    <w:rsid w:val="00E67973"/>
    <w:rsid w:val="00E705D5"/>
    <w:rsid w:val="00E70904"/>
    <w:rsid w:val="00E709A6"/>
    <w:rsid w:val="00E70B1B"/>
    <w:rsid w:val="00E70BC3"/>
    <w:rsid w:val="00E714C0"/>
    <w:rsid w:val="00E7177F"/>
    <w:rsid w:val="00E71CEF"/>
    <w:rsid w:val="00E72835"/>
    <w:rsid w:val="00E741D6"/>
    <w:rsid w:val="00E74552"/>
    <w:rsid w:val="00E7463F"/>
    <w:rsid w:val="00E7480C"/>
    <w:rsid w:val="00E74B78"/>
    <w:rsid w:val="00E74EB6"/>
    <w:rsid w:val="00E75885"/>
    <w:rsid w:val="00E759DD"/>
    <w:rsid w:val="00E759FD"/>
    <w:rsid w:val="00E75A19"/>
    <w:rsid w:val="00E75A1F"/>
    <w:rsid w:val="00E76156"/>
    <w:rsid w:val="00E761E5"/>
    <w:rsid w:val="00E7629A"/>
    <w:rsid w:val="00E76326"/>
    <w:rsid w:val="00E76415"/>
    <w:rsid w:val="00E764CD"/>
    <w:rsid w:val="00E77190"/>
    <w:rsid w:val="00E7739F"/>
    <w:rsid w:val="00E7742E"/>
    <w:rsid w:val="00E77BD7"/>
    <w:rsid w:val="00E808C3"/>
    <w:rsid w:val="00E81144"/>
    <w:rsid w:val="00E81A4E"/>
    <w:rsid w:val="00E81A63"/>
    <w:rsid w:val="00E81C15"/>
    <w:rsid w:val="00E81FBE"/>
    <w:rsid w:val="00E82EFA"/>
    <w:rsid w:val="00E83203"/>
    <w:rsid w:val="00E83266"/>
    <w:rsid w:val="00E834B7"/>
    <w:rsid w:val="00E83B26"/>
    <w:rsid w:val="00E843F7"/>
    <w:rsid w:val="00E8475A"/>
    <w:rsid w:val="00E84780"/>
    <w:rsid w:val="00E84952"/>
    <w:rsid w:val="00E849EE"/>
    <w:rsid w:val="00E853D8"/>
    <w:rsid w:val="00E85C7E"/>
    <w:rsid w:val="00E86808"/>
    <w:rsid w:val="00E872F8"/>
    <w:rsid w:val="00E901A1"/>
    <w:rsid w:val="00E90C92"/>
    <w:rsid w:val="00E90FE8"/>
    <w:rsid w:val="00E9183A"/>
    <w:rsid w:val="00E91A42"/>
    <w:rsid w:val="00E92E62"/>
    <w:rsid w:val="00E930E4"/>
    <w:rsid w:val="00E9319A"/>
    <w:rsid w:val="00E93CA8"/>
    <w:rsid w:val="00E940F9"/>
    <w:rsid w:val="00E9419C"/>
    <w:rsid w:val="00E941BF"/>
    <w:rsid w:val="00E94461"/>
    <w:rsid w:val="00E949C1"/>
    <w:rsid w:val="00E94A8B"/>
    <w:rsid w:val="00E94ABB"/>
    <w:rsid w:val="00E94C01"/>
    <w:rsid w:val="00E94E1D"/>
    <w:rsid w:val="00E95241"/>
    <w:rsid w:val="00E9542A"/>
    <w:rsid w:val="00E95594"/>
    <w:rsid w:val="00E95D15"/>
    <w:rsid w:val="00E96033"/>
    <w:rsid w:val="00E96E85"/>
    <w:rsid w:val="00E96F46"/>
    <w:rsid w:val="00E971F2"/>
    <w:rsid w:val="00E97EFA"/>
    <w:rsid w:val="00E97FD2"/>
    <w:rsid w:val="00EA003A"/>
    <w:rsid w:val="00EA0356"/>
    <w:rsid w:val="00EA073E"/>
    <w:rsid w:val="00EA0E70"/>
    <w:rsid w:val="00EA12E3"/>
    <w:rsid w:val="00EA17F8"/>
    <w:rsid w:val="00EA1B06"/>
    <w:rsid w:val="00EA1F3B"/>
    <w:rsid w:val="00EA21EE"/>
    <w:rsid w:val="00EA2E9A"/>
    <w:rsid w:val="00EA3654"/>
    <w:rsid w:val="00EA37FC"/>
    <w:rsid w:val="00EA3A98"/>
    <w:rsid w:val="00EA3B1C"/>
    <w:rsid w:val="00EA3EC7"/>
    <w:rsid w:val="00EA41FA"/>
    <w:rsid w:val="00EA50F8"/>
    <w:rsid w:val="00EA59ED"/>
    <w:rsid w:val="00EA59FA"/>
    <w:rsid w:val="00EA5E53"/>
    <w:rsid w:val="00EA6545"/>
    <w:rsid w:val="00EA6609"/>
    <w:rsid w:val="00EA68A7"/>
    <w:rsid w:val="00EA6A15"/>
    <w:rsid w:val="00EA6BEF"/>
    <w:rsid w:val="00EA6D22"/>
    <w:rsid w:val="00EA6DD9"/>
    <w:rsid w:val="00EA71BD"/>
    <w:rsid w:val="00EA7247"/>
    <w:rsid w:val="00EA728F"/>
    <w:rsid w:val="00EA760D"/>
    <w:rsid w:val="00EA7E62"/>
    <w:rsid w:val="00EB0060"/>
    <w:rsid w:val="00EB0115"/>
    <w:rsid w:val="00EB013F"/>
    <w:rsid w:val="00EB0F56"/>
    <w:rsid w:val="00EB1654"/>
    <w:rsid w:val="00EB1ACB"/>
    <w:rsid w:val="00EB1F48"/>
    <w:rsid w:val="00EB22E2"/>
    <w:rsid w:val="00EB239F"/>
    <w:rsid w:val="00EB2E20"/>
    <w:rsid w:val="00EB2FDD"/>
    <w:rsid w:val="00EB30DC"/>
    <w:rsid w:val="00EB3469"/>
    <w:rsid w:val="00EB3507"/>
    <w:rsid w:val="00EB3CF8"/>
    <w:rsid w:val="00EB453E"/>
    <w:rsid w:val="00EB4566"/>
    <w:rsid w:val="00EB48AA"/>
    <w:rsid w:val="00EB4A1D"/>
    <w:rsid w:val="00EB4B30"/>
    <w:rsid w:val="00EB4BED"/>
    <w:rsid w:val="00EB4FB5"/>
    <w:rsid w:val="00EB513F"/>
    <w:rsid w:val="00EB55E6"/>
    <w:rsid w:val="00EB58A3"/>
    <w:rsid w:val="00EB5C20"/>
    <w:rsid w:val="00EB5E4F"/>
    <w:rsid w:val="00EB6209"/>
    <w:rsid w:val="00EB635B"/>
    <w:rsid w:val="00EB64CE"/>
    <w:rsid w:val="00EB6746"/>
    <w:rsid w:val="00EB7629"/>
    <w:rsid w:val="00EC01D6"/>
    <w:rsid w:val="00EC0683"/>
    <w:rsid w:val="00EC1065"/>
    <w:rsid w:val="00EC1163"/>
    <w:rsid w:val="00EC235A"/>
    <w:rsid w:val="00EC2508"/>
    <w:rsid w:val="00EC2A82"/>
    <w:rsid w:val="00EC3982"/>
    <w:rsid w:val="00EC3AD7"/>
    <w:rsid w:val="00EC3BD7"/>
    <w:rsid w:val="00EC4C93"/>
    <w:rsid w:val="00EC5174"/>
    <w:rsid w:val="00EC5242"/>
    <w:rsid w:val="00EC53F8"/>
    <w:rsid w:val="00EC5D1C"/>
    <w:rsid w:val="00EC5D76"/>
    <w:rsid w:val="00EC61F1"/>
    <w:rsid w:val="00EC63F4"/>
    <w:rsid w:val="00EC6848"/>
    <w:rsid w:val="00EC6B58"/>
    <w:rsid w:val="00EC6F22"/>
    <w:rsid w:val="00EC7200"/>
    <w:rsid w:val="00EC7995"/>
    <w:rsid w:val="00EC7A76"/>
    <w:rsid w:val="00EC7BB5"/>
    <w:rsid w:val="00EC7F80"/>
    <w:rsid w:val="00ED00B2"/>
    <w:rsid w:val="00ED0AB5"/>
    <w:rsid w:val="00ED0EA6"/>
    <w:rsid w:val="00ED1263"/>
    <w:rsid w:val="00ED1420"/>
    <w:rsid w:val="00ED1443"/>
    <w:rsid w:val="00ED14EF"/>
    <w:rsid w:val="00ED16AB"/>
    <w:rsid w:val="00ED1785"/>
    <w:rsid w:val="00ED1CCB"/>
    <w:rsid w:val="00ED236E"/>
    <w:rsid w:val="00ED2402"/>
    <w:rsid w:val="00ED2835"/>
    <w:rsid w:val="00ED2E5E"/>
    <w:rsid w:val="00ED3A2F"/>
    <w:rsid w:val="00ED402D"/>
    <w:rsid w:val="00ED4361"/>
    <w:rsid w:val="00ED4C21"/>
    <w:rsid w:val="00ED4D6B"/>
    <w:rsid w:val="00ED4E89"/>
    <w:rsid w:val="00ED504B"/>
    <w:rsid w:val="00ED53E0"/>
    <w:rsid w:val="00ED5DD8"/>
    <w:rsid w:val="00ED614C"/>
    <w:rsid w:val="00ED6160"/>
    <w:rsid w:val="00ED6913"/>
    <w:rsid w:val="00ED6E3C"/>
    <w:rsid w:val="00ED6F4F"/>
    <w:rsid w:val="00ED7410"/>
    <w:rsid w:val="00ED743A"/>
    <w:rsid w:val="00ED747F"/>
    <w:rsid w:val="00ED74F5"/>
    <w:rsid w:val="00ED75D0"/>
    <w:rsid w:val="00ED7976"/>
    <w:rsid w:val="00EE026A"/>
    <w:rsid w:val="00EE0AB3"/>
    <w:rsid w:val="00EE13FB"/>
    <w:rsid w:val="00EE18A3"/>
    <w:rsid w:val="00EE192F"/>
    <w:rsid w:val="00EE1B9D"/>
    <w:rsid w:val="00EE276B"/>
    <w:rsid w:val="00EE3102"/>
    <w:rsid w:val="00EE3B64"/>
    <w:rsid w:val="00EE3F7E"/>
    <w:rsid w:val="00EE48B8"/>
    <w:rsid w:val="00EE4DA2"/>
    <w:rsid w:val="00EE57A5"/>
    <w:rsid w:val="00EE5AB4"/>
    <w:rsid w:val="00EE5DAA"/>
    <w:rsid w:val="00EE6121"/>
    <w:rsid w:val="00EE6276"/>
    <w:rsid w:val="00EE6435"/>
    <w:rsid w:val="00EE6662"/>
    <w:rsid w:val="00EE6D48"/>
    <w:rsid w:val="00EE760C"/>
    <w:rsid w:val="00EE7931"/>
    <w:rsid w:val="00EE7B59"/>
    <w:rsid w:val="00EF0592"/>
    <w:rsid w:val="00EF05BF"/>
    <w:rsid w:val="00EF0E5C"/>
    <w:rsid w:val="00EF1507"/>
    <w:rsid w:val="00EF155C"/>
    <w:rsid w:val="00EF1923"/>
    <w:rsid w:val="00EF1B26"/>
    <w:rsid w:val="00EF1E86"/>
    <w:rsid w:val="00EF2333"/>
    <w:rsid w:val="00EF308D"/>
    <w:rsid w:val="00EF3AA9"/>
    <w:rsid w:val="00EF3FFA"/>
    <w:rsid w:val="00EF4084"/>
    <w:rsid w:val="00EF427E"/>
    <w:rsid w:val="00EF4835"/>
    <w:rsid w:val="00EF54D6"/>
    <w:rsid w:val="00EF5872"/>
    <w:rsid w:val="00EF5D4C"/>
    <w:rsid w:val="00EF5E5A"/>
    <w:rsid w:val="00EF649F"/>
    <w:rsid w:val="00EF68CC"/>
    <w:rsid w:val="00EF69A2"/>
    <w:rsid w:val="00EF6C25"/>
    <w:rsid w:val="00EF6C8C"/>
    <w:rsid w:val="00F005CE"/>
    <w:rsid w:val="00F00CED"/>
    <w:rsid w:val="00F00EAC"/>
    <w:rsid w:val="00F00F02"/>
    <w:rsid w:val="00F010D1"/>
    <w:rsid w:val="00F015F7"/>
    <w:rsid w:val="00F0200F"/>
    <w:rsid w:val="00F0215B"/>
    <w:rsid w:val="00F028C7"/>
    <w:rsid w:val="00F02930"/>
    <w:rsid w:val="00F02A3B"/>
    <w:rsid w:val="00F02C0E"/>
    <w:rsid w:val="00F02E36"/>
    <w:rsid w:val="00F03463"/>
    <w:rsid w:val="00F0368E"/>
    <w:rsid w:val="00F03754"/>
    <w:rsid w:val="00F0378F"/>
    <w:rsid w:val="00F03C54"/>
    <w:rsid w:val="00F03C7C"/>
    <w:rsid w:val="00F04120"/>
    <w:rsid w:val="00F042AC"/>
    <w:rsid w:val="00F04876"/>
    <w:rsid w:val="00F05062"/>
    <w:rsid w:val="00F0537E"/>
    <w:rsid w:val="00F053EC"/>
    <w:rsid w:val="00F067A1"/>
    <w:rsid w:val="00F06ACE"/>
    <w:rsid w:val="00F06BDD"/>
    <w:rsid w:val="00F06EAA"/>
    <w:rsid w:val="00F06F89"/>
    <w:rsid w:val="00F070C1"/>
    <w:rsid w:val="00F07160"/>
    <w:rsid w:val="00F07504"/>
    <w:rsid w:val="00F07925"/>
    <w:rsid w:val="00F079A7"/>
    <w:rsid w:val="00F07A62"/>
    <w:rsid w:val="00F07EF9"/>
    <w:rsid w:val="00F100D8"/>
    <w:rsid w:val="00F101CB"/>
    <w:rsid w:val="00F105C0"/>
    <w:rsid w:val="00F109D0"/>
    <w:rsid w:val="00F11246"/>
    <w:rsid w:val="00F115D9"/>
    <w:rsid w:val="00F11AB4"/>
    <w:rsid w:val="00F11E96"/>
    <w:rsid w:val="00F12D89"/>
    <w:rsid w:val="00F12D9E"/>
    <w:rsid w:val="00F12F80"/>
    <w:rsid w:val="00F136D0"/>
    <w:rsid w:val="00F13869"/>
    <w:rsid w:val="00F140A0"/>
    <w:rsid w:val="00F1428A"/>
    <w:rsid w:val="00F143DD"/>
    <w:rsid w:val="00F1477E"/>
    <w:rsid w:val="00F14F21"/>
    <w:rsid w:val="00F150C6"/>
    <w:rsid w:val="00F155D1"/>
    <w:rsid w:val="00F15805"/>
    <w:rsid w:val="00F15C8F"/>
    <w:rsid w:val="00F164D0"/>
    <w:rsid w:val="00F16A73"/>
    <w:rsid w:val="00F177F1"/>
    <w:rsid w:val="00F1786A"/>
    <w:rsid w:val="00F17F0C"/>
    <w:rsid w:val="00F2072D"/>
    <w:rsid w:val="00F2094C"/>
    <w:rsid w:val="00F20A7F"/>
    <w:rsid w:val="00F20C83"/>
    <w:rsid w:val="00F216A7"/>
    <w:rsid w:val="00F21813"/>
    <w:rsid w:val="00F21923"/>
    <w:rsid w:val="00F23E60"/>
    <w:rsid w:val="00F24011"/>
    <w:rsid w:val="00F24168"/>
    <w:rsid w:val="00F243BC"/>
    <w:rsid w:val="00F244B5"/>
    <w:rsid w:val="00F24905"/>
    <w:rsid w:val="00F24DAB"/>
    <w:rsid w:val="00F255FF"/>
    <w:rsid w:val="00F259D7"/>
    <w:rsid w:val="00F25AC1"/>
    <w:rsid w:val="00F26239"/>
    <w:rsid w:val="00F26312"/>
    <w:rsid w:val="00F2737F"/>
    <w:rsid w:val="00F27588"/>
    <w:rsid w:val="00F27824"/>
    <w:rsid w:val="00F27A8E"/>
    <w:rsid w:val="00F30FAE"/>
    <w:rsid w:val="00F31105"/>
    <w:rsid w:val="00F31221"/>
    <w:rsid w:val="00F31D6C"/>
    <w:rsid w:val="00F31E98"/>
    <w:rsid w:val="00F32427"/>
    <w:rsid w:val="00F325B7"/>
    <w:rsid w:val="00F32C84"/>
    <w:rsid w:val="00F32D68"/>
    <w:rsid w:val="00F332E3"/>
    <w:rsid w:val="00F33347"/>
    <w:rsid w:val="00F335C8"/>
    <w:rsid w:val="00F3367C"/>
    <w:rsid w:val="00F33E54"/>
    <w:rsid w:val="00F33ED2"/>
    <w:rsid w:val="00F34292"/>
    <w:rsid w:val="00F34310"/>
    <w:rsid w:val="00F3482C"/>
    <w:rsid w:val="00F35B86"/>
    <w:rsid w:val="00F36236"/>
    <w:rsid w:val="00F367FD"/>
    <w:rsid w:val="00F37290"/>
    <w:rsid w:val="00F377DB"/>
    <w:rsid w:val="00F3790A"/>
    <w:rsid w:val="00F37BC5"/>
    <w:rsid w:val="00F37E23"/>
    <w:rsid w:val="00F37E55"/>
    <w:rsid w:val="00F401FD"/>
    <w:rsid w:val="00F408A3"/>
    <w:rsid w:val="00F410B9"/>
    <w:rsid w:val="00F417AA"/>
    <w:rsid w:val="00F42210"/>
    <w:rsid w:val="00F425AC"/>
    <w:rsid w:val="00F42A0A"/>
    <w:rsid w:val="00F42B9F"/>
    <w:rsid w:val="00F42D8A"/>
    <w:rsid w:val="00F434D7"/>
    <w:rsid w:val="00F437F8"/>
    <w:rsid w:val="00F4396B"/>
    <w:rsid w:val="00F44858"/>
    <w:rsid w:val="00F44D61"/>
    <w:rsid w:val="00F44DC1"/>
    <w:rsid w:val="00F45855"/>
    <w:rsid w:val="00F45B86"/>
    <w:rsid w:val="00F462C5"/>
    <w:rsid w:val="00F4636F"/>
    <w:rsid w:val="00F464F6"/>
    <w:rsid w:val="00F46675"/>
    <w:rsid w:val="00F46D3B"/>
    <w:rsid w:val="00F47106"/>
    <w:rsid w:val="00F472AF"/>
    <w:rsid w:val="00F47CAB"/>
    <w:rsid w:val="00F50229"/>
    <w:rsid w:val="00F5067C"/>
    <w:rsid w:val="00F50FEE"/>
    <w:rsid w:val="00F51949"/>
    <w:rsid w:val="00F522F6"/>
    <w:rsid w:val="00F526D7"/>
    <w:rsid w:val="00F5287A"/>
    <w:rsid w:val="00F5397A"/>
    <w:rsid w:val="00F53A62"/>
    <w:rsid w:val="00F53C7D"/>
    <w:rsid w:val="00F549E6"/>
    <w:rsid w:val="00F54A4C"/>
    <w:rsid w:val="00F54EAD"/>
    <w:rsid w:val="00F552D6"/>
    <w:rsid w:val="00F553E1"/>
    <w:rsid w:val="00F553F6"/>
    <w:rsid w:val="00F554B2"/>
    <w:rsid w:val="00F5574E"/>
    <w:rsid w:val="00F558BA"/>
    <w:rsid w:val="00F55A8C"/>
    <w:rsid w:val="00F55E1E"/>
    <w:rsid w:val="00F56886"/>
    <w:rsid w:val="00F56BE8"/>
    <w:rsid w:val="00F56E91"/>
    <w:rsid w:val="00F5701E"/>
    <w:rsid w:val="00F570BD"/>
    <w:rsid w:val="00F579E4"/>
    <w:rsid w:val="00F57E70"/>
    <w:rsid w:val="00F60059"/>
    <w:rsid w:val="00F60329"/>
    <w:rsid w:val="00F612BD"/>
    <w:rsid w:val="00F614D8"/>
    <w:rsid w:val="00F61563"/>
    <w:rsid w:val="00F63182"/>
    <w:rsid w:val="00F63582"/>
    <w:rsid w:val="00F63DD8"/>
    <w:rsid w:val="00F64295"/>
    <w:rsid w:val="00F64A01"/>
    <w:rsid w:val="00F64C9E"/>
    <w:rsid w:val="00F64FF8"/>
    <w:rsid w:val="00F65929"/>
    <w:rsid w:val="00F65930"/>
    <w:rsid w:val="00F66AFA"/>
    <w:rsid w:val="00F66D2E"/>
    <w:rsid w:val="00F66F0F"/>
    <w:rsid w:val="00F66F1A"/>
    <w:rsid w:val="00F676F5"/>
    <w:rsid w:val="00F6798E"/>
    <w:rsid w:val="00F705E1"/>
    <w:rsid w:val="00F71319"/>
    <w:rsid w:val="00F7158E"/>
    <w:rsid w:val="00F71B4D"/>
    <w:rsid w:val="00F7207D"/>
    <w:rsid w:val="00F7270E"/>
    <w:rsid w:val="00F72AB3"/>
    <w:rsid w:val="00F73C9A"/>
    <w:rsid w:val="00F74568"/>
    <w:rsid w:val="00F747D8"/>
    <w:rsid w:val="00F74D94"/>
    <w:rsid w:val="00F74E7E"/>
    <w:rsid w:val="00F757F1"/>
    <w:rsid w:val="00F75A29"/>
    <w:rsid w:val="00F75A51"/>
    <w:rsid w:val="00F76667"/>
    <w:rsid w:val="00F76E23"/>
    <w:rsid w:val="00F775CC"/>
    <w:rsid w:val="00F775E9"/>
    <w:rsid w:val="00F77AB3"/>
    <w:rsid w:val="00F77FAA"/>
    <w:rsid w:val="00F77FF9"/>
    <w:rsid w:val="00F800E5"/>
    <w:rsid w:val="00F8026A"/>
    <w:rsid w:val="00F80965"/>
    <w:rsid w:val="00F80A5B"/>
    <w:rsid w:val="00F80CCE"/>
    <w:rsid w:val="00F8104B"/>
    <w:rsid w:val="00F8191F"/>
    <w:rsid w:val="00F819D2"/>
    <w:rsid w:val="00F81A22"/>
    <w:rsid w:val="00F81FED"/>
    <w:rsid w:val="00F8372E"/>
    <w:rsid w:val="00F83901"/>
    <w:rsid w:val="00F83B05"/>
    <w:rsid w:val="00F83DCC"/>
    <w:rsid w:val="00F847FA"/>
    <w:rsid w:val="00F848D4"/>
    <w:rsid w:val="00F8494F"/>
    <w:rsid w:val="00F8498D"/>
    <w:rsid w:val="00F84BB1"/>
    <w:rsid w:val="00F84C4C"/>
    <w:rsid w:val="00F84D55"/>
    <w:rsid w:val="00F84DC2"/>
    <w:rsid w:val="00F84F1D"/>
    <w:rsid w:val="00F851A1"/>
    <w:rsid w:val="00F8576D"/>
    <w:rsid w:val="00F85810"/>
    <w:rsid w:val="00F85B3D"/>
    <w:rsid w:val="00F85C29"/>
    <w:rsid w:val="00F85F2C"/>
    <w:rsid w:val="00F8624A"/>
    <w:rsid w:val="00F8631B"/>
    <w:rsid w:val="00F86D0C"/>
    <w:rsid w:val="00F8720A"/>
    <w:rsid w:val="00F873E0"/>
    <w:rsid w:val="00F87A56"/>
    <w:rsid w:val="00F900CE"/>
    <w:rsid w:val="00F9060C"/>
    <w:rsid w:val="00F9192A"/>
    <w:rsid w:val="00F91953"/>
    <w:rsid w:val="00F91D73"/>
    <w:rsid w:val="00F91EE1"/>
    <w:rsid w:val="00F92192"/>
    <w:rsid w:val="00F9223E"/>
    <w:rsid w:val="00F92565"/>
    <w:rsid w:val="00F92857"/>
    <w:rsid w:val="00F929D7"/>
    <w:rsid w:val="00F93A76"/>
    <w:rsid w:val="00F94413"/>
    <w:rsid w:val="00F945CC"/>
    <w:rsid w:val="00F94EC5"/>
    <w:rsid w:val="00F9550D"/>
    <w:rsid w:val="00F961A2"/>
    <w:rsid w:val="00F963F7"/>
    <w:rsid w:val="00F9661B"/>
    <w:rsid w:val="00F96BF4"/>
    <w:rsid w:val="00F971F2"/>
    <w:rsid w:val="00F972D7"/>
    <w:rsid w:val="00F97831"/>
    <w:rsid w:val="00FA03BB"/>
    <w:rsid w:val="00FA1418"/>
    <w:rsid w:val="00FA1716"/>
    <w:rsid w:val="00FA1C2F"/>
    <w:rsid w:val="00FA1EF1"/>
    <w:rsid w:val="00FA27EC"/>
    <w:rsid w:val="00FA2A87"/>
    <w:rsid w:val="00FA2EA6"/>
    <w:rsid w:val="00FA3413"/>
    <w:rsid w:val="00FA38AD"/>
    <w:rsid w:val="00FA4174"/>
    <w:rsid w:val="00FA453E"/>
    <w:rsid w:val="00FA4559"/>
    <w:rsid w:val="00FA4619"/>
    <w:rsid w:val="00FA4ED8"/>
    <w:rsid w:val="00FA4F63"/>
    <w:rsid w:val="00FA4FF8"/>
    <w:rsid w:val="00FA57E9"/>
    <w:rsid w:val="00FA5918"/>
    <w:rsid w:val="00FA5B55"/>
    <w:rsid w:val="00FA68E2"/>
    <w:rsid w:val="00FA73F7"/>
    <w:rsid w:val="00FB023D"/>
    <w:rsid w:val="00FB04E2"/>
    <w:rsid w:val="00FB0C47"/>
    <w:rsid w:val="00FB0D96"/>
    <w:rsid w:val="00FB1429"/>
    <w:rsid w:val="00FB16D7"/>
    <w:rsid w:val="00FB20DF"/>
    <w:rsid w:val="00FB2228"/>
    <w:rsid w:val="00FB23F2"/>
    <w:rsid w:val="00FB2447"/>
    <w:rsid w:val="00FB2587"/>
    <w:rsid w:val="00FB2CFC"/>
    <w:rsid w:val="00FB2FB6"/>
    <w:rsid w:val="00FB3433"/>
    <w:rsid w:val="00FB352D"/>
    <w:rsid w:val="00FB3898"/>
    <w:rsid w:val="00FB39E8"/>
    <w:rsid w:val="00FB3AB8"/>
    <w:rsid w:val="00FB4253"/>
    <w:rsid w:val="00FB4401"/>
    <w:rsid w:val="00FB45C0"/>
    <w:rsid w:val="00FB4601"/>
    <w:rsid w:val="00FB4671"/>
    <w:rsid w:val="00FB46A5"/>
    <w:rsid w:val="00FB4844"/>
    <w:rsid w:val="00FB4CFA"/>
    <w:rsid w:val="00FB50AF"/>
    <w:rsid w:val="00FB518B"/>
    <w:rsid w:val="00FB5D76"/>
    <w:rsid w:val="00FB74A2"/>
    <w:rsid w:val="00FB78FF"/>
    <w:rsid w:val="00FB7930"/>
    <w:rsid w:val="00FB7E85"/>
    <w:rsid w:val="00FC0024"/>
    <w:rsid w:val="00FC03BD"/>
    <w:rsid w:val="00FC0675"/>
    <w:rsid w:val="00FC0DAB"/>
    <w:rsid w:val="00FC0FEE"/>
    <w:rsid w:val="00FC107B"/>
    <w:rsid w:val="00FC18CF"/>
    <w:rsid w:val="00FC1D5C"/>
    <w:rsid w:val="00FC2306"/>
    <w:rsid w:val="00FC245B"/>
    <w:rsid w:val="00FC24C1"/>
    <w:rsid w:val="00FC2EA1"/>
    <w:rsid w:val="00FC30E5"/>
    <w:rsid w:val="00FC3D60"/>
    <w:rsid w:val="00FC3E44"/>
    <w:rsid w:val="00FC4468"/>
    <w:rsid w:val="00FC47A5"/>
    <w:rsid w:val="00FC4930"/>
    <w:rsid w:val="00FC51C6"/>
    <w:rsid w:val="00FC5313"/>
    <w:rsid w:val="00FC55A8"/>
    <w:rsid w:val="00FC5732"/>
    <w:rsid w:val="00FC5920"/>
    <w:rsid w:val="00FC5D65"/>
    <w:rsid w:val="00FC6345"/>
    <w:rsid w:val="00FC6970"/>
    <w:rsid w:val="00FC6E97"/>
    <w:rsid w:val="00FC752F"/>
    <w:rsid w:val="00FC78E0"/>
    <w:rsid w:val="00FC798B"/>
    <w:rsid w:val="00FC79C8"/>
    <w:rsid w:val="00FC79E5"/>
    <w:rsid w:val="00FC7A58"/>
    <w:rsid w:val="00FC7C43"/>
    <w:rsid w:val="00FD021D"/>
    <w:rsid w:val="00FD04D2"/>
    <w:rsid w:val="00FD13E4"/>
    <w:rsid w:val="00FD14EF"/>
    <w:rsid w:val="00FD1A36"/>
    <w:rsid w:val="00FD2550"/>
    <w:rsid w:val="00FD3247"/>
    <w:rsid w:val="00FD34BD"/>
    <w:rsid w:val="00FD3927"/>
    <w:rsid w:val="00FD44D4"/>
    <w:rsid w:val="00FD4AF8"/>
    <w:rsid w:val="00FD55A1"/>
    <w:rsid w:val="00FD59D6"/>
    <w:rsid w:val="00FD59F6"/>
    <w:rsid w:val="00FD5DC3"/>
    <w:rsid w:val="00FD67B8"/>
    <w:rsid w:val="00FD6C93"/>
    <w:rsid w:val="00FD6FDE"/>
    <w:rsid w:val="00FD707E"/>
    <w:rsid w:val="00FD71D2"/>
    <w:rsid w:val="00FD7ACD"/>
    <w:rsid w:val="00FE04AF"/>
    <w:rsid w:val="00FE05F2"/>
    <w:rsid w:val="00FE08CD"/>
    <w:rsid w:val="00FE0A35"/>
    <w:rsid w:val="00FE12E1"/>
    <w:rsid w:val="00FE13B7"/>
    <w:rsid w:val="00FE15F2"/>
    <w:rsid w:val="00FE1D74"/>
    <w:rsid w:val="00FE1DE5"/>
    <w:rsid w:val="00FE2322"/>
    <w:rsid w:val="00FE269F"/>
    <w:rsid w:val="00FE2E9D"/>
    <w:rsid w:val="00FE3327"/>
    <w:rsid w:val="00FE36BB"/>
    <w:rsid w:val="00FE36FD"/>
    <w:rsid w:val="00FE3896"/>
    <w:rsid w:val="00FE40B3"/>
    <w:rsid w:val="00FE49CD"/>
    <w:rsid w:val="00FE4AB1"/>
    <w:rsid w:val="00FE4B66"/>
    <w:rsid w:val="00FE4F81"/>
    <w:rsid w:val="00FE5640"/>
    <w:rsid w:val="00FE581A"/>
    <w:rsid w:val="00FE592B"/>
    <w:rsid w:val="00FE602F"/>
    <w:rsid w:val="00FE6B2F"/>
    <w:rsid w:val="00FE6C89"/>
    <w:rsid w:val="00FE6D1B"/>
    <w:rsid w:val="00FE6E6B"/>
    <w:rsid w:val="00FE7112"/>
    <w:rsid w:val="00FE7A4E"/>
    <w:rsid w:val="00FF01B5"/>
    <w:rsid w:val="00FF03BA"/>
    <w:rsid w:val="00FF0E6E"/>
    <w:rsid w:val="00FF112B"/>
    <w:rsid w:val="00FF1308"/>
    <w:rsid w:val="00FF1453"/>
    <w:rsid w:val="00FF194B"/>
    <w:rsid w:val="00FF244A"/>
    <w:rsid w:val="00FF3060"/>
    <w:rsid w:val="00FF3846"/>
    <w:rsid w:val="00FF3C61"/>
    <w:rsid w:val="00FF49EB"/>
    <w:rsid w:val="00FF4DBC"/>
    <w:rsid w:val="00FF4DE7"/>
    <w:rsid w:val="00FF55A5"/>
    <w:rsid w:val="00FF5AA7"/>
    <w:rsid w:val="00FF5F13"/>
    <w:rsid w:val="00FF6292"/>
    <w:rsid w:val="00FF6A1A"/>
    <w:rsid w:val="00FF6D5D"/>
    <w:rsid w:val="00FF6F4A"/>
    <w:rsid w:val="00FF70F5"/>
    <w:rsid w:val="00FF70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fillcolor="white">
      <v:fill color="white"/>
      <o:colormru v:ext="edit" colors="#cacaca,#d5d5d5,#cecece"/>
    </o:shapedefaults>
    <o:shapelayout v:ext="edit">
      <o:idmap v:ext="edit" data="1"/>
    </o:shapelayout>
  </w:shapeDefaults>
  <w:decimalSymbol w:val="."/>
  <w:listSeparator w:val=","/>
  <w14:docId w14:val="33441ECC"/>
  <w15:docId w15:val="{76899817-6E31-435D-BF4C-7F81373CC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BD420F"/>
    <w:pPr>
      <w:spacing w:before="60" w:after="60"/>
    </w:pPr>
    <w:rPr>
      <w:lang w:eastAsia="en-US"/>
    </w:rPr>
  </w:style>
  <w:style w:type="paragraph" w:styleId="1">
    <w:name w:val="heading 1"/>
    <w:aliases w:val="H1,1. heading 1,标准章,h1,app heading 1,l1,Huvudrubrik,R1,H11,Otsikko 1,Sec1,1st level,h11,1st level1,h12,1st level2,h13,1st level3,h14,1st level4,h15,1st level5,h16,1st level6,h17,1st level7,h18,1st level8,h111,1st level11,h121,1st level21,h131,章节,1"/>
    <w:basedOn w:val="a4"/>
    <w:next w:val="a4"/>
    <w:autoRedefine/>
    <w:qFormat/>
    <w:rsid w:val="00326BE1"/>
    <w:pPr>
      <w:keepNext/>
      <w:keepLines/>
      <w:numPr>
        <w:numId w:val="25"/>
      </w:numPr>
      <w:spacing w:before="240"/>
      <w:outlineLvl w:val="0"/>
    </w:pPr>
    <w:rPr>
      <w:rFonts w:ascii="Arial" w:hAnsi="Arial"/>
      <w:b/>
      <w:kern w:val="28"/>
      <w:sz w:val="32"/>
    </w:rPr>
  </w:style>
  <w:style w:type="paragraph" w:styleId="21">
    <w:name w:val="heading 2"/>
    <w:aliases w:val="H2,UNDERRUBRIK 1-2,Head2A,2,h2,1.1  heading 2,2nd level,õberschrift 2,l2,I2,l2+toc 2,12,Heading 3 2,heading 2,h:2,h:2app,T2,A,Header 2,Level 2 Head,节,list 2,heading 2+ Indent: Left 0.25 in,PIM2,Heading 2 Hidden,Heading 2 CCBS,Titre3,HD2,H,H21,h,R2"/>
    <w:basedOn w:val="a4"/>
    <w:next w:val="SRS"/>
    <w:autoRedefine/>
    <w:qFormat/>
    <w:rsid w:val="001F6E32"/>
    <w:pPr>
      <w:keepNext/>
      <w:numPr>
        <w:ilvl w:val="1"/>
        <w:numId w:val="1"/>
      </w:numPr>
      <w:spacing w:before="180" w:after="120"/>
      <w:outlineLvl w:val="1"/>
    </w:pPr>
    <w:rPr>
      <w:rFonts w:ascii="Arial" w:hAnsi="Arial"/>
      <w:b/>
      <w:sz w:val="28"/>
      <w:lang w:eastAsia="zh-CN"/>
    </w:rPr>
  </w:style>
  <w:style w:type="paragraph" w:styleId="31">
    <w:name w:val="heading 3"/>
    <w:aliases w:val="H3,Underrubrik2,h3,1.1.1 Heading 3,l3,CT,sect1.2.3,Level 3 Head,3,3rd level,Head 3,l3+toc 3,heading 3,hello,heading 3 + Indent: Left 0.25 in,h:3,Kop 3V,list 3,level_3,PIM 3,Heading 3 - old,sect1.2.31,sect1.2.32,sect1.2.311,sect1.2.33,b3,alltoc"/>
    <w:basedOn w:val="a4"/>
    <w:next w:val="SRS"/>
    <w:link w:val="3Char"/>
    <w:autoRedefine/>
    <w:qFormat/>
    <w:rsid w:val="008634D8"/>
    <w:pPr>
      <w:keepNext/>
      <w:numPr>
        <w:ilvl w:val="2"/>
        <w:numId w:val="1"/>
      </w:numPr>
      <w:tabs>
        <w:tab w:val="left" w:pos="709"/>
      </w:tabs>
      <w:spacing w:before="120" w:after="120" w:line="360" w:lineRule="auto"/>
      <w:ind w:hanging="1997"/>
      <w:outlineLvl w:val="2"/>
    </w:pPr>
    <w:rPr>
      <w:b/>
      <w:sz w:val="26"/>
      <w:lang w:eastAsia="zh-CN"/>
    </w:rPr>
  </w:style>
  <w:style w:type="paragraph" w:styleId="41">
    <w:name w:val="heading 4"/>
    <w:aliases w:val="H4,h4,H41,h41,H42,h42,H43,h43,H411,h411,H421,h421,H44,h44,H412,h412,H422,h422,H431,h431,H45,h45,H413,h413,H423,h423,H432,h432,H46,h46,H47,h47,Memo Heading 4,1.1.1.1 Heading 4,I4,l4,l4+toc4,Normal4,heading 4,heading 4 + Indent: Left 0.5 in,rh1,bl"/>
    <w:basedOn w:val="a4"/>
    <w:next w:val="a4"/>
    <w:link w:val="4Char"/>
    <w:autoRedefine/>
    <w:qFormat/>
    <w:rsid w:val="00D65C9E"/>
    <w:pPr>
      <w:keepNext/>
      <w:numPr>
        <w:ilvl w:val="3"/>
        <w:numId w:val="1"/>
      </w:numPr>
      <w:spacing w:before="120"/>
      <w:outlineLvl w:val="3"/>
    </w:pPr>
    <w:rPr>
      <w:b/>
      <w:sz w:val="24"/>
      <w:szCs w:val="24"/>
      <w:lang w:eastAsia="zh-CN"/>
    </w:rPr>
  </w:style>
  <w:style w:type="paragraph" w:styleId="50">
    <w:name w:val="heading 5"/>
    <w:aliases w:val="h5,heading 5 + Indent: Left 0.5 in,IS41 Heading 5,H5,heading 5,PIM 5,Second Subheading,dash,ds,dd,Roman list,口,口1,口2,l5+toc5,Numbered Sub-list,一,正文五级标题,5,Block Label,ASAPHeading 5,h51,heading 51,h52,heading 52,h53,heading 53,l5,hm,Table label,mh2"/>
    <w:basedOn w:val="a4"/>
    <w:next w:val="a4"/>
    <w:link w:val="5Char"/>
    <w:qFormat/>
    <w:rsid w:val="00531C3A"/>
    <w:pPr>
      <w:numPr>
        <w:ilvl w:val="4"/>
        <w:numId w:val="1"/>
      </w:numPr>
      <w:spacing w:before="120" w:after="120"/>
      <w:outlineLvl w:val="4"/>
    </w:pPr>
    <w:rPr>
      <w:b/>
      <w:sz w:val="22"/>
    </w:rPr>
  </w:style>
  <w:style w:type="paragraph" w:styleId="6">
    <w:name w:val="heading 6"/>
    <w:aliases w:val="h6,heading 6,Third Subheading,Bullet list,L6,H6,PIM 6,BOD 4,正文六级标题,l6,hsm,submodule heading,ToolsHeading 6,h61,heading 61,Legal Level 1.,[Heading 6],标题 6(ALT+6),第五层条,原始内容,6,(I),•H6,Ref Heading 3,rh3,Ref Heading 31,rh31,H61,DO NOT USE_h6,sub-dash,sd"/>
    <w:basedOn w:val="a4"/>
    <w:next w:val="a4"/>
    <w:link w:val="6Char"/>
    <w:rsid w:val="00531C3A"/>
    <w:pPr>
      <w:keepNext/>
      <w:numPr>
        <w:ilvl w:val="5"/>
        <w:numId w:val="1"/>
      </w:numPr>
      <w:jc w:val="center"/>
      <w:outlineLvl w:val="5"/>
    </w:pPr>
    <w:rPr>
      <w:b/>
      <w:sz w:val="18"/>
    </w:rPr>
  </w:style>
  <w:style w:type="paragraph" w:styleId="7">
    <w:name w:val="heading 7"/>
    <w:aliases w:val="letter list,不用,H TIMES1,PIM 7,H7,h7,1.标题 6,PIM 71,H71,PIM 72,H72,PIM 73,PIM 74,PIM 75,H73,PIM 711,H711,PIM 721,H721,PIM 731,PIM 741,PIM 76,H74,PIM 712,H712,PIM 722,H722,PIM 732,PIM 742,PIM 77,H75,PIM 713,H713,PIM 723,H723,PIM 733,PIM 743,L7,cn,cnc"/>
    <w:basedOn w:val="a4"/>
    <w:next w:val="a4"/>
    <w:qFormat/>
    <w:rsid w:val="00531C3A"/>
    <w:pPr>
      <w:keepNext/>
      <w:numPr>
        <w:ilvl w:val="6"/>
        <w:numId w:val="1"/>
      </w:numPr>
      <w:outlineLvl w:val="6"/>
    </w:pPr>
    <w:rPr>
      <w:b/>
      <w:u w:val="single"/>
    </w:rPr>
  </w:style>
  <w:style w:type="paragraph" w:styleId="8">
    <w:name w:val="heading 8"/>
    <w:aliases w:val="标题6,不用8,H8,h8,注意框体,H81,H82,H83,H811,H821,H84,H812,H822,H85,H813,H823,Legal Level 1.1.1.,ITT t8,PA Appendix Minor,ctp,Caption text (page-wide),Center Bold,Center Bold1,Center Bold2,Center Bold3,Center Bold4,Center Bold5,Center Bold6, action, action1"/>
    <w:basedOn w:val="a4"/>
    <w:next w:val="a4"/>
    <w:qFormat/>
    <w:rsid w:val="00531C3A"/>
    <w:pPr>
      <w:keepNext/>
      <w:numPr>
        <w:ilvl w:val="7"/>
        <w:numId w:val="1"/>
      </w:numPr>
      <w:outlineLvl w:val="7"/>
    </w:pPr>
    <w:rPr>
      <w:i/>
    </w:rPr>
  </w:style>
  <w:style w:type="paragraph" w:styleId="9">
    <w:name w:val="heading 9"/>
    <w:aliases w:val="tt,table title,标题 45,Appendix,HelpTable,不用9,PIM 9,H9,h9,huh,PIM 91,H91,PIM 92,H92,PIM 93,PIM 94,PIM 95,H93,PIM 911,H911,PIM 921,H921,PIM 931,PIM 941,PIM 96,H94,PIM 912,H912,PIM 922,H922,PIM 932,PIM 942,PIM 97,H95,PIM 913,H913,PIM 923,H923,三级标题,ctc"/>
    <w:basedOn w:val="a4"/>
    <w:next w:val="a4"/>
    <w:qFormat/>
    <w:rsid w:val="00531C3A"/>
    <w:pPr>
      <w:keepNext/>
      <w:numPr>
        <w:ilvl w:val="8"/>
        <w:numId w:val="1"/>
      </w:numPr>
      <w:outlineLvl w:val="8"/>
    </w:pPr>
    <w:rPr>
      <w:b/>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SRS">
    <w:name w:val="SRS 正文"/>
    <w:basedOn w:val="a4"/>
    <w:autoRedefine/>
    <w:qFormat/>
    <w:rsid w:val="00C9131E"/>
    <w:pPr>
      <w:tabs>
        <w:tab w:val="left" w:pos="1215"/>
      </w:tabs>
      <w:spacing w:line="360" w:lineRule="auto"/>
      <w:ind w:right="240"/>
    </w:pPr>
    <w:rPr>
      <w:rFonts w:asciiTheme="minorEastAsia" w:eastAsiaTheme="minorEastAsia" w:hAnsiTheme="minorEastAsia"/>
      <w:bCs/>
      <w:noProof/>
      <w:sz w:val="21"/>
      <w:szCs w:val="22"/>
      <w:shd w:val="clear" w:color="auto" w:fill="FFFFFF"/>
      <w:lang w:eastAsia="zh-CN"/>
    </w:rPr>
  </w:style>
  <w:style w:type="paragraph" w:styleId="a8">
    <w:name w:val="header"/>
    <w:aliases w:val="header odd"/>
    <w:basedOn w:val="a4"/>
    <w:link w:val="Char"/>
    <w:rsid w:val="00531C3A"/>
    <w:pPr>
      <w:tabs>
        <w:tab w:val="center" w:pos="4320"/>
        <w:tab w:val="right" w:pos="8640"/>
      </w:tabs>
      <w:spacing w:before="120"/>
    </w:pPr>
  </w:style>
  <w:style w:type="paragraph" w:styleId="42">
    <w:name w:val="toc 4"/>
    <w:basedOn w:val="a4"/>
    <w:next w:val="a4"/>
    <w:autoRedefine/>
    <w:semiHidden/>
    <w:rsid w:val="00531C3A"/>
    <w:pPr>
      <w:spacing w:before="0" w:after="0"/>
      <w:ind w:left="600"/>
    </w:pPr>
    <w:rPr>
      <w:rFonts w:asciiTheme="minorHAnsi" w:hAnsiTheme="minorHAnsi"/>
      <w:sz w:val="18"/>
      <w:szCs w:val="18"/>
    </w:rPr>
  </w:style>
  <w:style w:type="paragraph" w:styleId="a9">
    <w:name w:val="table of figures"/>
    <w:basedOn w:val="a4"/>
    <w:next w:val="a4"/>
    <w:semiHidden/>
    <w:rsid w:val="00531C3A"/>
    <w:pPr>
      <w:spacing w:before="0" w:after="0"/>
      <w:ind w:left="400" w:hanging="400"/>
    </w:pPr>
    <w:rPr>
      <w:smallCaps/>
      <w:szCs w:val="24"/>
    </w:rPr>
  </w:style>
  <w:style w:type="paragraph" w:customStyle="1" w:styleId="Table">
    <w:name w:val="Table"/>
    <w:basedOn w:val="a4"/>
    <w:rsid w:val="00531C3A"/>
    <w:pPr>
      <w:spacing w:before="20" w:after="20"/>
    </w:pPr>
  </w:style>
  <w:style w:type="paragraph" w:styleId="aa">
    <w:name w:val="caption"/>
    <w:aliases w:val="表题题注"/>
    <w:basedOn w:val="a4"/>
    <w:next w:val="a4"/>
    <w:qFormat/>
    <w:rsid w:val="00531C3A"/>
    <w:pPr>
      <w:spacing w:before="120" w:after="120"/>
    </w:pPr>
    <w:rPr>
      <w:b/>
    </w:rPr>
  </w:style>
  <w:style w:type="paragraph" w:styleId="ab">
    <w:name w:val="footnote text"/>
    <w:basedOn w:val="a4"/>
    <w:semiHidden/>
    <w:rsid w:val="00531C3A"/>
    <w:rPr>
      <w:rFonts w:ascii="Arial" w:hAnsi="Arial"/>
      <w:sz w:val="18"/>
    </w:rPr>
  </w:style>
  <w:style w:type="paragraph" w:styleId="22">
    <w:name w:val="Body Text Indent 2"/>
    <w:basedOn w:val="a4"/>
    <w:rsid w:val="00531C3A"/>
    <w:pPr>
      <w:spacing w:before="120"/>
      <w:ind w:left="720"/>
    </w:pPr>
  </w:style>
  <w:style w:type="paragraph" w:customStyle="1" w:styleId="Heading2-Appendix">
    <w:name w:val="Heading 2 - Appendix"/>
    <w:basedOn w:val="1"/>
    <w:next w:val="a4"/>
    <w:rsid w:val="00531C3A"/>
    <w:pPr>
      <w:numPr>
        <w:numId w:val="0"/>
      </w:numPr>
      <w:spacing w:before="160" w:after="160"/>
    </w:pPr>
  </w:style>
  <w:style w:type="paragraph" w:styleId="ac">
    <w:name w:val="footer"/>
    <w:basedOn w:val="a4"/>
    <w:rsid w:val="00531C3A"/>
    <w:pPr>
      <w:tabs>
        <w:tab w:val="center" w:pos="4320"/>
        <w:tab w:val="right" w:pos="8640"/>
      </w:tabs>
      <w:spacing w:before="120"/>
    </w:pPr>
  </w:style>
  <w:style w:type="paragraph" w:styleId="ad">
    <w:name w:val="Body Text Indent"/>
    <w:basedOn w:val="a4"/>
    <w:rsid w:val="00531C3A"/>
    <w:pPr>
      <w:ind w:left="1440"/>
    </w:pPr>
  </w:style>
  <w:style w:type="paragraph" w:styleId="33">
    <w:name w:val="Body Text Indent 3"/>
    <w:basedOn w:val="a4"/>
    <w:rsid w:val="00531C3A"/>
    <w:pPr>
      <w:ind w:left="1224"/>
    </w:pPr>
  </w:style>
  <w:style w:type="paragraph" w:styleId="10">
    <w:name w:val="toc 1"/>
    <w:next w:val="a4"/>
    <w:autoRedefine/>
    <w:uiPriority w:val="39"/>
    <w:rsid w:val="00364ADA"/>
    <w:pPr>
      <w:tabs>
        <w:tab w:val="left" w:pos="400"/>
        <w:tab w:val="right" w:leader="dot" w:pos="8290"/>
      </w:tabs>
      <w:spacing w:before="120" w:line="276" w:lineRule="auto"/>
    </w:pPr>
    <w:rPr>
      <w:rFonts w:asciiTheme="minorHAnsi" w:hAnsiTheme="minorHAnsi"/>
      <w:b/>
      <w:caps/>
      <w:sz w:val="22"/>
      <w:szCs w:val="22"/>
      <w:lang w:eastAsia="en-US"/>
    </w:rPr>
  </w:style>
  <w:style w:type="paragraph" w:styleId="23">
    <w:name w:val="toc 2"/>
    <w:next w:val="a4"/>
    <w:autoRedefine/>
    <w:uiPriority w:val="39"/>
    <w:rsid w:val="00531C3A"/>
    <w:pPr>
      <w:ind w:left="200"/>
    </w:pPr>
    <w:rPr>
      <w:rFonts w:asciiTheme="minorHAnsi" w:hAnsiTheme="minorHAnsi"/>
      <w:smallCaps/>
      <w:sz w:val="22"/>
      <w:szCs w:val="22"/>
      <w:lang w:eastAsia="en-US"/>
    </w:rPr>
  </w:style>
  <w:style w:type="paragraph" w:styleId="34">
    <w:name w:val="toc 3"/>
    <w:next w:val="a4"/>
    <w:autoRedefine/>
    <w:uiPriority w:val="39"/>
    <w:rsid w:val="00531C3A"/>
    <w:pPr>
      <w:ind w:left="400"/>
    </w:pPr>
    <w:rPr>
      <w:rFonts w:asciiTheme="minorHAnsi" w:hAnsiTheme="minorHAnsi"/>
      <w:i/>
      <w:sz w:val="22"/>
      <w:szCs w:val="22"/>
      <w:lang w:eastAsia="en-US"/>
    </w:rPr>
  </w:style>
  <w:style w:type="character" w:styleId="ae">
    <w:name w:val="page number"/>
    <w:basedOn w:val="a5"/>
    <w:rsid w:val="00531C3A"/>
  </w:style>
  <w:style w:type="paragraph" w:styleId="af">
    <w:name w:val="Document Map"/>
    <w:basedOn w:val="a4"/>
    <w:semiHidden/>
    <w:rsid w:val="00531C3A"/>
    <w:pPr>
      <w:shd w:val="clear" w:color="auto" w:fill="000080"/>
    </w:pPr>
    <w:rPr>
      <w:rFonts w:ascii="Tahoma" w:hAnsi="Tahoma"/>
    </w:rPr>
  </w:style>
  <w:style w:type="paragraph" w:styleId="51">
    <w:name w:val="toc 5"/>
    <w:basedOn w:val="a4"/>
    <w:next w:val="a4"/>
    <w:autoRedefine/>
    <w:semiHidden/>
    <w:rsid w:val="00531C3A"/>
    <w:pPr>
      <w:spacing w:before="0" w:after="0"/>
      <w:ind w:left="800"/>
    </w:pPr>
    <w:rPr>
      <w:rFonts w:asciiTheme="minorHAnsi" w:hAnsiTheme="minorHAnsi"/>
      <w:sz w:val="18"/>
      <w:szCs w:val="18"/>
    </w:rPr>
  </w:style>
  <w:style w:type="paragraph" w:styleId="60">
    <w:name w:val="toc 6"/>
    <w:basedOn w:val="a4"/>
    <w:next w:val="a4"/>
    <w:autoRedefine/>
    <w:semiHidden/>
    <w:rsid w:val="00531C3A"/>
    <w:pPr>
      <w:spacing w:before="0" w:after="0"/>
      <w:ind w:left="1000"/>
    </w:pPr>
    <w:rPr>
      <w:rFonts w:asciiTheme="minorHAnsi" w:hAnsiTheme="minorHAnsi"/>
      <w:sz w:val="18"/>
      <w:szCs w:val="18"/>
    </w:rPr>
  </w:style>
  <w:style w:type="paragraph" w:styleId="70">
    <w:name w:val="toc 7"/>
    <w:basedOn w:val="a4"/>
    <w:next w:val="a4"/>
    <w:autoRedefine/>
    <w:semiHidden/>
    <w:rsid w:val="00531C3A"/>
    <w:pPr>
      <w:spacing w:before="0" w:after="0"/>
      <w:ind w:left="1200"/>
    </w:pPr>
    <w:rPr>
      <w:rFonts w:asciiTheme="minorHAnsi" w:hAnsiTheme="minorHAnsi"/>
      <w:sz w:val="18"/>
      <w:szCs w:val="18"/>
    </w:rPr>
  </w:style>
  <w:style w:type="paragraph" w:styleId="80">
    <w:name w:val="toc 8"/>
    <w:basedOn w:val="a4"/>
    <w:next w:val="a4"/>
    <w:autoRedefine/>
    <w:semiHidden/>
    <w:rsid w:val="00531C3A"/>
    <w:pPr>
      <w:spacing w:before="0" w:after="0"/>
      <w:ind w:left="1400"/>
    </w:pPr>
    <w:rPr>
      <w:rFonts w:asciiTheme="minorHAnsi" w:hAnsiTheme="minorHAnsi"/>
      <w:sz w:val="18"/>
      <w:szCs w:val="18"/>
    </w:rPr>
  </w:style>
  <w:style w:type="paragraph" w:styleId="90">
    <w:name w:val="toc 9"/>
    <w:basedOn w:val="a4"/>
    <w:next w:val="a4"/>
    <w:autoRedefine/>
    <w:semiHidden/>
    <w:rsid w:val="00531C3A"/>
    <w:pPr>
      <w:spacing w:before="0" w:after="0"/>
      <w:ind w:left="1600"/>
    </w:pPr>
    <w:rPr>
      <w:rFonts w:asciiTheme="minorHAnsi" w:hAnsiTheme="minorHAnsi"/>
      <w:sz w:val="18"/>
      <w:szCs w:val="18"/>
    </w:rPr>
  </w:style>
  <w:style w:type="paragraph" w:customStyle="1" w:styleId="Heading0">
    <w:name w:val="Heading 0"/>
    <w:basedOn w:val="a4"/>
    <w:rsid w:val="00531C3A"/>
    <w:pPr>
      <w:spacing w:before="0" w:after="0"/>
      <w:jc w:val="center"/>
    </w:pPr>
    <w:rPr>
      <w:rFonts w:ascii="Arial" w:hAnsi="Arial"/>
      <w:b/>
      <w:bCs/>
      <w:sz w:val="28"/>
      <w:szCs w:val="28"/>
    </w:rPr>
  </w:style>
  <w:style w:type="paragraph" w:customStyle="1" w:styleId="Author">
    <w:name w:val="Author"/>
    <w:basedOn w:val="1"/>
    <w:rsid w:val="00531C3A"/>
    <w:pPr>
      <w:keepLines w:val="0"/>
      <w:numPr>
        <w:numId w:val="0"/>
      </w:numPr>
      <w:spacing w:before="0" w:after="0"/>
      <w:jc w:val="right"/>
    </w:pPr>
    <w:rPr>
      <w:kern w:val="0"/>
      <w:sz w:val="50"/>
    </w:rPr>
  </w:style>
  <w:style w:type="character" w:styleId="af0">
    <w:name w:val="Hyperlink"/>
    <w:basedOn w:val="a5"/>
    <w:uiPriority w:val="99"/>
    <w:rsid w:val="00531C3A"/>
    <w:rPr>
      <w:color w:val="0000FF"/>
      <w:u w:val="single"/>
    </w:rPr>
  </w:style>
  <w:style w:type="paragraph" w:customStyle="1" w:styleId="Abstract">
    <w:name w:val="Abstract"/>
    <w:basedOn w:val="a4"/>
    <w:rsid w:val="00531C3A"/>
    <w:pPr>
      <w:spacing w:before="0" w:after="0"/>
      <w:ind w:left="360" w:hanging="360"/>
    </w:pPr>
    <w:rPr>
      <w:rFonts w:ascii="Arial" w:hAnsi="Arial"/>
      <w:b/>
      <w:sz w:val="28"/>
      <w:lang w:eastAsia="zh-CN"/>
    </w:rPr>
  </w:style>
  <w:style w:type="paragraph" w:styleId="24">
    <w:name w:val="Body Text 2"/>
    <w:basedOn w:val="a4"/>
    <w:rsid w:val="00531C3A"/>
    <w:pPr>
      <w:widowControl w:val="0"/>
      <w:autoSpaceDE w:val="0"/>
      <w:autoSpaceDN w:val="0"/>
      <w:adjustRightInd w:val="0"/>
      <w:spacing w:before="0" w:after="0"/>
      <w:jc w:val="both"/>
    </w:pPr>
    <w:rPr>
      <w:b/>
      <w:bCs/>
      <w:color w:val="000000"/>
      <w:kern w:val="2"/>
      <w:sz w:val="28"/>
      <w:szCs w:val="28"/>
      <w:lang w:eastAsia="zh-CN"/>
    </w:rPr>
  </w:style>
  <w:style w:type="paragraph" w:styleId="35">
    <w:name w:val="Body Text 3"/>
    <w:basedOn w:val="a4"/>
    <w:rsid w:val="00531C3A"/>
    <w:pPr>
      <w:widowControl w:val="0"/>
      <w:autoSpaceDE w:val="0"/>
      <w:autoSpaceDN w:val="0"/>
      <w:adjustRightInd w:val="0"/>
      <w:spacing w:before="0" w:after="0"/>
      <w:jc w:val="both"/>
    </w:pPr>
    <w:rPr>
      <w:b/>
      <w:bCs/>
      <w:color w:val="000000"/>
      <w:kern w:val="2"/>
      <w:sz w:val="21"/>
      <w:szCs w:val="28"/>
      <w:lang w:eastAsia="zh-CN"/>
    </w:rPr>
  </w:style>
  <w:style w:type="paragraph" w:styleId="af1">
    <w:name w:val="Body Text"/>
    <w:basedOn w:val="a4"/>
    <w:link w:val="Char0"/>
    <w:rsid w:val="00531C3A"/>
    <w:pPr>
      <w:widowControl w:val="0"/>
      <w:autoSpaceDE w:val="0"/>
      <w:autoSpaceDN w:val="0"/>
      <w:adjustRightInd w:val="0"/>
      <w:spacing w:before="0" w:after="0"/>
      <w:jc w:val="center"/>
    </w:pPr>
    <w:rPr>
      <w:b/>
      <w:bCs/>
      <w:color w:val="000000"/>
      <w:kern w:val="2"/>
      <w:sz w:val="28"/>
      <w:szCs w:val="28"/>
      <w:lang w:eastAsia="zh-CN"/>
    </w:rPr>
  </w:style>
  <w:style w:type="paragraph" w:styleId="a0">
    <w:name w:val="List Bullet"/>
    <w:basedOn w:val="a4"/>
    <w:autoRedefine/>
    <w:rsid w:val="00531C3A"/>
    <w:pPr>
      <w:numPr>
        <w:numId w:val="3"/>
      </w:numPr>
    </w:pPr>
  </w:style>
  <w:style w:type="paragraph" w:customStyle="1" w:styleId="Figure">
    <w:name w:val="Figure"/>
    <w:autoRedefine/>
    <w:rsid w:val="00333ECC"/>
    <w:pPr>
      <w:numPr>
        <w:numId w:val="10"/>
      </w:numPr>
      <w:tabs>
        <w:tab w:val="clear" w:pos="3600"/>
        <w:tab w:val="left" w:pos="3261"/>
      </w:tabs>
      <w:ind w:leftChars="135" w:left="270" w:firstLineChars="1353" w:firstLine="2709"/>
      <w:jc w:val="both"/>
    </w:pPr>
    <w:rPr>
      <w:rFonts w:ascii="Arial" w:hAnsi="Arial"/>
      <w:b/>
    </w:rPr>
  </w:style>
  <w:style w:type="paragraph" w:styleId="20">
    <w:name w:val="List Bullet 2"/>
    <w:basedOn w:val="a4"/>
    <w:autoRedefine/>
    <w:rsid w:val="00531C3A"/>
    <w:pPr>
      <w:numPr>
        <w:numId w:val="4"/>
      </w:numPr>
    </w:pPr>
  </w:style>
  <w:style w:type="paragraph" w:customStyle="1" w:styleId="af2">
    <w:name w:val="简单回函地址"/>
    <w:basedOn w:val="a4"/>
    <w:rsid w:val="00531C3A"/>
  </w:style>
  <w:style w:type="character" w:styleId="af3">
    <w:name w:val="annotation reference"/>
    <w:basedOn w:val="a5"/>
    <w:rsid w:val="00531C3A"/>
    <w:rPr>
      <w:sz w:val="21"/>
      <w:szCs w:val="21"/>
    </w:rPr>
  </w:style>
  <w:style w:type="paragraph" w:styleId="af4">
    <w:name w:val="annotation text"/>
    <w:basedOn w:val="a4"/>
    <w:link w:val="Char1"/>
    <w:semiHidden/>
    <w:rsid w:val="00531C3A"/>
    <w:pPr>
      <w:widowControl w:val="0"/>
      <w:spacing w:before="0" w:after="0"/>
    </w:pPr>
    <w:rPr>
      <w:kern w:val="2"/>
      <w:sz w:val="21"/>
      <w:szCs w:val="24"/>
      <w:lang w:eastAsia="zh-CN"/>
    </w:rPr>
  </w:style>
  <w:style w:type="character" w:styleId="af5">
    <w:name w:val="FollowedHyperlink"/>
    <w:basedOn w:val="a5"/>
    <w:rsid w:val="00531C3A"/>
    <w:rPr>
      <w:color w:val="800080"/>
      <w:u w:val="single"/>
    </w:rPr>
  </w:style>
  <w:style w:type="paragraph" w:customStyle="1" w:styleId="TableTitle">
    <w:name w:val="Table Title"/>
    <w:basedOn w:val="a4"/>
    <w:rsid w:val="00531C3A"/>
    <w:pPr>
      <w:numPr>
        <w:numId w:val="9"/>
      </w:numPr>
    </w:pPr>
    <w:rPr>
      <w:b/>
      <w:lang w:eastAsia="zh-CN"/>
    </w:rPr>
  </w:style>
  <w:style w:type="paragraph" w:customStyle="1" w:styleId="Bullet">
    <w:name w:val="Bullet"/>
    <w:basedOn w:val="a4"/>
    <w:autoRedefine/>
    <w:rsid w:val="00531C3A"/>
    <w:pPr>
      <w:numPr>
        <w:numId w:val="2"/>
      </w:numPr>
      <w:tabs>
        <w:tab w:val="clear" w:pos="1140"/>
        <w:tab w:val="num" w:pos="1418"/>
      </w:tabs>
      <w:spacing w:after="0"/>
      <w:ind w:left="1418"/>
    </w:pPr>
    <w:rPr>
      <w:lang w:eastAsia="zh-CN"/>
    </w:rPr>
  </w:style>
  <w:style w:type="paragraph" w:customStyle="1" w:styleId="25">
    <w:name w:val="正文缩进2"/>
    <w:basedOn w:val="a4"/>
    <w:autoRedefine/>
    <w:rsid w:val="00531C3A"/>
    <w:pPr>
      <w:ind w:left="1418"/>
    </w:pPr>
    <w:rPr>
      <w:lang w:eastAsia="zh-CN"/>
    </w:rPr>
  </w:style>
  <w:style w:type="paragraph" w:customStyle="1" w:styleId="SRS0">
    <w:name w:val="SRS 正文標题"/>
    <w:basedOn w:val="SRS"/>
    <w:autoRedefine/>
    <w:rsid w:val="00531C3A"/>
    <w:pPr>
      <w:spacing w:before="120"/>
    </w:pPr>
    <w:rPr>
      <w:b/>
    </w:rPr>
  </w:style>
  <w:style w:type="paragraph" w:customStyle="1" w:styleId="SRSrqmttitle">
    <w:name w:val="SRS rqmt title"/>
    <w:basedOn w:val="a8"/>
    <w:autoRedefine/>
    <w:rsid w:val="00531C3A"/>
    <w:pPr>
      <w:tabs>
        <w:tab w:val="clear" w:pos="4320"/>
        <w:tab w:val="clear" w:pos="8640"/>
        <w:tab w:val="left" w:pos="2977"/>
        <w:tab w:val="right" w:pos="9356"/>
      </w:tabs>
      <w:spacing w:before="60"/>
      <w:ind w:left="993"/>
    </w:pPr>
    <w:rPr>
      <w:b/>
      <w:bCs/>
      <w:lang w:eastAsia="zh-CN"/>
    </w:rPr>
  </w:style>
  <w:style w:type="paragraph" w:customStyle="1" w:styleId="SRSrqmtbody">
    <w:name w:val="SRS rqmt body"/>
    <w:basedOn w:val="SRSrqmttitle"/>
    <w:next w:val="SRSrqmtdescription"/>
    <w:autoRedefine/>
    <w:rsid w:val="00531C3A"/>
    <w:pPr>
      <w:tabs>
        <w:tab w:val="clear" w:pos="2977"/>
        <w:tab w:val="clear" w:pos="9356"/>
      </w:tabs>
      <w:ind w:left="1418"/>
    </w:pPr>
  </w:style>
  <w:style w:type="paragraph" w:customStyle="1" w:styleId="SRSrqmtdescription">
    <w:name w:val="SRS rqmt description"/>
    <w:basedOn w:val="a4"/>
    <w:next w:val="SRSrqmtreference"/>
    <w:autoRedefine/>
    <w:rsid w:val="00531C3A"/>
    <w:pPr>
      <w:tabs>
        <w:tab w:val="left" w:pos="2694"/>
      </w:tabs>
      <w:ind w:leftChars="709" w:left="1418"/>
    </w:pPr>
    <w:rPr>
      <w:lang w:eastAsia="zh-CN"/>
    </w:rPr>
  </w:style>
  <w:style w:type="paragraph" w:customStyle="1" w:styleId="SRSrqmtreference">
    <w:name w:val="SRS rqmt reference"/>
    <w:basedOn w:val="SRSrqmtdescription"/>
    <w:next w:val="SRSrqmtdependency"/>
    <w:autoRedefine/>
    <w:rsid w:val="00531C3A"/>
    <w:pPr>
      <w:numPr>
        <w:numId w:val="6"/>
      </w:numPr>
      <w:tabs>
        <w:tab w:val="clear" w:pos="3578"/>
      </w:tabs>
      <w:ind w:leftChars="0" w:left="2694" w:hanging="1276"/>
    </w:pPr>
  </w:style>
  <w:style w:type="paragraph" w:customStyle="1" w:styleId="SRSrqmtdependency">
    <w:name w:val="SRS rqmt dependency"/>
    <w:basedOn w:val="SRSrqmtreference"/>
    <w:next w:val="SRSrqmttestability"/>
    <w:autoRedefine/>
    <w:rsid w:val="00531C3A"/>
    <w:pPr>
      <w:numPr>
        <w:numId w:val="7"/>
      </w:numPr>
    </w:pPr>
  </w:style>
  <w:style w:type="paragraph" w:customStyle="1" w:styleId="SRSrqmttestability">
    <w:name w:val="SRS rqmt testability"/>
    <w:basedOn w:val="SRSrqmtdependency"/>
    <w:next w:val="SRS"/>
    <w:autoRedefine/>
    <w:rsid w:val="00531C3A"/>
    <w:pPr>
      <w:numPr>
        <w:numId w:val="5"/>
      </w:numPr>
      <w:tabs>
        <w:tab w:val="clear" w:pos="3578"/>
      </w:tabs>
      <w:ind w:left="2694" w:hanging="1276"/>
    </w:pPr>
    <w:rPr>
      <w:i/>
    </w:rPr>
  </w:style>
  <w:style w:type="paragraph" w:customStyle="1" w:styleId="SRStestability">
    <w:name w:val="SRS testability"/>
    <w:basedOn w:val="a4"/>
    <w:autoRedefine/>
    <w:rsid w:val="00531C3A"/>
    <w:pPr>
      <w:tabs>
        <w:tab w:val="left" w:pos="2410"/>
      </w:tabs>
      <w:ind w:leftChars="709" w:left="2410" w:hangingChars="496" w:hanging="992"/>
    </w:pPr>
    <w:rPr>
      <w:i/>
      <w:iCs/>
      <w:lang w:eastAsia="zh-CN"/>
    </w:rPr>
  </w:style>
  <w:style w:type="paragraph" w:customStyle="1" w:styleId="SRSinput">
    <w:name w:val="SRS input"/>
    <w:basedOn w:val="a4"/>
    <w:autoRedefine/>
    <w:rsid w:val="00531C3A"/>
    <w:pPr>
      <w:tabs>
        <w:tab w:val="left" w:pos="1701"/>
      </w:tabs>
      <w:ind w:left="1701" w:hanging="708"/>
    </w:pPr>
    <w:rPr>
      <w:lang w:eastAsia="zh-CN"/>
    </w:rPr>
  </w:style>
  <w:style w:type="paragraph" w:customStyle="1" w:styleId="Bullet1">
    <w:name w:val="Bullet 1"/>
    <w:basedOn w:val="Bullet"/>
    <w:autoRedefine/>
    <w:rsid w:val="00531C3A"/>
    <w:pPr>
      <w:tabs>
        <w:tab w:val="clear" w:pos="1418"/>
        <w:tab w:val="num" w:pos="1843"/>
      </w:tabs>
      <w:ind w:left="1843"/>
    </w:pPr>
  </w:style>
  <w:style w:type="paragraph" w:customStyle="1" w:styleId="SRSrqmtnote">
    <w:name w:val="SRS rqmt note"/>
    <w:basedOn w:val="25"/>
    <w:next w:val="SRS"/>
    <w:rsid w:val="00531C3A"/>
    <w:pPr>
      <w:numPr>
        <w:numId w:val="8"/>
      </w:numPr>
      <w:ind w:left="2127" w:hanging="709"/>
    </w:pPr>
  </w:style>
  <w:style w:type="paragraph" w:customStyle="1" w:styleId="SRSdepindent">
    <w:name w:val="SRS dep indent"/>
    <w:basedOn w:val="25"/>
    <w:autoRedefine/>
    <w:rsid w:val="00531C3A"/>
    <w:pPr>
      <w:ind w:left="2694"/>
    </w:pPr>
  </w:style>
  <w:style w:type="paragraph" w:styleId="af6">
    <w:name w:val="Date"/>
    <w:basedOn w:val="a4"/>
    <w:next w:val="a4"/>
    <w:rsid w:val="00531C3A"/>
    <w:rPr>
      <w:lang w:eastAsia="zh-CN"/>
    </w:rPr>
  </w:style>
  <w:style w:type="paragraph" w:customStyle="1" w:styleId="af7">
    <w:name w:val="表格标题"/>
    <w:basedOn w:val="a4"/>
    <w:next w:val="a4"/>
    <w:autoRedefine/>
    <w:rsid w:val="00531C3A"/>
    <w:pPr>
      <w:autoSpaceDE w:val="0"/>
      <w:autoSpaceDN w:val="0"/>
      <w:snapToGrid w:val="0"/>
      <w:spacing w:before="80" w:after="80"/>
    </w:pPr>
    <w:rPr>
      <w:rFonts w:ascii="黑体" w:eastAsia="黑体"/>
      <w:sz w:val="21"/>
      <w:lang w:eastAsia="zh-CN"/>
    </w:rPr>
  </w:style>
  <w:style w:type="paragraph" w:styleId="af8">
    <w:name w:val="Normal (Web)"/>
    <w:basedOn w:val="a4"/>
    <w:uiPriority w:val="99"/>
    <w:rsid w:val="00531C3A"/>
    <w:pPr>
      <w:spacing w:before="100" w:beforeAutospacing="1" w:after="100" w:afterAutospacing="1"/>
    </w:pPr>
    <w:rPr>
      <w:rFonts w:ascii="Arial Unicode MS" w:eastAsia="Arial Unicode MS" w:hAnsi="Arial Unicode MS" w:cs="Arial Unicode MS"/>
      <w:color w:val="000000"/>
      <w:sz w:val="24"/>
      <w:szCs w:val="24"/>
    </w:rPr>
  </w:style>
  <w:style w:type="paragraph" w:customStyle="1" w:styleId="ListBulletO">
    <w:name w:val="List Bullet O"/>
    <w:basedOn w:val="a0"/>
    <w:rsid w:val="00531C3A"/>
    <w:pPr>
      <w:numPr>
        <w:numId w:val="18"/>
      </w:numPr>
      <w:tabs>
        <w:tab w:val="left" w:pos="2880"/>
        <w:tab w:val="left" w:pos="3600"/>
        <w:tab w:val="left" w:pos="4320"/>
        <w:tab w:val="left" w:pos="5040"/>
        <w:tab w:val="left" w:pos="5760"/>
        <w:tab w:val="left" w:pos="6480"/>
        <w:tab w:val="left" w:pos="7200"/>
        <w:tab w:val="left" w:pos="7920"/>
        <w:tab w:val="left" w:pos="8640"/>
      </w:tabs>
      <w:spacing w:after="120" w:line="300" w:lineRule="auto"/>
      <w:ind w:left="1008" w:firstLineChars="0" w:hanging="1008"/>
      <w:jc w:val="both"/>
    </w:pPr>
    <w:rPr>
      <w:lang w:eastAsia="zh-CN"/>
    </w:rPr>
  </w:style>
  <w:style w:type="paragraph" w:styleId="a">
    <w:name w:val="List Number"/>
    <w:basedOn w:val="a4"/>
    <w:rsid w:val="00531C3A"/>
    <w:pPr>
      <w:numPr>
        <w:numId w:val="11"/>
      </w:numPr>
      <w:ind w:hangingChars="200" w:hanging="200"/>
    </w:pPr>
  </w:style>
  <w:style w:type="paragraph" w:styleId="2">
    <w:name w:val="List Number 2"/>
    <w:basedOn w:val="a4"/>
    <w:rsid w:val="00531C3A"/>
    <w:pPr>
      <w:numPr>
        <w:numId w:val="12"/>
      </w:numPr>
      <w:tabs>
        <w:tab w:val="clear" w:pos="643"/>
        <w:tab w:val="num" w:pos="780"/>
      </w:tabs>
      <w:ind w:leftChars="200" w:left="780" w:hangingChars="200" w:hanging="200"/>
    </w:pPr>
  </w:style>
  <w:style w:type="paragraph" w:styleId="3">
    <w:name w:val="List Number 3"/>
    <w:basedOn w:val="a4"/>
    <w:rsid w:val="00531C3A"/>
    <w:pPr>
      <w:numPr>
        <w:numId w:val="13"/>
      </w:numPr>
      <w:tabs>
        <w:tab w:val="clear" w:pos="926"/>
        <w:tab w:val="num" w:pos="1200"/>
      </w:tabs>
      <w:ind w:leftChars="400" w:left="1200" w:hangingChars="200" w:hanging="200"/>
    </w:pPr>
  </w:style>
  <w:style w:type="paragraph" w:styleId="4">
    <w:name w:val="List Number 4"/>
    <w:basedOn w:val="a4"/>
    <w:rsid w:val="00531C3A"/>
    <w:pPr>
      <w:numPr>
        <w:numId w:val="14"/>
      </w:numPr>
      <w:tabs>
        <w:tab w:val="clear" w:pos="1209"/>
        <w:tab w:val="num" w:pos="1620"/>
      </w:tabs>
      <w:ind w:leftChars="600" w:left="1620" w:hangingChars="200" w:hanging="200"/>
    </w:pPr>
  </w:style>
  <w:style w:type="paragraph" w:styleId="52">
    <w:name w:val="List Number 5"/>
    <w:basedOn w:val="a4"/>
    <w:rsid w:val="00531C3A"/>
    <w:pPr>
      <w:tabs>
        <w:tab w:val="num" w:pos="360"/>
      </w:tabs>
    </w:pPr>
  </w:style>
  <w:style w:type="paragraph" w:styleId="30">
    <w:name w:val="List Bullet 3"/>
    <w:basedOn w:val="a4"/>
    <w:autoRedefine/>
    <w:rsid w:val="00531C3A"/>
    <w:pPr>
      <w:numPr>
        <w:numId w:val="15"/>
      </w:numPr>
      <w:tabs>
        <w:tab w:val="clear" w:pos="926"/>
        <w:tab w:val="num" w:pos="1200"/>
      </w:tabs>
      <w:ind w:leftChars="400" w:left="1200" w:hangingChars="200" w:hanging="200"/>
    </w:pPr>
  </w:style>
  <w:style w:type="paragraph" w:styleId="40">
    <w:name w:val="List Bullet 4"/>
    <w:basedOn w:val="a4"/>
    <w:autoRedefine/>
    <w:rsid w:val="00531C3A"/>
    <w:pPr>
      <w:numPr>
        <w:numId w:val="16"/>
      </w:numPr>
      <w:tabs>
        <w:tab w:val="clear" w:pos="1209"/>
        <w:tab w:val="num" w:pos="1620"/>
      </w:tabs>
      <w:ind w:leftChars="600" w:left="1620" w:hangingChars="200" w:hanging="200"/>
    </w:pPr>
  </w:style>
  <w:style w:type="paragraph" w:styleId="5">
    <w:name w:val="List Bullet 5"/>
    <w:basedOn w:val="a4"/>
    <w:autoRedefine/>
    <w:rsid w:val="00531C3A"/>
    <w:pPr>
      <w:numPr>
        <w:numId w:val="17"/>
      </w:numPr>
      <w:tabs>
        <w:tab w:val="clear" w:pos="1492"/>
        <w:tab w:val="num" w:pos="2040"/>
      </w:tabs>
      <w:ind w:leftChars="800" w:left="2040" w:hangingChars="200" w:hanging="200"/>
    </w:pPr>
  </w:style>
  <w:style w:type="paragraph" w:customStyle="1" w:styleId="ListBulletR">
    <w:name w:val="List Bullet R"/>
    <w:basedOn w:val="a4"/>
    <w:rsid w:val="00531C3A"/>
    <w:pPr>
      <w:numPr>
        <w:numId w:val="19"/>
      </w:numPr>
      <w:spacing w:after="120" w:line="300" w:lineRule="auto"/>
      <w:jc w:val="both"/>
    </w:pPr>
  </w:style>
  <w:style w:type="paragraph" w:customStyle="1" w:styleId="af9">
    <w:name w:val="表头"/>
    <w:basedOn w:val="a4"/>
    <w:rsid w:val="00531C3A"/>
    <w:pPr>
      <w:widowControl w:val="0"/>
      <w:tabs>
        <w:tab w:val="num" w:pos="2880"/>
      </w:tabs>
      <w:adjustRightInd w:val="0"/>
      <w:spacing w:line="360" w:lineRule="atLeast"/>
      <w:ind w:left="2585" w:hanging="425"/>
      <w:jc w:val="both"/>
      <w:textAlignment w:val="baseline"/>
    </w:pPr>
    <w:rPr>
      <w:b/>
      <w:lang w:eastAsia="zh-CN"/>
    </w:rPr>
  </w:style>
  <w:style w:type="paragraph" w:styleId="afa">
    <w:name w:val="Balloon Text"/>
    <w:basedOn w:val="a4"/>
    <w:semiHidden/>
    <w:rsid w:val="00531C3A"/>
    <w:rPr>
      <w:sz w:val="18"/>
      <w:szCs w:val="18"/>
    </w:rPr>
  </w:style>
  <w:style w:type="table" w:styleId="afb">
    <w:name w:val="Table Grid"/>
    <w:basedOn w:val="a6"/>
    <w:uiPriority w:val="39"/>
    <w:qFormat/>
    <w:rsid w:val="00FA38A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mailStyle821">
    <w:name w:val="EmailStyle821"/>
    <w:basedOn w:val="a5"/>
    <w:semiHidden/>
    <w:rsid w:val="003F0673"/>
    <w:rPr>
      <w:color w:val="000000"/>
    </w:rPr>
  </w:style>
  <w:style w:type="paragraph" w:styleId="afc">
    <w:name w:val="Normal Indent"/>
    <w:aliases w:val="首行缩进"/>
    <w:basedOn w:val="a4"/>
    <w:rsid w:val="00752129"/>
    <w:pPr>
      <w:widowControl w:val="0"/>
      <w:spacing w:before="0" w:after="0"/>
      <w:ind w:firstLineChars="200" w:firstLine="420"/>
      <w:jc w:val="both"/>
    </w:pPr>
    <w:rPr>
      <w:kern w:val="2"/>
      <w:sz w:val="21"/>
      <w:szCs w:val="24"/>
      <w:lang w:eastAsia="zh-CN"/>
    </w:rPr>
  </w:style>
  <w:style w:type="paragraph" w:customStyle="1" w:styleId="afd">
    <w:name w:val="小标题"/>
    <w:basedOn w:val="a4"/>
    <w:rsid w:val="00752129"/>
    <w:pPr>
      <w:widowControl w:val="0"/>
      <w:spacing w:before="0" w:after="0"/>
      <w:jc w:val="center"/>
    </w:pPr>
    <w:rPr>
      <w:rFonts w:ascii="隶书" w:eastAsia="隶书"/>
      <w:b/>
      <w:bCs/>
      <w:kern w:val="2"/>
      <w:sz w:val="30"/>
      <w:szCs w:val="24"/>
      <w:lang w:eastAsia="zh-CN"/>
    </w:rPr>
  </w:style>
  <w:style w:type="paragraph" w:customStyle="1" w:styleId="11">
    <w:name w:val="缺省文本:1"/>
    <w:basedOn w:val="a4"/>
    <w:rsid w:val="00752129"/>
    <w:pPr>
      <w:widowControl w:val="0"/>
      <w:autoSpaceDE w:val="0"/>
      <w:autoSpaceDN w:val="0"/>
      <w:adjustRightInd w:val="0"/>
      <w:spacing w:before="0" w:after="0"/>
    </w:pPr>
    <w:rPr>
      <w:sz w:val="24"/>
      <w:lang w:eastAsia="zh-CN"/>
    </w:rPr>
  </w:style>
  <w:style w:type="paragraph" w:customStyle="1" w:styleId="afe">
    <w:name w:val="封面文档标题"/>
    <w:basedOn w:val="a4"/>
    <w:rsid w:val="00752129"/>
    <w:pPr>
      <w:widowControl w:val="0"/>
      <w:autoSpaceDE w:val="0"/>
      <w:autoSpaceDN w:val="0"/>
      <w:adjustRightInd w:val="0"/>
      <w:spacing w:before="0" w:after="0" w:line="360" w:lineRule="auto"/>
      <w:jc w:val="center"/>
    </w:pPr>
    <w:rPr>
      <w:rFonts w:ascii="隶书" w:eastAsia="隶书"/>
      <w:b/>
      <w:sz w:val="72"/>
      <w:lang w:eastAsia="zh-CN"/>
    </w:rPr>
  </w:style>
  <w:style w:type="paragraph" w:customStyle="1" w:styleId="43">
    <w:name w:val="标题4"/>
    <w:basedOn w:val="a4"/>
    <w:rsid w:val="00752129"/>
    <w:pPr>
      <w:widowControl w:val="0"/>
      <w:spacing w:before="0" w:after="0"/>
      <w:jc w:val="both"/>
    </w:pPr>
    <w:rPr>
      <w:b/>
      <w:bCs/>
      <w:i/>
      <w:iCs/>
      <w:kern w:val="2"/>
      <w:sz w:val="21"/>
      <w:szCs w:val="24"/>
      <w:lang w:eastAsia="zh-CN"/>
    </w:rPr>
  </w:style>
  <w:style w:type="paragraph" w:customStyle="1" w:styleId="26">
    <w:name w:val="封面2"/>
    <w:basedOn w:val="11"/>
    <w:rsid w:val="00752129"/>
    <w:pPr>
      <w:spacing w:line="360" w:lineRule="auto"/>
      <w:jc w:val="center"/>
    </w:pPr>
    <w:rPr>
      <w:rFonts w:ascii="黑体" w:eastAsia="黑体"/>
      <w:b/>
      <w:sz w:val="32"/>
    </w:rPr>
  </w:style>
  <w:style w:type="paragraph" w:customStyle="1" w:styleId="aff">
    <w:name w:val="段"/>
    <w:rsid w:val="00752129"/>
    <w:pPr>
      <w:autoSpaceDE w:val="0"/>
      <w:autoSpaceDN w:val="0"/>
      <w:ind w:firstLineChars="200" w:firstLine="200"/>
      <w:jc w:val="both"/>
    </w:pPr>
    <w:rPr>
      <w:rFonts w:ascii="宋体"/>
      <w:noProof/>
      <w:sz w:val="21"/>
    </w:rPr>
  </w:style>
  <w:style w:type="paragraph" w:customStyle="1" w:styleId="aff0">
    <w:name w:val="前言、引言标题"/>
    <w:next w:val="a4"/>
    <w:rsid w:val="00752129"/>
    <w:pPr>
      <w:shd w:val="clear" w:color="FFFFFF" w:fill="FFFFFF"/>
      <w:tabs>
        <w:tab w:val="num" w:pos="3938"/>
      </w:tabs>
      <w:spacing w:before="640" w:after="560"/>
      <w:ind w:left="1778" w:hanging="360"/>
      <w:jc w:val="center"/>
      <w:outlineLvl w:val="0"/>
    </w:pPr>
    <w:rPr>
      <w:rFonts w:ascii="黑体" w:eastAsia="黑体"/>
      <w:sz w:val="32"/>
    </w:rPr>
  </w:style>
  <w:style w:type="paragraph" w:customStyle="1" w:styleId="a2">
    <w:name w:val="章标题"/>
    <w:next w:val="aff"/>
    <w:rsid w:val="00752129"/>
    <w:pPr>
      <w:numPr>
        <w:ilvl w:val="1"/>
        <w:numId w:val="20"/>
      </w:numPr>
      <w:spacing w:beforeLines="50" w:afterLines="50"/>
      <w:jc w:val="both"/>
      <w:outlineLvl w:val="1"/>
    </w:pPr>
    <w:rPr>
      <w:rFonts w:ascii="黑体" w:eastAsia="黑体"/>
      <w:sz w:val="21"/>
    </w:rPr>
  </w:style>
  <w:style w:type="paragraph" w:customStyle="1" w:styleId="a3">
    <w:name w:val="一级条标题"/>
    <w:basedOn w:val="a2"/>
    <w:next w:val="aff"/>
    <w:rsid w:val="00752129"/>
    <w:pPr>
      <w:numPr>
        <w:ilvl w:val="2"/>
      </w:numPr>
      <w:tabs>
        <w:tab w:val="num" w:pos="360"/>
      </w:tabs>
      <w:spacing w:beforeLines="0" w:afterLines="0"/>
      <w:outlineLvl w:val="2"/>
    </w:pPr>
  </w:style>
  <w:style w:type="paragraph" w:customStyle="1" w:styleId="aff1">
    <w:name w:val="二级条标题"/>
    <w:basedOn w:val="a3"/>
    <w:next w:val="aff"/>
    <w:rsid w:val="00752129"/>
    <w:pPr>
      <w:numPr>
        <w:ilvl w:val="0"/>
        <w:numId w:val="0"/>
      </w:numPr>
      <w:outlineLvl w:val="3"/>
    </w:pPr>
  </w:style>
  <w:style w:type="paragraph" w:customStyle="1" w:styleId="aff2">
    <w:name w:val="二级无标题条"/>
    <w:basedOn w:val="a4"/>
    <w:rsid w:val="00752129"/>
    <w:pPr>
      <w:widowControl w:val="0"/>
      <w:spacing w:before="0" w:after="0"/>
      <w:jc w:val="both"/>
    </w:pPr>
    <w:rPr>
      <w:kern w:val="2"/>
      <w:sz w:val="21"/>
      <w:szCs w:val="24"/>
      <w:lang w:eastAsia="zh-CN"/>
    </w:rPr>
  </w:style>
  <w:style w:type="paragraph" w:customStyle="1" w:styleId="a1">
    <w:name w:val="列项·"/>
    <w:rsid w:val="00752129"/>
    <w:pPr>
      <w:numPr>
        <w:numId w:val="21"/>
      </w:numPr>
      <w:tabs>
        <w:tab w:val="left" w:pos="840"/>
      </w:tabs>
      <w:ind w:leftChars="200" w:left="840" w:hangingChars="200" w:hanging="420"/>
      <w:jc w:val="both"/>
    </w:pPr>
    <w:rPr>
      <w:rFonts w:ascii="宋体"/>
      <w:sz w:val="21"/>
    </w:rPr>
  </w:style>
  <w:style w:type="paragraph" w:customStyle="1" w:styleId="aff3">
    <w:name w:val="三级条标题"/>
    <w:basedOn w:val="aff1"/>
    <w:next w:val="aff"/>
    <w:rsid w:val="00752129"/>
    <w:pPr>
      <w:tabs>
        <w:tab w:val="num" w:pos="2100"/>
      </w:tabs>
      <w:ind w:left="2100" w:hanging="420"/>
      <w:outlineLvl w:val="4"/>
    </w:pPr>
  </w:style>
  <w:style w:type="paragraph" w:customStyle="1" w:styleId="aff4">
    <w:name w:val="三级无标题条"/>
    <w:basedOn w:val="a4"/>
    <w:rsid w:val="00752129"/>
    <w:pPr>
      <w:widowControl w:val="0"/>
      <w:tabs>
        <w:tab w:val="num" w:pos="1008"/>
      </w:tabs>
      <w:spacing w:before="0" w:after="0"/>
      <w:ind w:left="1008" w:hanging="1008"/>
      <w:jc w:val="both"/>
    </w:pPr>
    <w:rPr>
      <w:kern w:val="2"/>
      <w:sz w:val="21"/>
      <w:szCs w:val="24"/>
      <w:lang w:eastAsia="zh-CN"/>
    </w:rPr>
  </w:style>
  <w:style w:type="paragraph" w:customStyle="1" w:styleId="aff5">
    <w:name w:val="四级条标题"/>
    <w:basedOn w:val="aff3"/>
    <w:next w:val="aff"/>
    <w:rsid w:val="00752129"/>
    <w:pPr>
      <w:tabs>
        <w:tab w:val="clear" w:pos="2100"/>
        <w:tab w:val="num" w:pos="2358"/>
      </w:tabs>
      <w:ind w:left="2358" w:hanging="1134"/>
      <w:outlineLvl w:val="5"/>
    </w:pPr>
  </w:style>
  <w:style w:type="paragraph" w:customStyle="1" w:styleId="aff6">
    <w:name w:val="四级无标题条"/>
    <w:basedOn w:val="a4"/>
    <w:rsid w:val="00752129"/>
    <w:pPr>
      <w:widowControl w:val="0"/>
      <w:tabs>
        <w:tab w:val="num" w:pos="780"/>
      </w:tabs>
      <w:spacing w:before="0" w:after="0"/>
      <w:ind w:leftChars="200" w:left="780" w:hangingChars="200" w:hanging="360"/>
      <w:jc w:val="both"/>
    </w:pPr>
    <w:rPr>
      <w:kern w:val="2"/>
      <w:sz w:val="21"/>
      <w:szCs w:val="24"/>
      <w:lang w:eastAsia="zh-CN"/>
    </w:rPr>
  </w:style>
  <w:style w:type="paragraph" w:customStyle="1" w:styleId="aff7">
    <w:name w:val="五级条标题"/>
    <w:basedOn w:val="aff5"/>
    <w:next w:val="aff"/>
    <w:rsid w:val="00752129"/>
    <w:pPr>
      <w:tabs>
        <w:tab w:val="clear" w:pos="2358"/>
        <w:tab w:val="num" w:pos="2940"/>
      </w:tabs>
      <w:ind w:left="2940" w:hanging="420"/>
      <w:outlineLvl w:val="6"/>
    </w:pPr>
  </w:style>
  <w:style w:type="paragraph" w:customStyle="1" w:styleId="aff8">
    <w:name w:val="五级无标题条"/>
    <w:basedOn w:val="a4"/>
    <w:rsid w:val="00752129"/>
    <w:pPr>
      <w:widowControl w:val="0"/>
      <w:tabs>
        <w:tab w:val="num" w:pos="2940"/>
      </w:tabs>
      <w:spacing w:before="0" w:after="0"/>
      <w:ind w:left="2940" w:hanging="420"/>
      <w:jc w:val="both"/>
    </w:pPr>
    <w:rPr>
      <w:kern w:val="2"/>
      <w:sz w:val="21"/>
      <w:szCs w:val="24"/>
      <w:lang w:eastAsia="zh-CN"/>
    </w:rPr>
  </w:style>
  <w:style w:type="paragraph" w:customStyle="1" w:styleId="aff9">
    <w:name w:val="一级无标题条"/>
    <w:basedOn w:val="a4"/>
    <w:rsid w:val="00752129"/>
    <w:pPr>
      <w:widowControl w:val="0"/>
      <w:tabs>
        <w:tab w:val="num" w:pos="1260"/>
      </w:tabs>
      <w:spacing w:before="0" w:after="0"/>
      <w:ind w:left="1260" w:hanging="420"/>
      <w:jc w:val="both"/>
    </w:pPr>
    <w:rPr>
      <w:kern w:val="2"/>
      <w:sz w:val="21"/>
      <w:szCs w:val="24"/>
      <w:lang w:eastAsia="zh-CN"/>
    </w:rPr>
  </w:style>
  <w:style w:type="paragraph" w:customStyle="1" w:styleId="affa">
    <w:name w:val="示例"/>
    <w:next w:val="aff"/>
    <w:rsid w:val="00752129"/>
    <w:pPr>
      <w:tabs>
        <w:tab w:val="num" w:pos="360"/>
        <w:tab w:val="num" w:pos="816"/>
      </w:tabs>
      <w:ind w:left="360" w:firstLineChars="233" w:firstLine="419"/>
      <w:jc w:val="both"/>
    </w:pPr>
    <w:rPr>
      <w:rFonts w:ascii="宋体"/>
      <w:sz w:val="18"/>
    </w:rPr>
  </w:style>
  <w:style w:type="paragraph" w:styleId="affb">
    <w:name w:val="annotation subject"/>
    <w:basedOn w:val="af4"/>
    <w:next w:val="af4"/>
    <w:semiHidden/>
    <w:rsid w:val="00752129"/>
    <w:rPr>
      <w:b/>
      <w:bCs/>
    </w:rPr>
  </w:style>
  <w:style w:type="paragraph" w:customStyle="1" w:styleId="Bul1">
    <w:name w:val="Bul1"/>
    <w:basedOn w:val="a4"/>
    <w:rsid w:val="00752129"/>
    <w:pPr>
      <w:numPr>
        <w:numId w:val="22"/>
      </w:numPr>
      <w:tabs>
        <w:tab w:val="clear" w:pos="1080"/>
      </w:tabs>
      <w:spacing w:before="120" w:after="0"/>
      <w:ind w:left="720"/>
    </w:pPr>
    <w:rPr>
      <w:lang w:val="en-GB"/>
    </w:rPr>
  </w:style>
  <w:style w:type="paragraph" w:customStyle="1" w:styleId="32">
    <w:name w:val="标题3"/>
    <w:basedOn w:val="31"/>
    <w:autoRedefine/>
    <w:rsid w:val="00752129"/>
    <w:pPr>
      <w:keepLines/>
      <w:widowControl w:val="0"/>
      <w:numPr>
        <w:numId w:val="24"/>
      </w:numPr>
      <w:spacing w:before="156" w:after="156"/>
      <w:jc w:val="both"/>
    </w:pPr>
    <w:rPr>
      <w:rFonts w:ascii="宋体" w:hAnsi="宋体"/>
      <w:bCs/>
      <w:color w:val="000000"/>
      <w:kern w:val="2"/>
      <w:sz w:val="24"/>
      <w:szCs w:val="32"/>
    </w:rPr>
  </w:style>
  <w:style w:type="numbering" w:styleId="111111">
    <w:name w:val="Outline List 2"/>
    <w:basedOn w:val="a7"/>
    <w:rsid w:val="00752129"/>
    <w:pPr>
      <w:numPr>
        <w:numId w:val="23"/>
      </w:numPr>
    </w:pPr>
  </w:style>
  <w:style w:type="paragraph" w:customStyle="1" w:styleId="3hello111Heading3h3H3Underrubrik2heading3Ind">
    <w:name w:val="样式 标题 3hello1.1.1 Heading 3h3H3Underrubrik2heading 3 + Ind..."/>
    <w:basedOn w:val="31"/>
    <w:autoRedefine/>
    <w:rsid w:val="00752129"/>
    <w:pPr>
      <w:keepLines/>
      <w:widowControl w:val="0"/>
      <w:tabs>
        <w:tab w:val="num" w:pos="360"/>
      </w:tabs>
      <w:spacing w:before="156" w:after="156"/>
      <w:ind w:left="0" w:firstLine="0"/>
      <w:jc w:val="both"/>
    </w:pPr>
    <w:rPr>
      <w:rFonts w:ascii="宋体" w:hAnsi="宋体"/>
      <w:bCs/>
      <w:color w:val="000000"/>
      <w:kern w:val="2"/>
      <w:sz w:val="24"/>
      <w:szCs w:val="32"/>
    </w:rPr>
  </w:style>
  <w:style w:type="character" w:customStyle="1" w:styleId="Char0">
    <w:name w:val="正文文本 Char"/>
    <w:basedOn w:val="a5"/>
    <w:link w:val="af1"/>
    <w:rsid w:val="00752129"/>
    <w:rPr>
      <w:rFonts w:eastAsia="宋体"/>
      <w:b/>
      <w:bCs/>
      <w:color w:val="000000"/>
      <w:kern w:val="2"/>
      <w:sz w:val="28"/>
      <w:szCs w:val="28"/>
      <w:lang w:val="en-US" w:eastAsia="zh-CN" w:bidi="ar-SA"/>
    </w:rPr>
  </w:style>
  <w:style w:type="character" w:customStyle="1" w:styleId="3Char">
    <w:name w:val="标题 3 Char"/>
    <w:aliases w:val="H3 Char,Underrubrik2 Char,h3 Char,1.1.1 Heading 3 Char,l3 Char,CT Char,sect1.2.3 Char,Level 3 Head Char,3 Char,3rd level Char,Head 3 Char,l3+toc 3 Char,heading 3 Char,hello Char,heading 3 + Indent: Left 0.25 in Char,h:3 Char,Kop 3V Char"/>
    <w:basedOn w:val="Char0"/>
    <w:link w:val="31"/>
    <w:rsid w:val="008634D8"/>
    <w:rPr>
      <w:rFonts w:eastAsia="宋体"/>
      <w:b/>
      <w:bCs w:val="0"/>
      <w:color w:val="000000"/>
      <w:kern w:val="2"/>
      <w:sz w:val="26"/>
      <w:szCs w:val="28"/>
      <w:lang w:val="en-US" w:eastAsia="zh-CN" w:bidi="ar-SA"/>
    </w:rPr>
  </w:style>
  <w:style w:type="paragraph" w:styleId="27">
    <w:name w:val="Body Text First Indent 2"/>
    <w:basedOn w:val="ad"/>
    <w:link w:val="2Char"/>
    <w:qFormat/>
    <w:rsid w:val="00752129"/>
    <w:pPr>
      <w:widowControl w:val="0"/>
      <w:spacing w:before="0" w:after="120"/>
      <w:ind w:leftChars="200" w:left="420" w:firstLineChars="200" w:firstLine="420"/>
      <w:jc w:val="both"/>
    </w:pPr>
    <w:rPr>
      <w:kern w:val="2"/>
      <w:sz w:val="21"/>
      <w:szCs w:val="24"/>
      <w:lang w:eastAsia="zh-CN"/>
    </w:rPr>
  </w:style>
  <w:style w:type="paragraph" w:customStyle="1" w:styleId="3hello111Heading3h3H3Underrubrik2heading3Ind1">
    <w:name w:val="样式 标题 3hello1.1.1 Heading 3h3H3Underrubrik2heading 3 + Ind...1"/>
    <w:basedOn w:val="31"/>
    <w:rsid w:val="00752129"/>
    <w:pPr>
      <w:keepLines/>
      <w:widowControl w:val="0"/>
      <w:spacing w:before="156" w:after="156"/>
      <w:jc w:val="both"/>
    </w:pPr>
    <w:rPr>
      <w:rFonts w:ascii="宋体" w:hAnsi="宋体" w:cs="宋体"/>
      <w:bCs/>
      <w:color w:val="000000"/>
      <w:kern w:val="2"/>
      <w:sz w:val="21"/>
    </w:rPr>
  </w:style>
  <w:style w:type="paragraph" w:customStyle="1" w:styleId="4h41111Heading4H4heading4IndentLeft05in">
    <w:name w:val="样式 标题 4h41.1.1.1 Heading 4H4heading 4 + Indent: Left 0.5 in..."/>
    <w:basedOn w:val="41"/>
    <w:rsid w:val="00752129"/>
    <w:pPr>
      <w:keepLines/>
      <w:widowControl w:val="0"/>
      <w:spacing w:before="280" w:after="290" w:line="360" w:lineRule="auto"/>
      <w:jc w:val="both"/>
    </w:pPr>
    <w:rPr>
      <w:rFonts w:ascii="宋体" w:hAnsi="宋体" w:cs="宋体"/>
      <w:bCs/>
      <w:color w:val="000000"/>
      <w:kern w:val="2"/>
      <w:sz w:val="21"/>
      <w:szCs w:val="20"/>
    </w:rPr>
  </w:style>
  <w:style w:type="paragraph" w:customStyle="1" w:styleId="Char10">
    <w:name w:val="Char1"/>
    <w:next w:val="a4"/>
    <w:rsid w:val="00752129"/>
    <w:pPr>
      <w:keepNext/>
      <w:keepLines/>
      <w:spacing w:before="240" w:after="240"/>
      <w:ind w:hanging="624"/>
      <w:outlineLvl w:val="7"/>
    </w:pPr>
    <w:rPr>
      <w:rFonts w:ascii="Arial" w:eastAsia="黑体" w:hAnsi="Arial" w:cs="Arial"/>
      <w:snapToGrid w:val="0"/>
      <w:sz w:val="21"/>
      <w:szCs w:val="21"/>
    </w:rPr>
  </w:style>
  <w:style w:type="paragraph" w:customStyle="1" w:styleId="4h41111Heading4H4heading4IndentLeft05in1">
    <w:name w:val="样式 标题 4h41.1.1.1 Heading 4H4heading 4 + Indent: Left 0.5 in...1"/>
    <w:basedOn w:val="41"/>
    <w:autoRedefine/>
    <w:rsid w:val="00752129"/>
    <w:pPr>
      <w:keepLines/>
      <w:widowControl w:val="0"/>
      <w:spacing w:before="280" w:after="290" w:line="360" w:lineRule="auto"/>
      <w:jc w:val="both"/>
    </w:pPr>
    <w:rPr>
      <w:rFonts w:ascii="宋体" w:hAnsi="宋体" w:cs="宋体"/>
      <w:bCs/>
      <w:color w:val="000000"/>
      <w:kern w:val="2"/>
      <w:sz w:val="21"/>
      <w:szCs w:val="20"/>
    </w:rPr>
  </w:style>
  <w:style w:type="paragraph" w:customStyle="1" w:styleId="1h1H1Huvudrubrikh1h1applevel1Level1Headhead">
    <w:name w:val="样式 标题 1h1H1Huvudrubrik章h:1h:1applevel 1Level 1 Headhead..."/>
    <w:basedOn w:val="1"/>
    <w:autoRedefine/>
    <w:rsid w:val="00364ADA"/>
    <w:pPr>
      <w:widowControl w:val="0"/>
      <w:numPr>
        <w:numId w:val="1"/>
      </w:numPr>
      <w:spacing w:before="340" w:after="0" w:line="360" w:lineRule="auto"/>
      <w:jc w:val="both"/>
    </w:pPr>
    <w:rPr>
      <w:rFonts w:asciiTheme="minorEastAsia" w:eastAsiaTheme="minorEastAsia" w:hAnsiTheme="minorEastAsia" w:cs="宋体"/>
      <w:bCs/>
      <w:kern w:val="44"/>
      <w:sz w:val="28"/>
      <w:szCs w:val="28"/>
      <w:lang w:eastAsia="zh-CN"/>
    </w:rPr>
  </w:style>
  <w:style w:type="paragraph" w:customStyle="1" w:styleId="28">
    <w:name w:val="标题2内的正文"/>
    <w:basedOn w:val="a4"/>
    <w:rsid w:val="00752129"/>
    <w:pPr>
      <w:widowControl w:val="0"/>
      <w:spacing w:before="0" w:after="0"/>
      <w:ind w:left="737"/>
      <w:jc w:val="both"/>
    </w:pPr>
    <w:rPr>
      <w:kern w:val="2"/>
      <w:sz w:val="21"/>
      <w:szCs w:val="24"/>
      <w:lang w:eastAsia="zh-CN"/>
    </w:rPr>
  </w:style>
  <w:style w:type="character" w:customStyle="1" w:styleId="Char1">
    <w:name w:val="批注文字 Char"/>
    <w:basedOn w:val="a5"/>
    <w:link w:val="af4"/>
    <w:semiHidden/>
    <w:rsid w:val="00996354"/>
    <w:rPr>
      <w:rFonts w:eastAsia="宋体"/>
      <w:kern w:val="2"/>
      <w:sz w:val="21"/>
      <w:szCs w:val="24"/>
      <w:lang w:val="en-US" w:eastAsia="zh-CN" w:bidi="ar-SA"/>
    </w:rPr>
  </w:style>
  <w:style w:type="paragraph" w:styleId="affc">
    <w:name w:val="List Paragraph"/>
    <w:aliases w:val="符号列表,列出段落2,彩色列表 - 强调文字颜色 11,符号1.1（天云科技）,列出段落-正文,List,二级编号,lp1,List Paragraph11,Bullet List,FooterText,numbered,Paragraphe de liste1,·ûºÅÁÐ±í,¡¤?o?¨¢D¡À¨ª,?¡è?o?¡§¡éD?¨¤¡§a,??¨¨?o??¡ì?¨¦D?¡§¡è?¡ìa,??¡§¡§?o???¨¬?¡§|D??¡ì?¨¨??¨¬a,?,列表正文,大项"/>
    <w:basedOn w:val="a4"/>
    <w:link w:val="Char2"/>
    <w:uiPriority w:val="34"/>
    <w:qFormat/>
    <w:rsid w:val="00933B2F"/>
    <w:pPr>
      <w:ind w:firstLineChars="200" w:firstLine="420"/>
    </w:pPr>
  </w:style>
  <w:style w:type="paragraph" w:customStyle="1" w:styleId="TableMedium">
    <w:name w:val="Table_Medium"/>
    <w:basedOn w:val="a4"/>
    <w:rsid w:val="00CD5251"/>
    <w:pPr>
      <w:spacing w:before="40" w:after="40" w:line="240" w:lineRule="atLeast"/>
    </w:pPr>
    <w:rPr>
      <w:rFonts w:eastAsia="仿宋体"/>
      <w:noProof/>
      <w:sz w:val="18"/>
    </w:rPr>
  </w:style>
  <w:style w:type="paragraph" w:customStyle="1" w:styleId="TableSmHeadingRight">
    <w:name w:val="Table_Sm_Heading_Right"/>
    <w:basedOn w:val="a4"/>
    <w:rsid w:val="00CD5251"/>
    <w:pPr>
      <w:keepNext/>
      <w:keepLines/>
      <w:spacing w:after="40"/>
      <w:ind w:firstLine="454"/>
      <w:jc w:val="right"/>
    </w:pPr>
    <w:rPr>
      <w:rFonts w:ascii="Arial" w:hAnsi="Arial"/>
      <w:b/>
      <w:snapToGrid w:val="0"/>
      <w:sz w:val="16"/>
    </w:rPr>
  </w:style>
  <w:style w:type="paragraph" w:customStyle="1" w:styleId="TableSmHeading">
    <w:name w:val="Table_Sm_Heading"/>
    <w:basedOn w:val="a4"/>
    <w:rsid w:val="00CD5251"/>
    <w:pPr>
      <w:keepNext/>
      <w:keepLines/>
      <w:spacing w:after="40" w:line="240" w:lineRule="atLeast"/>
    </w:pPr>
    <w:rPr>
      <w:rFonts w:ascii="黑体" w:eastAsia="黑体"/>
      <w:b/>
      <w:sz w:val="16"/>
      <w:lang w:eastAsia="zh-CN"/>
    </w:rPr>
  </w:style>
  <w:style w:type="character" w:customStyle="1" w:styleId="Char">
    <w:name w:val="页眉 Char"/>
    <w:aliases w:val="header odd Char"/>
    <w:basedOn w:val="a5"/>
    <w:link w:val="a8"/>
    <w:uiPriority w:val="99"/>
    <w:rsid w:val="00CD5251"/>
    <w:rPr>
      <w:lang w:eastAsia="en-US"/>
    </w:rPr>
  </w:style>
  <w:style w:type="paragraph" w:styleId="TOC">
    <w:name w:val="TOC Heading"/>
    <w:basedOn w:val="1"/>
    <w:next w:val="a4"/>
    <w:uiPriority w:val="39"/>
    <w:unhideWhenUsed/>
    <w:qFormat/>
    <w:rsid w:val="00CD5251"/>
    <w:pPr>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customStyle="1" w:styleId="CharCharChar">
    <w:name w:val="Char Char Char"/>
    <w:next w:val="a4"/>
    <w:rsid w:val="00AB5769"/>
    <w:pPr>
      <w:keepNext/>
      <w:keepLines/>
      <w:tabs>
        <w:tab w:val="num" w:pos="1418"/>
      </w:tabs>
      <w:spacing w:before="240" w:after="240"/>
      <w:ind w:left="1418" w:hanging="1418"/>
      <w:outlineLvl w:val="7"/>
    </w:pPr>
    <w:rPr>
      <w:rFonts w:ascii="Arial" w:eastAsia="黑体" w:hAnsi="Arial" w:cs="Arial"/>
      <w:snapToGrid w:val="0"/>
      <w:sz w:val="21"/>
      <w:szCs w:val="21"/>
    </w:rPr>
  </w:style>
  <w:style w:type="character" w:customStyle="1" w:styleId="4Char">
    <w:name w:val="标题 4 Char"/>
    <w:aliases w:val="H4 Char,h4 Char,H41 Char,h41 Char,H42 Char,h42 Char,H43 Char,h43 Char,H411 Char,h411 Char,H421 Char,h421 Char,H44 Char,h44 Char,H412 Char,h412 Char,H422 Char,h422 Char,H431 Char,h431 Char,H45 Char,h45 Char,H413 Char,h413 Char,H423 Char,I4 Char"/>
    <w:basedOn w:val="a5"/>
    <w:link w:val="41"/>
    <w:rsid w:val="00D65C9E"/>
    <w:rPr>
      <w:b/>
      <w:sz w:val="24"/>
      <w:szCs w:val="24"/>
    </w:rPr>
  </w:style>
  <w:style w:type="paragraph" w:customStyle="1" w:styleId="QB1">
    <w:name w:val="QB标题1"/>
    <w:basedOn w:val="1"/>
    <w:autoRedefine/>
    <w:rsid w:val="0047007B"/>
    <w:pPr>
      <w:widowControl w:val="0"/>
      <w:spacing w:before="340" w:after="330" w:line="578" w:lineRule="auto"/>
      <w:jc w:val="both"/>
    </w:pPr>
    <w:rPr>
      <w:rFonts w:ascii="黑体" w:eastAsia="黑体" w:hAnsi="Times New Roman"/>
      <w:b w:val="0"/>
      <w:bCs/>
      <w:kern w:val="44"/>
      <w:sz w:val="21"/>
      <w:szCs w:val="21"/>
      <w:lang w:eastAsia="zh-CN"/>
    </w:rPr>
  </w:style>
  <w:style w:type="paragraph" w:customStyle="1" w:styleId="QB">
    <w:name w:val="QB表内文字"/>
    <w:basedOn w:val="aff"/>
    <w:link w:val="QBChar"/>
    <w:rsid w:val="00000B29"/>
    <w:pPr>
      <w:widowControl w:val="0"/>
      <w:ind w:firstLineChars="0" w:firstLine="0"/>
    </w:pPr>
  </w:style>
  <w:style w:type="character" w:customStyle="1" w:styleId="QBChar">
    <w:name w:val="QB表内文字 Char"/>
    <w:basedOn w:val="a5"/>
    <w:link w:val="QB"/>
    <w:rsid w:val="00000B29"/>
    <w:rPr>
      <w:rFonts w:ascii="宋体"/>
      <w:noProof/>
      <w:sz w:val="21"/>
    </w:rPr>
  </w:style>
  <w:style w:type="character" w:customStyle="1" w:styleId="5Char">
    <w:name w:val="标题 5 Char"/>
    <w:aliases w:val="h5 Char,heading 5 + Indent: Left 0.5 in Char,IS41 Heading 5 Char,H5 Char,heading 5 Char,PIM 5 Char,Second Subheading Char,dash Char,ds Char,dd Char,Roman list Char,口 Char,口1 Char,口2 Char,l5+toc5 Char,Numbered Sub-list Char,一 Char,正文五级标题 Char"/>
    <w:basedOn w:val="a5"/>
    <w:link w:val="50"/>
    <w:rsid w:val="00FD71D2"/>
    <w:rPr>
      <w:b/>
      <w:sz w:val="22"/>
      <w:lang w:eastAsia="en-US"/>
    </w:rPr>
  </w:style>
  <w:style w:type="paragraph" w:styleId="affd">
    <w:name w:val="Revision"/>
    <w:hidden/>
    <w:uiPriority w:val="99"/>
    <w:semiHidden/>
    <w:rsid w:val="004B7F91"/>
    <w:rPr>
      <w:lang w:eastAsia="en-US"/>
    </w:rPr>
  </w:style>
  <w:style w:type="character" w:customStyle="1" w:styleId="Char2">
    <w:name w:val="列出段落 Char"/>
    <w:aliases w:val="符号列表 Char,列出段落2 Char,彩色列表 - 强调文字颜色 11 Char,符号1.1（天云科技） Char,列出段落-正文 Char,List Char,二级编号 Char,lp1 Char,List Paragraph11 Char,Bullet List Char,FooterText Char,numbered Char,Paragraphe de liste1 Char,·ûºÅÁÐ±í Char,¡¤?o?¨¢D¡À¨ª Char,? Char,大项 Char"/>
    <w:link w:val="affc"/>
    <w:uiPriority w:val="34"/>
    <w:locked/>
    <w:rsid w:val="00907C9D"/>
    <w:rPr>
      <w:lang w:eastAsia="en-US"/>
    </w:rPr>
  </w:style>
  <w:style w:type="paragraph" w:customStyle="1" w:styleId="Feature">
    <w:name w:val="Feature样式"/>
    <w:basedOn w:val="a4"/>
    <w:qFormat/>
    <w:rsid w:val="00472641"/>
    <w:pPr>
      <w:widowControl w:val="0"/>
      <w:numPr>
        <w:numId w:val="40"/>
      </w:numPr>
      <w:tabs>
        <w:tab w:val="left" w:pos="1418"/>
      </w:tabs>
      <w:spacing w:before="0" w:after="0" w:line="360" w:lineRule="auto"/>
      <w:ind w:rightChars="100" w:right="100"/>
      <w:jc w:val="both"/>
    </w:pPr>
    <w:rPr>
      <w:kern w:val="2"/>
      <w:sz w:val="21"/>
      <w:szCs w:val="24"/>
      <w:lang w:eastAsia="zh-CN"/>
    </w:rPr>
  </w:style>
  <w:style w:type="paragraph" w:customStyle="1" w:styleId="12">
    <w:name w:val="样式1"/>
    <w:basedOn w:val="6"/>
    <w:link w:val="13"/>
    <w:qFormat/>
    <w:rsid w:val="00CE4064"/>
  </w:style>
  <w:style w:type="character" w:customStyle="1" w:styleId="6Char">
    <w:name w:val="标题 6 Char"/>
    <w:aliases w:val="h6 Char,heading 6 Char,Third Subheading Char,Bullet list Char,L6 Char,H6 Char,PIM 6 Char,BOD 4 Char,正文六级标题 Char,l6 Char,hsm Char,submodule heading Char,ToolsHeading 6 Char,h61 Char,heading 61 Char,Legal Level 1. Char,[Heading 6] Char,第五层条 Char"/>
    <w:basedOn w:val="a5"/>
    <w:link w:val="6"/>
    <w:rsid w:val="00CE4064"/>
    <w:rPr>
      <w:b/>
      <w:sz w:val="18"/>
      <w:lang w:eastAsia="en-US"/>
    </w:rPr>
  </w:style>
  <w:style w:type="character" w:customStyle="1" w:styleId="13">
    <w:name w:val="样式1 字符"/>
    <w:basedOn w:val="6Char"/>
    <w:link w:val="12"/>
    <w:rsid w:val="00CE4064"/>
    <w:rPr>
      <w:b/>
      <w:sz w:val="18"/>
      <w:lang w:eastAsia="en-US"/>
    </w:rPr>
  </w:style>
  <w:style w:type="character" w:customStyle="1" w:styleId="2Char">
    <w:name w:val="正文首行缩进 2 Char"/>
    <w:basedOn w:val="a5"/>
    <w:link w:val="27"/>
    <w:rsid w:val="00D32E28"/>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25760">
      <w:bodyDiv w:val="1"/>
      <w:marLeft w:val="0"/>
      <w:marRight w:val="0"/>
      <w:marTop w:val="0"/>
      <w:marBottom w:val="0"/>
      <w:divBdr>
        <w:top w:val="none" w:sz="0" w:space="0" w:color="auto"/>
        <w:left w:val="none" w:sz="0" w:space="0" w:color="auto"/>
        <w:bottom w:val="none" w:sz="0" w:space="0" w:color="auto"/>
        <w:right w:val="none" w:sz="0" w:space="0" w:color="auto"/>
      </w:divBdr>
    </w:div>
    <w:div w:id="129132883">
      <w:bodyDiv w:val="1"/>
      <w:marLeft w:val="0"/>
      <w:marRight w:val="0"/>
      <w:marTop w:val="0"/>
      <w:marBottom w:val="0"/>
      <w:divBdr>
        <w:top w:val="none" w:sz="0" w:space="0" w:color="auto"/>
        <w:left w:val="none" w:sz="0" w:space="0" w:color="auto"/>
        <w:bottom w:val="none" w:sz="0" w:space="0" w:color="auto"/>
        <w:right w:val="none" w:sz="0" w:space="0" w:color="auto"/>
      </w:divBdr>
      <w:divsChild>
        <w:div w:id="1708721806">
          <w:marLeft w:val="547"/>
          <w:marRight w:val="0"/>
          <w:marTop w:val="77"/>
          <w:marBottom w:val="0"/>
          <w:divBdr>
            <w:top w:val="none" w:sz="0" w:space="0" w:color="auto"/>
            <w:left w:val="none" w:sz="0" w:space="0" w:color="auto"/>
            <w:bottom w:val="none" w:sz="0" w:space="0" w:color="auto"/>
            <w:right w:val="none" w:sz="0" w:space="0" w:color="auto"/>
          </w:divBdr>
        </w:div>
      </w:divsChild>
    </w:div>
    <w:div w:id="153030757">
      <w:bodyDiv w:val="1"/>
      <w:marLeft w:val="0"/>
      <w:marRight w:val="0"/>
      <w:marTop w:val="0"/>
      <w:marBottom w:val="0"/>
      <w:divBdr>
        <w:top w:val="none" w:sz="0" w:space="0" w:color="auto"/>
        <w:left w:val="none" w:sz="0" w:space="0" w:color="auto"/>
        <w:bottom w:val="none" w:sz="0" w:space="0" w:color="auto"/>
        <w:right w:val="none" w:sz="0" w:space="0" w:color="auto"/>
      </w:divBdr>
      <w:divsChild>
        <w:div w:id="1262907283">
          <w:marLeft w:val="0"/>
          <w:marRight w:val="0"/>
          <w:marTop w:val="0"/>
          <w:marBottom w:val="0"/>
          <w:divBdr>
            <w:top w:val="none" w:sz="0" w:space="0" w:color="auto"/>
            <w:left w:val="none" w:sz="0" w:space="0" w:color="auto"/>
            <w:bottom w:val="none" w:sz="0" w:space="0" w:color="auto"/>
            <w:right w:val="none" w:sz="0" w:space="0" w:color="auto"/>
          </w:divBdr>
        </w:div>
      </w:divsChild>
    </w:div>
    <w:div w:id="206141220">
      <w:bodyDiv w:val="1"/>
      <w:marLeft w:val="0"/>
      <w:marRight w:val="0"/>
      <w:marTop w:val="0"/>
      <w:marBottom w:val="0"/>
      <w:divBdr>
        <w:top w:val="none" w:sz="0" w:space="0" w:color="auto"/>
        <w:left w:val="none" w:sz="0" w:space="0" w:color="auto"/>
        <w:bottom w:val="none" w:sz="0" w:space="0" w:color="auto"/>
        <w:right w:val="none" w:sz="0" w:space="0" w:color="auto"/>
      </w:divBdr>
    </w:div>
    <w:div w:id="219681907">
      <w:bodyDiv w:val="1"/>
      <w:marLeft w:val="0"/>
      <w:marRight w:val="0"/>
      <w:marTop w:val="0"/>
      <w:marBottom w:val="0"/>
      <w:divBdr>
        <w:top w:val="none" w:sz="0" w:space="0" w:color="auto"/>
        <w:left w:val="none" w:sz="0" w:space="0" w:color="auto"/>
        <w:bottom w:val="none" w:sz="0" w:space="0" w:color="auto"/>
        <w:right w:val="none" w:sz="0" w:space="0" w:color="auto"/>
      </w:divBdr>
      <w:divsChild>
        <w:div w:id="256327502">
          <w:marLeft w:val="1166"/>
          <w:marRight w:val="0"/>
          <w:marTop w:val="40"/>
          <w:marBottom w:val="0"/>
          <w:divBdr>
            <w:top w:val="none" w:sz="0" w:space="0" w:color="auto"/>
            <w:left w:val="none" w:sz="0" w:space="0" w:color="auto"/>
            <w:bottom w:val="none" w:sz="0" w:space="0" w:color="auto"/>
            <w:right w:val="none" w:sz="0" w:space="0" w:color="auto"/>
          </w:divBdr>
        </w:div>
        <w:div w:id="481820766">
          <w:marLeft w:val="1166"/>
          <w:marRight w:val="0"/>
          <w:marTop w:val="40"/>
          <w:marBottom w:val="0"/>
          <w:divBdr>
            <w:top w:val="none" w:sz="0" w:space="0" w:color="auto"/>
            <w:left w:val="none" w:sz="0" w:space="0" w:color="auto"/>
            <w:bottom w:val="none" w:sz="0" w:space="0" w:color="auto"/>
            <w:right w:val="none" w:sz="0" w:space="0" w:color="auto"/>
          </w:divBdr>
        </w:div>
        <w:div w:id="1351444871">
          <w:marLeft w:val="1166"/>
          <w:marRight w:val="0"/>
          <w:marTop w:val="40"/>
          <w:marBottom w:val="0"/>
          <w:divBdr>
            <w:top w:val="none" w:sz="0" w:space="0" w:color="auto"/>
            <w:left w:val="none" w:sz="0" w:space="0" w:color="auto"/>
            <w:bottom w:val="none" w:sz="0" w:space="0" w:color="auto"/>
            <w:right w:val="none" w:sz="0" w:space="0" w:color="auto"/>
          </w:divBdr>
        </w:div>
      </w:divsChild>
    </w:div>
    <w:div w:id="279269130">
      <w:bodyDiv w:val="1"/>
      <w:marLeft w:val="0"/>
      <w:marRight w:val="0"/>
      <w:marTop w:val="0"/>
      <w:marBottom w:val="0"/>
      <w:divBdr>
        <w:top w:val="none" w:sz="0" w:space="0" w:color="auto"/>
        <w:left w:val="none" w:sz="0" w:space="0" w:color="auto"/>
        <w:bottom w:val="none" w:sz="0" w:space="0" w:color="auto"/>
        <w:right w:val="none" w:sz="0" w:space="0" w:color="auto"/>
      </w:divBdr>
      <w:divsChild>
        <w:div w:id="2000578898">
          <w:marLeft w:val="0"/>
          <w:marRight w:val="0"/>
          <w:marTop w:val="0"/>
          <w:marBottom w:val="0"/>
          <w:divBdr>
            <w:top w:val="none" w:sz="0" w:space="0" w:color="auto"/>
            <w:left w:val="none" w:sz="0" w:space="0" w:color="auto"/>
            <w:bottom w:val="none" w:sz="0" w:space="0" w:color="auto"/>
            <w:right w:val="none" w:sz="0" w:space="0" w:color="auto"/>
          </w:divBdr>
          <w:divsChild>
            <w:div w:id="11900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5827">
      <w:bodyDiv w:val="1"/>
      <w:marLeft w:val="0"/>
      <w:marRight w:val="0"/>
      <w:marTop w:val="0"/>
      <w:marBottom w:val="0"/>
      <w:divBdr>
        <w:top w:val="none" w:sz="0" w:space="0" w:color="auto"/>
        <w:left w:val="none" w:sz="0" w:space="0" w:color="auto"/>
        <w:bottom w:val="none" w:sz="0" w:space="0" w:color="auto"/>
        <w:right w:val="none" w:sz="0" w:space="0" w:color="auto"/>
      </w:divBdr>
      <w:divsChild>
        <w:div w:id="182284186">
          <w:marLeft w:val="360"/>
          <w:marRight w:val="0"/>
          <w:marTop w:val="101"/>
          <w:marBottom w:val="0"/>
          <w:divBdr>
            <w:top w:val="none" w:sz="0" w:space="0" w:color="auto"/>
            <w:left w:val="none" w:sz="0" w:space="0" w:color="auto"/>
            <w:bottom w:val="none" w:sz="0" w:space="0" w:color="auto"/>
            <w:right w:val="none" w:sz="0" w:space="0" w:color="auto"/>
          </w:divBdr>
        </w:div>
        <w:div w:id="396637879">
          <w:marLeft w:val="360"/>
          <w:marRight w:val="0"/>
          <w:marTop w:val="101"/>
          <w:marBottom w:val="0"/>
          <w:divBdr>
            <w:top w:val="none" w:sz="0" w:space="0" w:color="auto"/>
            <w:left w:val="none" w:sz="0" w:space="0" w:color="auto"/>
            <w:bottom w:val="none" w:sz="0" w:space="0" w:color="auto"/>
            <w:right w:val="none" w:sz="0" w:space="0" w:color="auto"/>
          </w:divBdr>
        </w:div>
      </w:divsChild>
    </w:div>
    <w:div w:id="302125223">
      <w:bodyDiv w:val="1"/>
      <w:marLeft w:val="0"/>
      <w:marRight w:val="0"/>
      <w:marTop w:val="0"/>
      <w:marBottom w:val="0"/>
      <w:divBdr>
        <w:top w:val="none" w:sz="0" w:space="0" w:color="auto"/>
        <w:left w:val="none" w:sz="0" w:space="0" w:color="auto"/>
        <w:bottom w:val="none" w:sz="0" w:space="0" w:color="auto"/>
        <w:right w:val="none" w:sz="0" w:space="0" w:color="auto"/>
      </w:divBdr>
      <w:divsChild>
        <w:div w:id="1821269759">
          <w:marLeft w:val="1166"/>
          <w:marRight w:val="0"/>
          <w:marTop w:val="67"/>
          <w:marBottom w:val="0"/>
          <w:divBdr>
            <w:top w:val="none" w:sz="0" w:space="0" w:color="auto"/>
            <w:left w:val="none" w:sz="0" w:space="0" w:color="auto"/>
            <w:bottom w:val="none" w:sz="0" w:space="0" w:color="auto"/>
            <w:right w:val="none" w:sz="0" w:space="0" w:color="auto"/>
          </w:divBdr>
        </w:div>
      </w:divsChild>
    </w:div>
    <w:div w:id="303238834">
      <w:bodyDiv w:val="1"/>
      <w:marLeft w:val="0"/>
      <w:marRight w:val="0"/>
      <w:marTop w:val="0"/>
      <w:marBottom w:val="0"/>
      <w:divBdr>
        <w:top w:val="none" w:sz="0" w:space="0" w:color="auto"/>
        <w:left w:val="none" w:sz="0" w:space="0" w:color="auto"/>
        <w:bottom w:val="none" w:sz="0" w:space="0" w:color="auto"/>
        <w:right w:val="none" w:sz="0" w:space="0" w:color="auto"/>
      </w:divBdr>
      <w:divsChild>
        <w:div w:id="787623179">
          <w:marLeft w:val="1166"/>
          <w:marRight w:val="0"/>
          <w:marTop w:val="0"/>
          <w:marBottom w:val="0"/>
          <w:divBdr>
            <w:top w:val="none" w:sz="0" w:space="0" w:color="auto"/>
            <w:left w:val="none" w:sz="0" w:space="0" w:color="auto"/>
            <w:bottom w:val="none" w:sz="0" w:space="0" w:color="auto"/>
            <w:right w:val="none" w:sz="0" w:space="0" w:color="auto"/>
          </w:divBdr>
        </w:div>
      </w:divsChild>
    </w:div>
    <w:div w:id="327296467">
      <w:bodyDiv w:val="1"/>
      <w:marLeft w:val="0"/>
      <w:marRight w:val="0"/>
      <w:marTop w:val="0"/>
      <w:marBottom w:val="0"/>
      <w:divBdr>
        <w:top w:val="none" w:sz="0" w:space="0" w:color="auto"/>
        <w:left w:val="none" w:sz="0" w:space="0" w:color="auto"/>
        <w:bottom w:val="none" w:sz="0" w:space="0" w:color="auto"/>
        <w:right w:val="none" w:sz="0" w:space="0" w:color="auto"/>
      </w:divBdr>
      <w:divsChild>
        <w:div w:id="1944071168">
          <w:marLeft w:val="0"/>
          <w:marRight w:val="0"/>
          <w:marTop w:val="0"/>
          <w:marBottom w:val="0"/>
          <w:divBdr>
            <w:top w:val="none" w:sz="0" w:space="0" w:color="auto"/>
            <w:left w:val="none" w:sz="0" w:space="0" w:color="auto"/>
            <w:bottom w:val="none" w:sz="0" w:space="0" w:color="auto"/>
            <w:right w:val="none" w:sz="0" w:space="0" w:color="auto"/>
          </w:divBdr>
          <w:divsChild>
            <w:div w:id="167528861">
              <w:marLeft w:val="0"/>
              <w:marRight w:val="0"/>
              <w:marTop w:val="0"/>
              <w:marBottom w:val="0"/>
              <w:divBdr>
                <w:top w:val="none" w:sz="0" w:space="0" w:color="auto"/>
                <w:left w:val="none" w:sz="0" w:space="0" w:color="auto"/>
                <w:bottom w:val="none" w:sz="0" w:space="0" w:color="auto"/>
                <w:right w:val="none" w:sz="0" w:space="0" w:color="auto"/>
              </w:divBdr>
            </w:div>
            <w:div w:id="197395088">
              <w:marLeft w:val="0"/>
              <w:marRight w:val="0"/>
              <w:marTop w:val="0"/>
              <w:marBottom w:val="0"/>
              <w:divBdr>
                <w:top w:val="none" w:sz="0" w:space="0" w:color="auto"/>
                <w:left w:val="none" w:sz="0" w:space="0" w:color="auto"/>
                <w:bottom w:val="none" w:sz="0" w:space="0" w:color="auto"/>
                <w:right w:val="none" w:sz="0" w:space="0" w:color="auto"/>
              </w:divBdr>
            </w:div>
            <w:div w:id="648940968">
              <w:marLeft w:val="0"/>
              <w:marRight w:val="0"/>
              <w:marTop w:val="0"/>
              <w:marBottom w:val="0"/>
              <w:divBdr>
                <w:top w:val="none" w:sz="0" w:space="0" w:color="auto"/>
                <w:left w:val="none" w:sz="0" w:space="0" w:color="auto"/>
                <w:bottom w:val="none" w:sz="0" w:space="0" w:color="auto"/>
                <w:right w:val="none" w:sz="0" w:space="0" w:color="auto"/>
              </w:divBdr>
            </w:div>
            <w:div w:id="948118941">
              <w:marLeft w:val="0"/>
              <w:marRight w:val="0"/>
              <w:marTop w:val="0"/>
              <w:marBottom w:val="0"/>
              <w:divBdr>
                <w:top w:val="none" w:sz="0" w:space="0" w:color="auto"/>
                <w:left w:val="none" w:sz="0" w:space="0" w:color="auto"/>
                <w:bottom w:val="none" w:sz="0" w:space="0" w:color="auto"/>
                <w:right w:val="none" w:sz="0" w:space="0" w:color="auto"/>
              </w:divBdr>
            </w:div>
            <w:div w:id="1178420737">
              <w:marLeft w:val="0"/>
              <w:marRight w:val="0"/>
              <w:marTop w:val="0"/>
              <w:marBottom w:val="0"/>
              <w:divBdr>
                <w:top w:val="none" w:sz="0" w:space="0" w:color="auto"/>
                <w:left w:val="none" w:sz="0" w:space="0" w:color="auto"/>
                <w:bottom w:val="none" w:sz="0" w:space="0" w:color="auto"/>
                <w:right w:val="none" w:sz="0" w:space="0" w:color="auto"/>
              </w:divBdr>
            </w:div>
            <w:div w:id="13226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6438">
      <w:bodyDiv w:val="1"/>
      <w:marLeft w:val="0"/>
      <w:marRight w:val="0"/>
      <w:marTop w:val="0"/>
      <w:marBottom w:val="0"/>
      <w:divBdr>
        <w:top w:val="none" w:sz="0" w:space="0" w:color="auto"/>
        <w:left w:val="none" w:sz="0" w:space="0" w:color="auto"/>
        <w:bottom w:val="none" w:sz="0" w:space="0" w:color="auto"/>
        <w:right w:val="none" w:sz="0" w:space="0" w:color="auto"/>
      </w:divBdr>
      <w:divsChild>
        <w:div w:id="700864438">
          <w:marLeft w:val="0"/>
          <w:marRight w:val="0"/>
          <w:marTop w:val="0"/>
          <w:marBottom w:val="0"/>
          <w:divBdr>
            <w:top w:val="none" w:sz="0" w:space="0" w:color="auto"/>
            <w:left w:val="none" w:sz="0" w:space="0" w:color="auto"/>
            <w:bottom w:val="none" w:sz="0" w:space="0" w:color="auto"/>
            <w:right w:val="none" w:sz="0" w:space="0" w:color="auto"/>
          </w:divBdr>
          <w:divsChild>
            <w:div w:id="1516963925">
              <w:marLeft w:val="0"/>
              <w:marRight w:val="0"/>
              <w:marTop w:val="0"/>
              <w:marBottom w:val="0"/>
              <w:divBdr>
                <w:top w:val="none" w:sz="0" w:space="0" w:color="auto"/>
                <w:left w:val="none" w:sz="0" w:space="0" w:color="auto"/>
                <w:bottom w:val="none" w:sz="0" w:space="0" w:color="auto"/>
                <w:right w:val="none" w:sz="0" w:space="0" w:color="auto"/>
              </w:divBdr>
              <w:divsChild>
                <w:div w:id="9153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91985">
      <w:bodyDiv w:val="1"/>
      <w:marLeft w:val="0"/>
      <w:marRight w:val="0"/>
      <w:marTop w:val="0"/>
      <w:marBottom w:val="0"/>
      <w:divBdr>
        <w:top w:val="none" w:sz="0" w:space="0" w:color="auto"/>
        <w:left w:val="none" w:sz="0" w:space="0" w:color="auto"/>
        <w:bottom w:val="none" w:sz="0" w:space="0" w:color="auto"/>
        <w:right w:val="none" w:sz="0" w:space="0" w:color="auto"/>
      </w:divBdr>
      <w:divsChild>
        <w:div w:id="1580404801">
          <w:marLeft w:val="0"/>
          <w:marRight w:val="0"/>
          <w:marTop w:val="0"/>
          <w:marBottom w:val="0"/>
          <w:divBdr>
            <w:top w:val="none" w:sz="0" w:space="0" w:color="auto"/>
            <w:left w:val="none" w:sz="0" w:space="0" w:color="auto"/>
            <w:bottom w:val="none" w:sz="0" w:space="0" w:color="auto"/>
            <w:right w:val="none" w:sz="0" w:space="0" w:color="auto"/>
          </w:divBdr>
        </w:div>
      </w:divsChild>
    </w:div>
    <w:div w:id="430466354">
      <w:bodyDiv w:val="1"/>
      <w:marLeft w:val="0"/>
      <w:marRight w:val="0"/>
      <w:marTop w:val="0"/>
      <w:marBottom w:val="0"/>
      <w:divBdr>
        <w:top w:val="none" w:sz="0" w:space="0" w:color="auto"/>
        <w:left w:val="none" w:sz="0" w:space="0" w:color="auto"/>
        <w:bottom w:val="none" w:sz="0" w:space="0" w:color="auto"/>
        <w:right w:val="none" w:sz="0" w:space="0" w:color="auto"/>
      </w:divBdr>
    </w:div>
    <w:div w:id="499975232">
      <w:bodyDiv w:val="1"/>
      <w:marLeft w:val="0"/>
      <w:marRight w:val="0"/>
      <w:marTop w:val="0"/>
      <w:marBottom w:val="0"/>
      <w:divBdr>
        <w:top w:val="none" w:sz="0" w:space="0" w:color="auto"/>
        <w:left w:val="none" w:sz="0" w:space="0" w:color="auto"/>
        <w:bottom w:val="none" w:sz="0" w:space="0" w:color="auto"/>
        <w:right w:val="none" w:sz="0" w:space="0" w:color="auto"/>
      </w:divBdr>
      <w:divsChild>
        <w:div w:id="222719398">
          <w:marLeft w:val="0"/>
          <w:marRight w:val="0"/>
          <w:marTop w:val="0"/>
          <w:marBottom w:val="0"/>
          <w:divBdr>
            <w:top w:val="none" w:sz="0" w:space="0" w:color="auto"/>
            <w:left w:val="none" w:sz="0" w:space="0" w:color="auto"/>
            <w:bottom w:val="none" w:sz="0" w:space="0" w:color="auto"/>
            <w:right w:val="none" w:sz="0" w:space="0" w:color="auto"/>
          </w:divBdr>
        </w:div>
      </w:divsChild>
    </w:div>
    <w:div w:id="507520384">
      <w:bodyDiv w:val="1"/>
      <w:marLeft w:val="0"/>
      <w:marRight w:val="0"/>
      <w:marTop w:val="0"/>
      <w:marBottom w:val="0"/>
      <w:divBdr>
        <w:top w:val="none" w:sz="0" w:space="0" w:color="auto"/>
        <w:left w:val="none" w:sz="0" w:space="0" w:color="auto"/>
        <w:bottom w:val="none" w:sz="0" w:space="0" w:color="auto"/>
        <w:right w:val="none" w:sz="0" w:space="0" w:color="auto"/>
      </w:divBdr>
      <w:divsChild>
        <w:div w:id="652559946">
          <w:marLeft w:val="0"/>
          <w:marRight w:val="0"/>
          <w:marTop w:val="0"/>
          <w:marBottom w:val="0"/>
          <w:divBdr>
            <w:top w:val="none" w:sz="0" w:space="0" w:color="auto"/>
            <w:left w:val="none" w:sz="0" w:space="0" w:color="auto"/>
            <w:bottom w:val="none" w:sz="0" w:space="0" w:color="auto"/>
            <w:right w:val="none" w:sz="0" w:space="0" w:color="auto"/>
          </w:divBdr>
          <w:divsChild>
            <w:div w:id="19749675">
              <w:marLeft w:val="0"/>
              <w:marRight w:val="0"/>
              <w:marTop w:val="0"/>
              <w:marBottom w:val="0"/>
              <w:divBdr>
                <w:top w:val="none" w:sz="0" w:space="0" w:color="auto"/>
                <w:left w:val="none" w:sz="0" w:space="0" w:color="auto"/>
                <w:bottom w:val="none" w:sz="0" w:space="0" w:color="auto"/>
                <w:right w:val="none" w:sz="0" w:space="0" w:color="auto"/>
              </w:divBdr>
            </w:div>
            <w:div w:id="1995141989">
              <w:marLeft w:val="0"/>
              <w:marRight w:val="0"/>
              <w:marTop w:val="0"/>
              <w:marBottom w:val="0"/>
              <w:divBdr>
                <w:top w:val="none" w:sz="0" w:space="0" w:color="auto"/>
                <w:left w:val="none" w:sz="0" w:space="0" w:color="auto"/>
                <w:bottom w:val="none" w:sz="0" w:space="0" w:color="auto"/>
                <w:right w:val="none" w:sz="0" w:space="0" w:color="auto"/>
              </w:divBdr>
            </w:div>
            <w:div w:id="204632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2835">
      <w:bodyDiv w:val="1"/>
      <w:marLeft w:val="0"/>
      <w:marRight w:val="0"/>
      <w:marTop w:val="0"/>
      <w:marBottom w:val="0"/>
      <w:divBdr>
        <w:top w:val="none" w:sz="0" w:space="0" w:color="auto"/>
        <w:left w:val="none" w:sz="0" w:space="0" w:color="auto"/>
        <w:bottom w:val="none" w:sz="0" w:space="0" w:color="auto"/>
        <w:right w:val="none" w:sz="0" w:space="0" w:color="auto"/>
      </w:divBdr>
      <w:divsChild>
        <w:div w:id="711812335">
          <w:marLeft w:val="1166"/>
          <w:marRight w:val="0"/>
          <w:marTop w:val="40"/>
          <w:marBottom w:val="0"/>
          <w:divBdr>
            <w:top w:val="none" w:sz="0" w:space="0" w:color="auto"/>
            <w:left w:val="none" w:sz="0" w:space="0" w:color="auto"/>
            <w:bottom w:val="none" w:sz="0" w:space="0" w:color="auto"/>
            <w:right w:val="none" w:sz="0" w:space="0" w:color="auto"/>
          </w:divBdr>
        </w:div>
        <w:div w:id="872426139">
          <w:marLeft w:val="1166"/>
          <w:marRight w:val="0"/>
          <w:marTop w:val="40"/>
          <w:marBottom w:val="0"/>
          <w:divBdr>
            <w:top w:val="none" w:sz="0" w:space="0" w:color="auto"/>
            <w:left w:val="none" w:sz="0" w:space="0" w:color="auto"/>
            <w:bottom w:val="none" w:sz="0" w:space="0" w:color="auto"/>
            <w:right w:val="none" w:sz="0" w:space="0" w:color="auto"/>
          </w:divBdr>
        </w:div>
        <w:div w:id="1305892971">
          <w:marLeft w:val="547"/>
          <w:marRight w:val="0"/>
          <w:marTop w:val="40"/>
          <w:marBottom w:val="0"/>
          <w:divBdr>
            <w:top w:val="none" w:sz="0" w:space="0" w:color="auto"/>
            <w:left w:val="none" w:sz="0" w:space="0" w:color="auto"/>
            <w:bottom w:val="none" w:sz="0" w:space="0" w:color="auto"/>
            <w:right w:val="none" w:sz="0" w:space="0" w:color="auto"/>
          </w:divBdr>
        </w:div>
        <w:div w:id="1460874968">
          <w:marLeft w:val="1166"/>
          <w:marRight w:val="0"/>
          <w:marTop w:val="40"/>
          <w:marBottom w:val="0"/>
          <w:divBdr>
            <w:top w:val="none" w:sz="0" w:space="0" w:color="auto"/>
            <w:left w:val="none" w:sz="0" w:space="0" w:color="auto"/>
            <w:bottom w:val="none" w:sz="0" w:space="0" w:color="auto"/>
            <w:right w:val="none" w:sz="0" w:space="0" w:color="auto"/>
          </w:divBdr>
        </w:div>
      </w:divsChild>
    </w:div>
    <w:div w:id="603809759">
      <w:bodyDiv w:val="1"/>
      <w:marLeft w:val="0"/>
      <w:marRight w:val="0"/>
      <w:marTop w:val="0"/>
      <w:marBottom w:val="0"/>
      <w:divBdr>
        <w:top w:val="none" w:sz="0" w:space="0" w:color="auto"/>
        <w:left w:val="none" w:sz="0" w:space="0" w:color="auto"/>
        <w:bottom w:val="none" w:sz="0" w:space="0" w:color="auto"/>
        <w:right w:val="none" w:sz="0" w:space="0" w:color="auto"/>
      </w:divBdr>
    </w:div>
    <w:div w:id="703942242">
      <w:bodyDiv w:val="1"/>
      <w:marLeft w:val="0"/>
      <w:marRight w:val="0"/>
      <w:marTop w:val="0"/>
      <w:marBottom w:val="0"/>
      <w:divBdr>
        <w:top w:val="none" w:sz="0" w:space="0" w:color="auto"/>
        <w:left w:val="none" w:sz="0" w:space="0" w:color="auto"/>
        <w:bottom w:val="none" w:sz="0" w:space="0" w:color="auto"/>
        <w:right w:val="none" w:sz="0" w:space="0" w:color="auto"/>
      </w:divBdr>
      <w:divsChild>
        <w:div w:id="1987585811">
          <w:marLeft w:val="0"/>
          <w:marRight w:val="0"/>
          <w:marTop w:val="0"/>
          <w:marBottom w:val="0"/>
          <w:divBdr>
            <w:top w:val="none" w:sz="0" w:space="0" w:color="auto"/>
            <w:left w:val="none" w:sz="0" w:space="0" w:color="auto"/>
            <w:bottom w:val="none" w:sz="0" w:space="0" w:color="auto"/>
            <w:right w:val="none" w:sz="0" w:space="0" w:color="auto"/>
          </w:divBdr>
          <w:divsChild>
            <w:div w:id="309292937">
              <w:marLeft w:val="0"/>
              <w:marRight w:val="0"/>
              <w:marTop w:val="0"/>
              <w:marBottom w:val="0"/>
              <w:divBdr>
                <w:top w:val="none" w:sz="0" w:space="0" w:color="auto"/>
                <w:left w:val="none" w:sz="0" w:space="0" w:color="auto"/>
                <w:bottom w:val="none" w:sz="0" w:space="0" w:color="auto"/>
                <w:right w:val="none" w:sz="0" w:space="0" w:color="auto"/>
              </w:divBdr>
            </w:div>
            <w:div w:id="831946436">
              <w:marLeft w:val="0"/>
              <w:marRight w:val="0"/>
              <w:marTop w:val="0"/>
              <w:marBottom w:val="0"/>
              <w:divBdr>
                <w:top w:val="none" w:sz="0" w:space="0" w:color="auto"/>
                <w:left w:val="none" w:sz="0" w:space="0" w:color="auto"/>
                <w:bottom w:val="none" w:sz="0" w:space="0" w:color="auto"/>
                <w:right w:val="none" w:sz="0" w:space="0" w:color="auto"/>
              </w:divBdr>
            </w:div>
            <w:div w:id="1145045699">
              <w:marLeft w:val="0"/>
              <w:marRight w:val="0"/>
              <w:marTop w:val="0"/>
              <w:marBottom w:val="0"/>
              <w:divBdr>
                <w:top w:val="none" w:sz="0" w:space="0" w:color="auto"/>
                <w:left w:val="none" w:sz="0" w:space="0" w:color="auto"/>
                <w:bottom w:val="none" w:sz="0" w:space="0" w:color="auto"/>
                <w:right w:val="none" w:sz="0" w:space="0" w:color="auto"/>
              </w:divBdr>
            </w:div>
            <w:div w:id="1405568906">
              <w:marLeft w:val="0"/>
              <w:marRight w:val="0"/>
              <w:marTop w:val="0"/>
              <w:marBottom w:val="0"/>
              <w:divBdr>
                <w:top w:val="none" w:sz="0" w:space="0" w:color="auto"/>
                <w:left w:val="none" w:sz="0" w:space="0" w:color="auto"/>
                <w:bottom w:val="none" w:sz="0" w:space="0" w:color="auto"/>
                <w:right w:val="none" w:sz="0" w:space="0" w:color="auto"/>
              </w:divBdr>
            </w:div>
            <w:div w:id="19295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6815">
      <w:bodyDiv w:val="1"/>
      <w:marLeft w:val="0"/>
      <w:marRight w:val="0"/>
      <w:marTop w:val="0"/>
      <w:marBottom w:val="0"/>
      <w:divBdr>
        <w:top w:val="none" w:sz="0" w:space="0" w:color="auto"/>
        <w:left w:val="none" w:sz="0" w:space="0" w:color="auto"/>
        <w:bottom w:val="none" w:sz="0" w:space="0" w:color="auto"/>
        <w:right w:val="none" w:sz="0" w:space="0" w:color="auto"/>
      </w:divBdr>
      <w:divsChild>
        <w:div w:id="65541463">
          <w:marLeft w:val="0"/>
          <w:marRight w:val="0"/>
          <w:marTop w:val="0"/>
          <w:marBottom w:val="0"/>
          <w:divBdr>
            <w:top w:val="none" w:sz="0" w:space="0" w:color="auto"/>
            <w:left w:val="none" w:sz="0" w:space="0" w:color="auto"/>
            <w:bottom w:val="none" w:sz="0" w:space="0" w:color="auto"/>
            <w:right w:val="none" w:sz="0" w:space="0" w:color="auto"/>
          </w:divBdr>
          <w:divsChild>
            <w:div w:id="47510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5995">
      <w:bodyDiv w:val="1"/>
      <w:marLeft w:val="0"/>
      <w:marRight w:val="0"/>
      <w:marTop w:val="0"/>
      <w:marBottom w:val="0"/>
      <w:divBdr>
        <w:top w:val="none" w:sz="0" w:space="0" w:color="auto"/>
        <w:left w:val="none" w:sz="0" w:space="0" w:color="auto"/>
        <w:bottom w:val="none" w:sz="0" w:space="0" w:color="auto"/>
        <w:right w:val="none" w:sz="0" w:space="0" w:color="auto"/>
      </w:divBdr>
      <w:divsChild>
        <w:div w:id="599071357">
          <w:marLeft w:val="360"/>
          <w:marRight w:val="0"/>
          <w:marTop w:val="101"/>
          <w:marBottom w:val="0"/>
          <w:divBdr>
            <w:top w:val="none" w:sz="0" w:space="0" w:color="auto"/>
            <w:left w:val="none" w:sz="0" w:space="0" w:color="auto"/>
            <w:bottom w:val="none" w:sz="0" w:space="0" w:color="auto"/>
            <w:right w:val="none" w:sz="0" w:space="0" w:color="auto"/>
          </w:divBdr>
        </w:div>
        <w:div w:id="862522520">
          <w:marLeft w:val="360"/>
          <w:marRight w:val="0"/>
          <w:marTop w:val="101"/>
          <w:marBottom w:val="0"/>
          <w:divBdr>
            <w:top w:val="none" w:sz="0" w:space="0" w:color="auto"/>
            <w:left w:val="none" w:sz="0" w:space="0" w:color="auto"/>
            <w:bottom w:val="none" w:sz="0" w:space="0" w:color="auto"/>
            <w:right w:val="none" w:sz="0" w:space="0" w:color="auto"/>
          </w:divBdr>
        </w:div>
      </w:divsChild>
    </w:div>
    <w:div w:id="787896016">
      <w:bodyDiv w:val="1"/>
      <w:marLeft w:val="0"/>
      <w:marRight w:val="0"/>
      <w:marTop w:val="0"/>
      <w:marBottom w:val="0"/>
      <w:divBdr>
        <w:top w:val="none" w:sz="0" w:space="0" w:color="auto"/>
        <w:left w:val="none" w:sz="0" w:space="0" w:color="auto"/>
        <w:bottom w:val="none" w:sz="0" w:space="0" w:color="auto"/>
        <w:right w:val="none" w:sz="0" w:space="0" w:color="auto"/>
      </w:divBdr>
    </w:div>
    <w:div w:id="834801651">
      <w:bodyDiv w:val="1"/>
      <w:marLeft w:val="0"/>
      <w:marRight w:val="0"/>
      <w:marTop w:val="0"/>
      <w:marBottom w:val="0"/>
      <w:divBdr>
        <w:top w:val="none" w:sz="0" w:space="0" w:color="auto"/>
        <w:left w:val="none" w:sz="0" w:space="0" w:color="auto"/>
        <w:bottom w:val="none" w:sz="0" w:space="0" w:color="auto"/>
        <w:right w:val="none" w:sz="0" w:space="0" w:color="auto"/>
      </w:divBdr>
    </w:div>
    <w:div w:id="841815682">
      <w:bodyDiv w:val="1"/>
      <w:marLeft w:val="0"/>
      <w:marRight w:val="0"/>
      <w:marTop w:val="0"/>
      <w:marBottom w:val="0"/>
      <w:divBdr>
        <w:top w:val="none" w:sz="0" w:space="0" w:color="auto"/>
        <w:left w:val="none" w:sz="0" w:space="0" w:color="auto"/>
        <w:bottom w:val="none" w:sz="0" w:space="0" w:color="auto"/>
        <w:right w:val="none" w:sz="0" w:space="0" w:color="auto"/>
      </w:divBdr>
      <w:divsChild>
        <w:div w:id="892808427">
          <w:marLeft w:val="446"/>
          <w:marRight w:val="0"/>
          <w:marTop w:val="80"/>
          <w:marBottom w:val="0"/>
          <w:divBdr>
            <w:top w:val="none" w:sz="0" w:space="0" w:color="auto"/>
            <w:left w:val="none" w:sz="0" w:space="0" w:color="auto"/>
            <w:bottom w:val="none" w:sz="0" w:space="0" w:color="auto"/>
            <w:right w:val="none" w:sz="0" w:space="0" w:color="auto"/>
          </w:divBdr>
        </w:div>
        <w:div w:id="990134862">
          <w:marLeft w:val="446"/>
          <w:marRight w:val="0"/>
          <w:marTop w:val="80"/>
          <w:marBottom w:val="0"/>
          <w:divBdr>
            <w:top w:val="none" w:sz="0" w:space="0" w:color="auto"/>
            <w:left w:val="none" w:sz="0" w:space="0" w:color="auto"/>
            <w:bottom w:val="none" w:sz="0" w:space="0" w:color="auto"/>
            <w:right w:val="none" w:sz="0" w:space="0" w:color="auto"/>
          </w:divBdr>
        </w:div>
        <w:div w:id="1401714976">
          <w:marLeft w:val="446"/>
          <w:marRight w:val="0"/>
          <w:marTop w:val="80"/>
          <w:marBottom w:val="0"/>
          <w:divBdr>
            <w:top w:val="none" w:sz="0" w:space="0" w:color="auto"/>
            <w:left w:val="none" w:sz="0" w:space="0" w:color="auto"/>
            <w:bottom w:val="none" w:sz="0" w:space="0" w:color="auto"/>
            <w:right w:val="none" w:sz="0" w:space="0" w:color="auto"/>
          </w:divBdr>
        </w:div>
        <w:div w:id="2115788498">
          <w:marLeft w:val="446"/>
          <w:marRight w:val="0"/>
          <w:marTop w:val="80"/>
          <w:marBottom w:val="0"/>
          <w:divBdr>
            <w:top w:val="none" w:sz="0" w:space="0" w:color="auto"/>
            <w:left w:val="none" w:sz="0" w:space="0" w:color="auto"/>
            <w:bottom w:val="none" w:sz="0" w:space="0" w:color="auto"/>
            <w:right w:val="none" w:sz="0" w:space="0" w:color="auto"/>
          </w:divBdr>
        </w:div>
      </w:divsChild>
    </w:div>
    <w:div w:id="850068060">
      <w:bodyDiv w:val="1"/>
      <w:marLeft w:val="0"/>
      <w:marRight w:val="0"/>
      <w:marTop w:val="0"/>
      <w:marBottom w:val="0"/>
      <w:divBdr>
        <w:top w:val="none" w:sz="0" w:space="0" w:color="auto"/>
        <w:left w:val="none" w:sz="0" w:space="0" w:color="auto"/>
        <w:bottom w:val="none" w:sz="0" w:space="0" w:color="auto"/>
        <w:right w:val="none" w:sz="0" w:space="0" w:color="auto"/>
      </w:divBdr>
    </w:div>
    <w:div w:id="874997969">
      <w:bodyDiv w:val="1"/>
      <w:marLeft w:val="0"/>
      <w:marRight w:val="0"/>
      <w:marTop w:val="0"/>
      <w:marBottom w:val="0"/>
      <w:divBdr>
        <w:top w:val="none" w:sz="0" w:space="0" w:color="auto"/>
        <w:left w:val="none" w:sz="0" w:space="0" w:color="auto"/>
        <w:bottom w:val="none" w:sz="0" w:space="0" w:color="auto"/>
        <w:right w:val="none" w:sz="0" w:space="0" w:color="auto"/>
      </w:divBdr>
    </w:div>
    <w:div w:id="876699582">
      <w:bodyDiv w:val="1"/>
      <w:marLeft w:val="0"/>
      <w:marRight w:val="0"/>
      <w:marTop w:val="0"/>
      <w:marBottom w:val="0"/>
      <w:divBdr>
        <w:top w:val="none" w:sz="0" w:space="0" w:color="auto"/>
        <w:left w:val="none" w:sz="0" w:space="0" w:color="auto"/>
        <w:bottom w:val="none" w:sz="0" w:space="0" w:color="auto"/>
        <w:right w:val="none" w:sz="0" w:space="0" w:color="auto"/>
      </w:divBdr>
      <w:divsChild>
        <w:div w:id="1711876087">
          <w:marLeft w:val="0"/>
          <w:marRight w:val="0"/>
          <w:marTop w:val="0"/>
          <w:marBottom w:val="0"/>
          <w:divBdr>
            <w:top w:val="none" w:sz="0" w:space="0" w:color="auto"/>
            <w:left w:val="none" w:sz="0" w:space="0" w:color="auto"/>
            <w:bottom w:val="none" w:sz="0" w:space="0" w:color="auto"/>
            <w:right w:val="none" w:sz="0" w:space="0" w:color="auto"/>
          </w:divBdr>
          <w:divsChild>
            <w:div w:id="28916919">
              <w:marLeft w:val="0"/>
              <w:marRight w:val="0"/>
              <w:marTop w:val="0"/>
              <w:marBottom w:val="0"/>
              <w:divBdr>
                <w:top w:val="none" w:sz="0" w:space="0" w:color="auto"/>
                <w:left w:val="none" w:sz="0" w:space="0" w:color="auto"/>
                <w:bottom w:val="none" w:sz="0" w:space="0" w:color="auto"/>
                <w:right w:val="none" w:sz="0" w:space="0" w:color="auto"/>
              </w:divBdr>
            </w:div>
            <w:div w:id="238759675">
              <w:marLeft w:val="0"/>
              <w:marRight w:val="0"/>
              <w:marTop w:val="0"/>
              <w:marBottom w:val="0"/>
              <w:divBdr>
                <w:top w:val="none" w:sz="0" w:space="0" w:color="auto"/>
                <w:left w:val="none" w:sz="0" w:space="0" w:color="auto"/>
                <w:bottom w:val="none" w:sz="0" w:space="0" w:color="auto"/>
                <w:right w:val="none" w:sz="0" w:space="0" w:color="auto"/>
              </w:divBdr>
            </w:div>
            <w:div w:id="640691110">
              <w:marLeft w:val="0"/>
              <w:marRight w:val="0"/>
              <w:marTop w:val="0"/>
              <w:marBottom w:val="0"/>
              <w:divBdr>
                <w:top w:val="none" w:sz="0" w:space="0" w:color="auto"/>
                <w:left w:val="none" w:sz="0" w:space="0" w:color="auto"/>
                <w:bottom w:val="none" w:sz="0" w:space="0" w:color="auto"/>
                <w:right w:val="none" w:sz="0" w:space="0" w:color="auto"/>
              </w:divBdr>
            </w:div>
            <w:div w:id="1271936411">
              <w:marLeft w:val="0"/>
              <w:marRight w:val="0"/>
              <w:marTop w:val="0"/>
              <w:marBottom w:val="0"/>
              <w:divBdr>
                <w:top w:val="none" w:sz="0" w:space="0" w:color="auto"/>
                <w:left w:val="none" w:sz="0" w:space="0" w:color="auto"/>
                <w:bottom w:val="none" w:sz="0" w:space="0" w:color="auto"/>
                <w:right w:val="none" w:sz="0" w:space="0" w:color="auto"/>
              </w:divBdr>
            </w:div>
            <w:div w:id="1545410921">
              <w:marLeft w:val="0"/>
              <w:marRight w:val="0"/>
              <w:marTop w:val="0"/>
              <w:marBottom w:val="0"/>
              <w:divBdr>
                <w:top w:val="none" w:sz="0" w:space="0" w:color="auto"/>
                <w:left w:val="none" w:sz="0" w:space="0" w:color="auto"/>
                <w:bottom w:val="none" w:sz="0" w:space="0" w:color="auto"/>
                <w:right w:val="none" w:sz="0" w:space="0" w:color="auto"/>
              </w:divBdr>
            </w:div>
            <w:div w:id="1692874902">
              <w:marLeft w:val="0"/>
              <w:marRight w:val="0"/>
              <w:marTop w:val="0"/>
              <w:marBottom w:val="0"/>
              <w:divBdr>
                <w:top w:val="none" w:sz="0" w:space="0" w:color="auto"/>
                <w:left w:val="none" w:sz="0" w:space="0" w:color="auto"/>
                <w:bottom w:val="none" w:sz="0" w:space="0" w:color="auto"/>
                <w:right w:val="none" w:sz="0" w:space="0" w:color="auto"/>
              </w:divBdr>
            </w:div>
            <w:div w:id="1884900715">
              <w:marLeft w:val="0"/>
              <w:marRight w:val="0"/>
              <w:marTop w:val="0"/>
              <w:marBottom w:val="0"/>
              <w:divBdr>
                <w:top w:val="none" w:sz="0" w:space="0" w:color="auto"/>
                <w:left w:val="none" w:sz="0" w:space="0" w:color="auto"/>
                <w:bottom w:val="none" w:sz="0" w:space="0" w:color="auto"/>
                <w:right w:val="none" w:sz="0" w:space="0" w:color="auto"/>
              </w:divBdr>
            </w:div>
            <w:div w:id="20740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80">
      <w:bodyDiv w:val="1"/>
      <w:marLeft w:val="0"/>
      <w:marRight w:val="0"/>
      <w:marTop w:val="0"/>
      <w:marBottom w:val="0"/>
      <w:divBdr>
        <w:top w:val="none" w:sz="0" w:space="0" w:color="auto"/>
        <w:left w:val="none" w:sz="0" w:space="0" w:color="auto"/>
        <w:bottom w:val="none" w:sz="0" w:space="0" w:color="auto"/>
        <w:right w:val="none" w:sz="0" w:space="0" w:color="auto"/>
      </w:divBdr>
    </w:div>
    <w:div w:id="887910994">
      <w:bodyDiv w:val="1"/>
      <w:marLeft w:val="0"/>
      <w:marRight w:val="0"/>
      <w:marTop w:val="0"/>
      <w:marBottom w:val="0"/>
      <w:divBdr>
        <w:top w:val="none" w:sz="0" w:space="0" w:color="auto"/>
        <w:left w:val="none" w:sz="0" w:space="0" w:color="auto"/>
        <w:bottom w:val="none" w:sz="0" w:space="0" w:color="auto"/>
        <w:right w:val="none" w:sz="0" w:space="0" w:color="auto"/>
      </w:divBdr>
      <w:divsChild>
        <w:div w:id="1875342362">
          <w:marLeft w:val="0"/>
          <w:marRight w:val="0"/>
          <w:marTop w:val="0"/>
          <w:marBottom w:val="0"/>
          <w:divBdr>
            <w:top w:val="none" w:sz="0" w:space="0" w:color="auto"/>
            <w:left w:val="none" w:sz="0" w:space="0" w:color="auto"/>
            <w:bottom w:val="none" w:sz="0" w:space="0" w:color="auto"/>
            <w:right w:val="none" w:sz="0" w:space="0" w:color="auto"/>
          </w:divBdr>
          <w:divsChild>
            <w:div w:id="387649491">
              <w:marLeft w:val="0"/>
              <w:marRight w:val="0"/>
              <w:marTop w:val="0"/>
              <w:marBottom w:val="0"/>
              <w:divBdr>
                <w:top w:val="none" w:sz="0" w:space="0" w:color="auto"/>
                <w:left w:val="none" w:sz="0" w:space="0" w:color="auto"/>
                <w:bottom w:val="none" w:sz="0" w:space="0" w:color="auto"/>
                <w:right w:val="none" w:sz="0" w:space="0" w:color="auto"/>
              </w:divBdr>
            </w:div>
            <w:div w:id="399063876">
              <w:marLeft w:val="0"/>
              <w:marRight w:val="0"/>
              <w:marTop w:val="0"/>
              <w:marBottom w:val="0"/>
              <w:divBdr>
                <w:top w:val="none" w:sz="0" w:space="0" w:color="auto"/>
                <w:left w:val="none" w:sz="0" w:space="0" w:color="auto"/>
                <w:bottom w:val="none" w:sz="0" w:space="0" w:color="auto"/>
                <w:right w:val="none" w:sz="0" w:space="0" w:color="auto"/>
              </w:divBdr>
            </w:div>
            <w:div w:id="727848361">
              <w:marLeft w:val="0"/>
              <w:marRight w:val="0"/>
              <w:marTop w:val="0"/>
              <w:marBottom w:val="0"/>
              <w:divBdr>
                <w:top w:val="none" w:sz="0" w:space="0" w:color="auto"/>
                <w:left w:val="none" w:sz="0" w:space="0" w:color="auto"/>
                <w:bottom w:val="none" w:sz="0" w:space="0" w:color="auto"/>
                <w:right w:val="none" w:sz="0" w:space="0" w:color="auto"/>
              </w:divBdr>
            </w:div>
            <w:div w:id="855314856">
              <w:marLeft w:val="0"/>
              <w:marRight w:val="0"/>
              <w:marTop w:val="0"/>
              <w:marBottom w:val="0"/>
              <w:divBdr>
                <w:top w:val="none" w:sz="0" w:space="0" w:color="auto"/>
                <w:left w:val="none" w:sz="0" w:space="0" w:color="auto"/>
                <w:bottom w:val="none" w:sz="0" w:space="0" w:color="auto"/>
                <w:right w:val="none" w:sz="0" w:space="0" w:color="auto"/>
              </w:divBdr>
            </w:div>
            <w:div w:id="17034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727">
      <w:bodyDiv w:val="1"/>
      <w:marLeft w:val="0"/>
      <w:marRight w:val="0"/>
      <w:marTop w:val="0"/>
      <w:marBottom w:val="0"/>
      <w:divBdr>
        <w:top w:val="none" w:sz="0" w:space="0" w:color="auto"/>
        <w:left w:val="none" w:sz="0" w:space="0" w:color="auto"/>
        <w:bottom w:val="none" w:sz="0" w:space="0" w:color="auto"/>
        <w:right w:val="none" w:sz="0" w:space="0" w:color="auto"/>
      </w:divBdr>
    </w:div>
    <w:div w:id="900869134">
      <w:bodyDiv w:val="1"/>
      <w:marLeft w:val="0"/>
      <w:marRight w:val="0"/>
      <w:marTop w:val="0"/>
      <w:marBottom w:val="0"/>
      <w:divBdr>
        <w:top w:val="none" w:sz="0" w:space="0" w:color="auto"/>
        <w:left w:val="none" w:sz="0" w:space="0" w:color="auto"/>
        <w:bottom w:val="none" w:sz="0" w:space="0" w:color="auto"/>
        <w:right w:val="none" w:sz="0" w:space="0" w:color="auto"/>
      </w:divBdr>
    </w:div>
    <w:div w:id="933785657">
      <w:bodyDiv w:val="1"/>
      <w:marLeft w:val="0"/>
      <w:marRight w:val="0"/>
      <w:marTop w:val="0"/>
      <w:marBottom w:val="0"/>
      <w:divBdr>
        <w:top w:val="none" w:sz="0" w:space="0" w:color="auto"/>
        <w:left w:val="none" w:sz="0" w:space="0" w:color="auto"/>
        <w:bottom w:val="none" w:sz="0" w:space="0" w:color="auto"/>
        <w:right w:val="none" w:sz="0" w:space="0" w:color="auto"/>
      </w:divBdr>
      <w:divsChild>
        <w:div w:id="541482939">
          <w:marLeft w:val="0"/>
          <w:marRight w:val="0"/>
          <w:marTop w:val="0"/>
          <w:marBottom w:val="0"/>
          <w:divBdr>
            <w:top w:val="none" w:sz="0" w:space="0" w:color="auto"/>
            <w:left w:val="none" w:sz="0" w:space="0" w:color="auto"/>
            <w:bottom w:val="none" w:sz="0" w:space="0" w:color="auto"/>
            <w:right w:val="none" w:sz="0" w:space="0" w:color="auto"/>
          </w:divBdr>
          <w:divsChild>
            <w:div w:id="487282589">
              <w:marLeft w:val="0"/>
              <w:marRight w:val="0"/>
              <w:marTop w:val="0"/>
              <w:marBottom w:val="0"/>
              <w:divBdr>
                <w:top w:val="none" w:sz="0" w:space="0" w:color="auto"/>
                <w:left w:val="none" w:sz="0" w:space="0" w:color="auto"/>
                <w:bottom w:val="none" w:sz="0" w:space="0" w:color="auto"/>
                <w:right w:val="none" w:sz="0" w:space="0" w:color="auto"/>
              </w:divBdr>
            </w:div>
            <w:div w:id="673922407">
              <w:marLeft w:val="0"/>
              <w:marRight w:val="0"/>
              <w:marTop w:val="0"/>
              <w:marBottom w:val="0"/>
              <w:divBdr>
                <w:top w:val="none" w:sz="0" w:space="0" w:color="auto"/>
                <w:left w:val="none" w:sz="0" w:space="0" w:color="auto"/>
                <w:bottom w:val="none" w:sz="0" w:space="0" w:color="auto"/>
                <w:right w:val="none" w:sz="0" w:space="0" w:color="auto"/>
              </w:divBdr>
            </w:div>
            <w:div w:id="727534712">
              <w:marLeft w:val="0"/>
              <w:marRight w:val="0"/>
              <w:marTop w:val="0"/>
              <w:marBottom w:val="0"/>
              <w:divBdr>
                <w:top w:val="none" w:sz="0" w:space="0" w:color="auto"/>
                <w:left w:val="none" w:sz="0" w:space="0" w:color="auto"/>
                <w:bottom w:val="none" w:sz="0" w:space="0" w:color="auto"/>
                <w:right w:val="none" w:sz="0" w:space="0" w:color="auto"/>
              </w:divBdr>
            </w:div>
            <w:div w:id="1179851981">
              <w:marLeft w:val="0"/>
              <w:marRight w:val="0"/>
              <w:marTop w:val="0"/>
              <w:marBottom w:val="0"/>
              <w:divBdr>
                <w:top w:val="none" w:sz="0" w:space="0" w:color="auto"/>
                <w:left w:val="none" w:sz="0" w:space="0" w:color="auto"/>
                <w:bottom w:val="none" w:sz="0" w:space="0" w:color="auto"/>
                <w:right w:val="none" w:sz="0" w:space="0" w:color="auto"/>
              </w:divBdr>
            </w:div>
            <w:div w:id="1328752871">
              <w:marLeft w:val="0"/>
              <w:marRight w:val="0"/>
              <w:marTop w:val="0"/>
              <w:marBottom w:val="0"/>
              <w:divBdr>
                <w:top w:val="none" w:sz="0" w:space="0" w:color="auto"/>
                <w:left w:val="none" w:sz="0" w:space="0" w:color="auto"/>
                <w:bottom w:val="none" w:sz="0" w:space="0" w:color="auto"/>
                <w:right w:val="none" w:sz="0" w:space="0" w:color="auto"/>
              </w:divBdr>
            </w:div>
            <w:div w:id="17835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0897">
      <w:bodyDiv w:val="1"/>
      <w:marLeft w:val="0"/>
      <w:marRight w:val="0"/>
      <w:marTop w:val="0"/>
      <w:marBottom w:val="0"/>
      <w:divBdr>
        <w:top w:val="none" w:sz="0" w:space="0" w:color="auto"/>
        <w:left w:val="none" w:sz="0" w:space="0" w:color="auto"/>
        <w:bottom w:val="none" w:sz="0" w:space="0" w:color="auto"/>
        <w:right w:val="none" w:sz="0" w:space="0" w:color="auto"/>
      </w:divBdr>
      <w:divsChild>
        <w:div w:id="174618569">
          <w:marLeft w:val="1166"/>
          <w:marRight w:val="0"/>
          <w:marTop w:val="40"/>
          <w:marBottom w:val="0"/>
          <w:divBdr>
            <w:top w:val="none" w:sz="0" w:space="0" w:color="auto"/>
            <w:left w:val="none" w:sz="0" w:space="0" w:color="auto"/>
            <w:bottom w:val="none" w:sz="0" w:space="0" w:color="auto"/>
            <w:right w:val="none" w:sz="0" w:space="0" w:color="auto"/>
          </w:divBdr>
        </w:div>
        <w:div w:id="387925187">
          <w:marLeft w:val="547"/>
          <w:marRight w:val="0"/>
          <w:marTop w:val="40"/>
          <w:marBottom w:val="0"/>
          <w:divBdr>
            <w:top w:val="none" w:sz="0" w:space="0" w:color="auto"/>
            <w:left w:val="none" w:sz="0" w:space="0" w:color="auto"/>
            <w:bottom w:val="none" w:sz="0" w:space="0" w:color="auto"/>
            <w:right w:val="none" w:sz="0" w:space="0" w:color="auto"/>
          </w:divBdr>
        </w:div>
        <w:div w:id="1316714779">
          <w:marLeft w:val="1166"/>
          <w:marRight w:val="0"/>
          <w:marTop w:val="40"/>
          <w:marBottom w:val="0"/>
          <w:divBdr>
            <w:top w:val="none" w:sz="0" w:space="0" w:color="auto"/>
            <w:left w:val="none" w:sz="0" w:space="0" w:color="auto"/>
            <w:bottom w:val="none" w:sz="0" w:space="0" w:color="auto"/>
            <w:right w:val="none" w:sz="0" w:space="0" w:color="auto"/>
          </w:divBdr>
        </w:div>
        <w:div w:id="1986158053">
          <w:marLeft w:val="1166"/>
          <w:marRight w:val="0"/>
          <w:marTop w:val="40"/>
          <w:marBottom w:val="0"/>
          <w:divBdr>
            <w:top w:val="none" w:sz="0" w:space="0" w:color="auto"/>
            <w:left w:val="none" w:sz="0" w:space="0" w:color="auto"/>
            <w:bottom w:val="none" w:sz="0" w:space="0" w:color="auto"/>
            <w:right w:val="none" w:sz="0" w:space="0" w:color="auto"/>
          </w:divBdr>
        </w:div>
      </w:divsChild>
    </w:div>
    <w:div w:id="998773469">
      <w:bodyDiv w:val="1"/>
      <w:marLeft w:val="0"/>
      <w:marRight w:val="0"/>
      <w:marTop w:val="0"/>
      <w:marBottom w:val="0"/>
      <w:divBdr>
        <w:top w:val="none" w:sz="0" w:space="0" w:color="auto"/>
        <w:left w:val="none" w:sz="0" w:space="0" w:color="auto"/>
        <w:bottom w:val="none" w:sz="0" w:space="0" w:color="auto"/>
        <w:right w:val="none" w:sz="0" w:space="0" w:color="auto"/>
      </w:divBdr>
    </w:div>
    <w:div w:id="1007253104">
      <w:bodyDiv w:val="1"/>
      <w:marLeft w:val="0"/>
      <w:marRight w:val="0"/>
      <w:marTop w:val="0"/>
      <w:marBottom w:val="0"/>
      <w:divBdr>
        <w:top w:val="none" w:sz="0" w:space="0" w:color="auto"/>
        <w:left w:val="none" w:sz="0" w:space="0" w:color="auto"/>
        <w:bottom w:val="none" w:sz="0" w:space="0" w:color="auto"/>
        <w:right w:val="none" w:sz="0" w:space="0" w:color="auto"/>
      </w:divBdr>
    </w:div>
    <w:div w:id="1023284129">
      <w:bodyDiv w:val="1"/>
      <w:marLeft w:val="0"/>
      <w:marRight w:val="0"/>
      <w:marTop w:val="0"/>
      <w:marBottom w:val="0"/>
      <w:divBdr>
        <w:top w:val="none" w:sz="0" w:space="0" w:color="auto"/>
        <w:left w:val="none" w:sz="0" w:space="0" w:color="auto"/>
        <w:bottom w:val="none" w:sz="0" w:space="0" w:color="auto"/>
        <w:right w:val="none" w:sz="0" w:space="0" w:color="auto"/>
      </w:divBdr>
      <w:divsChild>
        <w:div w:id="286399021">
          <w:marLeft w:val="547"/>
          <w:marRight w:val="0"/>
          <w:marTop w:val="67"/>
          <w:marBottom w:val="0"/>
          <w:divBdr>
            <w:top w:val="none" w:sz="0" w:space="0" w:color="auto"/>
            <w:left w:val="none" w:sz="0" w:space="0" w:color="auto"/>
            <w:bottom w:val="none" w:sz="0" w:space="0" w:color="auto"/>
            <w:right w:val="none" w:sz="0" w:space="0" w:color="auto"/>
          </w:divBdr>
        </w:div>
      </w:divsChild>
    </w:div>
    <w:div w:id="1034113049">
      <w:bodyDiv w:val="1"/>
      <w:marLeft w:val="0"/>
      <w:marRight w:val="0"/>
      <w:marTop w:val="0"/>
      <w:marBottom w:val="0"/>
      <w:divBdr>
        <w:top w:val="none" w:sz="0" w:space="0" w:color="auto"/>
        <w:left w:val="none" w:sz="0" w:space="0" w:color="auto"/>
        <w:bottom w:val="none" w:sz="0" w:space="0" w:color="auto"/>
        <w:right w:val="none" w:sz="0" w:space="0" w:color="auto"/>
      </w:divBdr>
      <w:divsChild>
        <w:div w:id="50622195">
          <w:marLeft w:val="446"/>
          <w:marRight w:val="0"/>
          <w:marTop w:val="0"/>
          <w:marBottom w:val="0"/>
          <w:divBdr>
            <w:top w:val="none" w:sz="0" w:space="0" w:color="auto"/>
            <w:left w:val="none" w:sz="0" w:space="0" w:color="auto"/>
            <w:bottom w:val="none" w:sz="0" w:space="0" w:color="auto"/>
            <w:right w:val="none" w:sz="0" w:space="0" w:color="auto"/>
          </w:divBdr>
        </w:div>
        <w:div w:id="489247741">
          <w:marLeft w:val="446"/>
          <w:marRight w:val="0"/>
          <w:marTop w:val="0"/>
          <w:marBottom w:val="0"/>
          <w:divBdr>
            <w:top w:val="none" w:sz="0" w:space="0" w:color="auto"/>
            <w:left w:val="none" w:sz="0" w:space="0" w:color="auto"/>
            <w:bottom w:val="none" w:sz="0" w:space="0" w:color="auto"/>
            <w:right w:val="none" w:sz="0" w:space="0" w:color="auto"/>
          </w:divBdr>
        </w:div>
        <w:div w:id="967009881">
          <w:marLeft w:val="446"/>
          <w:marRight w:val="0"/>
          <w:marTop w:val="0"/>
          <w:marBottom w:val="0"/>
          <w:divBdr>
            <w:top w:val="none" w:sz="0" w:space="0" w:color="auto"/>
            <w:left w:val="none" w:sz="0" w:space="0" w:color="auto"/>
            <w:bottom w:val="none" w:sz="0" w:space="0" w:color="auto"/>
            <w:right w:val="none" w:sz="0" w:space="0" w:color="auto"/>
          </w:divBdr>
        </w:div>
      </w:divsChild>
    </w:div>
    <w:div w:id="1055355343">
      <w:bodyDiv w:val="1"/>
      <w:marLeft w:val="0"/>
      <w:marRight w:val="0"/>
      <w:marTop w:val="0"/>
      <w:marBottom w:val="0"/>
      <w:divBdr>
        <w:top w:val="none" w:sz="0" w:space="0" w:color="auto"/>
        <w:left w:val="none" w:sz="0" w:space="0" w:color="auto"/>
        <w:bottom w:val="none" w:sz="0" w:space="0" w:color="auto"/>
        <w:right w:val="none" w:sz="0" w:space="0" w:color="auto"/>
      </w:divBdr>
    </w:div>
    <w:div w:id="1066152184">
      <w:bodyDiv w:val="1"/>
      <w:marLeft w:val="0"/>
      <w:marRight w:val="0"/>
      <w:marTop w:val="0"/>
      <w:marBottom w:val="0"/>
      <w:divBdr>
        <w:top w:val="none" w:sz="0" w:space="0" w:color="auto"/>
        <w:left w:val="none" w:sz="0" w:space="0" w:color="auto"/>
        <w:bottom w:val="none" w:sz="0" w:space="0" w:color="auto"/>
        <w:right w:val="none" w:sz="0" w:space="0" w:color="auto"/>
      </w:divBdr>
      <w:divsChild>
        <w:div w:id="1677687241">
          <w:marLeft w:val="0"/>
          <w:marRight w:val="0"/>
          <w:marTop w:val="0"/>
          <w:marBottom w:val="0"/>
          <w:divBdr>
            <w:top w:val="none" w:sz="0" w:space="0" w:color="auto"/>
            <w:left w:val="none" w:sz="0" w:space="0" w:color="auto"/>
            <w:bottom w:val="none" w:sz="0" w:space="0" w:color="auto"/>
            <w:right w:val="none" w:sz="0" w:space="0" w:color="auto"/>
          </w:divBdr>
        </w:div>
      </w:divsChild>
    </w:div>
    <w:div w:id="1123841314">
      <w:bodyDiv w:val="1"/>
      <w:marLeft w:val="0"/>
      <w:marRight w:val="0"/>
      <w:marTop w:val="0"/>
      <w:marBottom w:val="0"/>
      <w:divBdr>
        <w:top w:val="none" w:sz="0" w:space="0" w:color="auto"/>
        <w:left w:val="none" w:sz="0" w:space="0" w:color="auto"/>
        <w:bottom w:val="none" w:sz="0" w:space="0" w:color="auto"/>
        <w:right w:val="none" w:sz="0" w:space="0" w:color="auto"/>
      </w:divBdr>
      <w:divsChild>
        <w:div w:id="425465796">
          <w:marLeft w:val="0"/>
          <w:marRight w:val="0"/>
          <w:marTop w:val="0"/>
          <w:marBottom w:val="0"/>
          <w:divBdr>
            <w:top w:val="none" w:sz="0" w:space="0" w:color="auto"/>
            <w:left w:val="none" w:sz="0" w:space="0" w:color="auto"/>
            <w:bottom w:val="none" w:sz="0" w:space="0" w:color="auto"/>
            <w:right w:val="none" w:sz="0" w:space="0" w:color="auto"/>
          </w:divBdr>
        </w:div>
        <w:div w:id="750657643">
          <w:marLeft w:val="0"/>
          <w:marRight w:val="0"/>
          <w:marTop w:val="0"/>
          <w:marBottom w:val="0"/>
          <w:divBdr>
            <w:top w:val="none" w:sz="0" w:space="0" w:color="auto"/>
            <w:left w:val="none" w:sz="0" w:space="0" w:color="auto"/>
            <w:bottom w:val="none" w:sz="0" w:space="0" w:color="auto"/>
            <w:right w:val="none" w:sz="0" w:space="0" w:color="auto"/>
          </w:divBdr>
        </w:div>
        <w:div w:id="892812842">
          <w:marLeft w:val="0"/>
          <w:marRight w:val="0"/>
          <w:marTop w:val="0"/>
          <w:marBottom w:val="0"/>
          <w:divBdr>
            <w:top w:val="none" w:sz="0" w:space="0" w:color="auto"/>
            <w:left w:val="none" w:sz="0" w:space="0" w:color="auto"/>
            <w:bottom w:val="none" w:sz="0" w:space="0" w:color="auto"/>
            <w:right w:val="none" w:sz="0" w:space="0" w:color="auto"/>
          </w:divBdr>
        </w:div>
        <w:div w:id="940145322">
          <w:marLeft w:val="0"/>
          <w:marRight w:val="0"/>
          <w:marTop w:val="0"/>
          <w:marBottom w:val="0"/>
          <w:divBdr>
            <w:top w:val="none" w:sz="0" w:space="0" w:color="auto"/>
            <w:left w:val="none" w:sz="0" w:space="0" w:color="auto"/>
            <w:bottom w:val="none" w:sz="0" w:space="0" w:color="auto"/>
            <w:right w:val="none" w:sz="0" w:space="0" w:color="auto"/>
          </w:divBdr>
        </w:div>
        <w:div w:id="953945618">
          <w:marLeft w:val="0"/>
          <w:marRight w:val="0"/>
          <w:marTop w:val="0"/>
          <w:marBottom w:val="0"/>
          <w:divBdr>
            <w:top w:val="none" w:sz="0" w:space="0" w:color="auto"/>
            <w:left w:val="none" w:sz="0" w:space="0" w:color="auto"/>
            <w:bottom w:val="none" w:sz="0" w:space="0" w:color="auto"/>
            <w:right w:val="none" w:sz="0" w:space="0" w:color="auto"/>
          </w:divBdr>
        </w:div>
        <w:div w:id="1142775264">
          <w:marLeft w:val="0"/>
          <w:marRight w:val="0"/>
          <w:marTop w:val="0"/>
          <w:marBottom w:val="0"/>
          <w:divBdr>
            <w:top w:val="none" w:sz="0" w:space="0" w:color="auto"/>
            <w:left w:val="none" w:sz="0" w:space="0" w:color="auto"/>
            <w:bottom w:val="none" w:sz="0" w:space="0" w:color="auto"/>
            <w:right w:val="none" w:sz="0" w:space="0" w:color="auto"/>
          </w:divBdr>
        </w:div>
        <w:div w:id="1173645282">
          <w:marLeft w:val="0"/>
          <w:marRight w:val="0"/>
          <w:marTop w:val="0"/>
          <w:marBottom w:val="0"/>
          <w:divBdr>
            <w:top w:val="none" w:sz="0" w:space="0" w:color="auto"/>
            <w:left w:val="none" w:sz="0" w:space="0" w:color="auto"/>
            <w:bottom w:val="none" w:sz="0" w:space="0" w:color="auto"/>
            <w:right w:val="none" w:sz="0" w:space="0" w:color="auto"/>
          </w:divBdr>
        </w:div>
        <w:div w:id="1629240161">
          <w:marLeft w:val="0"/>
          <w:marRight w:val="0"/>
          <w:marTop w:val="0"/>
          <w:marBottom w:val="0"/>
          <w:divBdr>
            <w:top w:val="none" w:sz="0" w:space="0" w:color="auto"/>
            <w:left w:val="none" w:sz="0" w:space="0" w:color="auto"/>
            <w:bottom w:val="none" w:sz="0" w:space="0" w:color="auto"/>
            <w:right w:val="none" w:sz="0" w:space="0" w:color="auto"/>
          </w:divBdr>
        </w:div>
        <w:div w:id="1672756981">
          <w:marLeft w:val="0"/>
          <w:marRight w:val="0"/>
          <w:marTop w:val="0"/>
          <w:marBottom w:val="0"/>
          <w:divBdr>
            <w:top w:val="none" w:sz="0" w:space="0" w:color="auto"/>
            <w:left w:val="none" w:sz="0" w:space="0" w:color="auto"/>
            <w:bottom w:val="none" w:sz="0" w:space="0" w:color="auto"/>
            <w:right w:val="none" w:sz="0" w:space="0" w:color="auto"/>
          </w:divBdr>
        </w:div>
        <w:div w:id="1797327976">
          <w:marLeft w:val="0"/>
          <w:marRight w:val="0"/>
          <w:marTop w:val="0"/>
          <w:marBottom w:val="0"/>
          <w:divBdr>
            <w:top w:val="none" w:sz="0" w:space="0" w:color="auto"/>
            <w:left w:val="none" w:sz="0" w:space="0" w:color="auto"/>
            <w:bottom w:val="none" w:sz="0" w:space="0" w:color="auto"/>
            <w:right w:val="none" w:sz="0" w:space="0" w:color="auto"/>
          </w:divBdr>
        </w:div>
        <w:div w:id="1849296878">
          <w:marLeft w:val="0"/>
          <w:marRight w:val="0"/>
          <w:marTop w:val="0"/>
          <w:marBottom w:val="0"/>
          <w:divBdr>
            <w:top w:val="none" w:sz="0" w:space="0" w:color="auto"/>
            <w:left w:val="none" w:sz="0" w:space="0" w:color="auto"/>
            <w:bottom w:val="none" w:sz="0" w:space="0" w:color="auto"/>
            <w:right w:val="none" w:sz="0" w:space="0" w:color="auto"/>
          </w:divBdr>
        </w:div>
        <w:div w:id="2026516529">
          <w:marLeft w:val="0"/>
          <w:marRight w:val="0"/>
          <w:marTop w:val="0"/>
          <w:marBottom w:val="0"/>
          <w:divBdr>
            <w:top w:val="none" w:sz="0" w:space="0" w:color="auto"/>
            <w:left w:val="none" w:sz="0" w:space="0" w:color="auto"/>
            <w:bottom w:val="none" w:sz="0" w:space="0" w:color="auto"/>
            <w:right w:val="none" w:sz="0" w:space="0" w:color="auto"/>
          </w:divBdr>
        </w:div>
        <w:div w:id="2034718778">
          <w:marLeft w:val="0"/>
          <w:marRight w:val="0"/>
          <w:marTop w:val="0"/>
          <w:marBottom w:val="0"/>
          <w:divBdr>
            <w:top w:val="none" w:sz="0" w:space="0" w:color="auto"/>
            <w:left w:val="none" w:sz="0" w:space="0" w:color="auto"/>
            <w:bottom w:val="none" w:sz="0" w:space="0" w:color="auto"/>
            <w:right w:val="none" w:sz="0" w:space="0" w:color="auto"/>
          </w:divBdr>
        </w:div>
        <w:div w:id="2059623852">
          <w:marLeft w:val="0"/>
          <w:marRight w:val="0"/>
          <w:marTop w:val="0"/>
          <w:marBottom w:val="0"/>
          <w:divBdr>
            <w:top w:val="none" w:sz="0" w:space="0" w:color="auto"/>
            <w:left w:val="none" w:sz="0" w:space="0" w:color="auto"/>
            <w:bottom w:val="none" w:sz="0" w:space="0" w:color="auto"/>
            <w:right w:val="none" w:sz="0" w:space="0" w:color="auto"/>
          </w:divBdr>
        </w:div>
      </w:divsChild>
    </w:div>
    <w:div w:id="1130395773">
      <w:bodyDiv w:val="1"/>
      <w:marLeft w:val="0"/>
      <w:marRight w:val="0"/>
      <w:marTop w:val="0"/>
      <w:marBottom w:val="0"/>
      <w:divBdr>
        <w:top w:val="none" w:sz="0" w:space="0" w:color="auto"/>
        <w:left w:val="none" w:sz="0" w:space="0" w:color="auto"/>
        <w:bottom w:val="none" w:sz="0" w:space="0" w:color="auto"/>
        <w:right w:val="none" w:sz="0" w:space="0" w:color="auto"/>
      </w:divBdr>
      <w:divsChild>
        <w:div w:id="1954284953">
          <w:marLeft w:val="446"/>
          <w:marRight w:val="0"/>
          <w:marTop w:val="0"/>
          <w:marBottom w:val="0"/>
          <w:divBdr>
            <w:top w:val="none" w:sz="0" w:space="0" w:color="auto"/>
            <w:left w:val="none" w:sz="0" w:space="0" w:color="auto"/>
            <w:bottom w:val="none" w:sz="0" w:space="0" w:color="auto"/>
            <w:right w:val="none" w:sz="0" w:space="0" w:color="auto"/>
          </w:divBdr>
        </w:div>
      </w:divsChild>
    </w:div>
    <w:div w:id="1177773607">
      <w:bodyDiv w:val="1"/>
      <w:marLeft w:val="0"/>
      <w:marRight w:val="0"/>
      <w:marTop w:val="0"/>
      <w:marBottom w:val="0"/>
      <w:divBdr>
        <w:top w:val="none" w:sz="0" w:space="0" w:color="auto"/>
        <w:left w:val="none" w:sz="0" w:space="0" w:color="auto"/>
        <w:bottom w:val="none" w:sz="0" w:space="0" w:color="auto"/>
        <w:right w:val="none" w:sz="0" w:space="0" w:color="auto"/>
      </w:divBdr>
      <w:divsChild>
        <w:div w:id="562369642">
          <w:marLeft w:val="0"/>
          <w:marRight w:val="0"/>
          <w:marTop w:val="0"/>
          <w:marBottom w:val="0"/>
          <w:divBdr>
            <w:top w:val="none" w:sz="0" w:space="0" w:color="auto"/>
            <w:left w:val="none" w:sz="0" w:space="0" w:color="auto"/>
            <w:bottom w:val="none" w:sz="0" w:space="0" w:color="auto"/>
            <w:right w:val="none" w:sz="0" w:space="0" w:color="auto"/>
          </w:divBdr>
        </w:div>
      </w:divsChild>
    </w:div>
    <w:div w:id="1208493878">
      <w:bodyDiv w:val="1"/>
      <w:marLeft w:val="0"/>
      <w:marRight w:val="0"/>
      <w:marTop w:val="0"/>
      <w:marBottom w:val="0"/>
      <w:divBdr>
        <w:top w:val="none" w:sz="0" w:space="0" w:color="auto"/>
        <w:left w:val="none" w:sz="0" w:space="0" w:color="auto"/>
        <w:bottom w:val="none" w:sz="0" w:space="0" w:color="auto"/>
        <w:right w:val="none" w:sz="0" w:space="0" w:color="auto"/>
      </w:divBdr>
    </w:div>
    <w:div w:id="1231769421">
      <w:bodyDiv w:val="1"/>
      <w:marLeft w:val="0"/>
      <w:marRight w:val="0"/>
      <w:marTop w:val="0"/>
      <w:marBottom w:val="0"/>
      <w:divBdr>
        <w:top w:val="none" w:sz="0" w:space="0" w:color="auto"/>
        <w:left w:val="none" w:sz="0" w:space="0" w:color="auto"/>
        <w:bottom w:val="none" w:sz="0" w:space="0" w:color="auto"/>
        <w:right w:val="none" w:sz="0" w:space="0" w:color="auto"/>
      </w:divBdr>
    </w:div>
    <w:div w:id="1250578595">
      <w:bodyDiv w:val="1"/>
      <w:marLeft w:val="0"/>
      <w:marRight w:val="0"/>
      <w:marTop w:val="0"/>
      <w:marBottom w:val="0"/>
      <w:divBdr>
        <w:top w:val="none" w:sz="0" w:space="0" w:color="auto"/>
        <w:left w:val="none" w:sz="0" w:space="0" w:color="auto"/>
        <w:bottom w:val="none" w:sz="0" w:space="0" w:color="auto"/>
        <w:right w:val="none" w:sz="0" w:space="0" w:color="auto"/>
      </w:divBdr>
      <w:divsChild>
        <w:div w:id="32115414">
          <w:marLeft w:val="547"/>
          <w:marRight w:val="0"/>
          <w:marTop w:val="67"/>
          <w:marBottom w:val="0"/>
          <w:divBdr>
            <w:top w:val="none" w:sz="0" w:space="0" w:color="auto"/>
            <w:left w:val="none" w:sz="0" w:space="0" w:color="auto"/>
            <w:bottom w:val="none" w:sz="0" w:space="0" w:color="auto"/>
            <w:right w:val="none" w:sz="0" w:space="0" w:color="auto"/>
          </w:divBdr>
        </w:div>
      </w:divsChild>
    </w:div>
    <w:div w:id="1292243910">
      <w:bodyDiv w:val="1"/>
      <w:marLeft w:val="0"/>
      <w:marRight w:val="0"/>
      <w:marTop w:val="0"/>
      <w:marBottom w:val="0"/>
      <w:divBdr>
        <w:top w:val="none" w:sz="0" w:space="0" w:color="auto"/>
        <w:left w:val="none" w:sz="0" w:space="0" w:color="auto"/>
        <w:bottom w:val="none" w:sz="0" w:space="0" w:color="auto"/>
        <w:right w:val="none" w:sz="0" w:space="0" w:color="auto"/>
      </w:divBdr>
    </w:div>
    <w:div w:id="1345520466">
      <w:bodyDiv w:val="1"/>
      <w:marLeft w:val="0"/>
      <w:marRight w:val="0"/>
      <w:marTop w:val="0"/>
      <w:marBottom w:val="0"/>
      <w:divBdr>
        <w:top w:val="none" w:sz="0" w:space="0" w:color="auto"/>
        <w:left w:val="none" w:sz="0" w:space="0" w:color="auto"/>
        <w:bottom w:val="none" w:sz="0" w:space="0" w:color="auto"/>
        <w:right w:val="none" w:sz="0" w:space="0" w:color="auto"/>
      </w:divBdr>
    </w:div>
    <w:div w:id="1346446952">
      <w:bodyDiv w:val="1"/>
      <w:marLeft w:val="0"/>
      <w:marRight w:val="0"/>
      <w:marTop w:val="0"/>
      <w:marBottom w:val="0"/>
      <w:divBdr>
        <w:top w:val="none" w:sz="0" w:space="0" w:color="auto"/>
        <w:left w:val="none" w:sz="0" w:space="0" w:color="auto"/>
        <w:bottom w:val="none" w:sz="0" w:space="0" w:color="auto"/>
        <w:right w:val="none" w:sz="0" w:space="0" w:color="auto"/>
      </w:divBdr>
      <w:divsChild>
        <w:div w:id="968971035">
          <w:marLeft w:val="0"/>
          <w:marRight w:val="0"/>
          <w:marTop w:val="0"/>
          <w:marBottom w:val="0"/>
          <w:divBdr>
            <w:top w:val="none" w:sz="0" w:space="0" w:color="auto"/>
            <w:left w:val="none" w:sz="0" w:space="0" w:color="auto"/>
            <w:bottom w:val="none" w:sz="0" w:space="0" w:color="auto"/>
            <w:right w:val="none" w:sz="0" w:space="0" w:color="auto"/>
          </w:divBdr>
        </w:div>
      </w:divsChild>
    </w:div>
    <w:div w:id="1389524533">
      <w:bodyDiv w:val="1"/>
      <w:marLeft w:val="0"/>
      <w:marRight w:val="0"/>
      <w:marTop w:val="0"/>
      <w:marBottom w:val="0"/>
      <w:divBdr>
        <w:top w:val="none" w:sz="0" w:space="0" w:color="auto"/>
        <w:left w:val="none" w:sz="0" w:space="0" w:color="auto"/>
        <w:bottom w:val="none" w:sz="0" w:space="0" w:color="auto"/>
        <w:right w:val="none" w:sz="0" w:space="0" w:color="auto"/>
      </w:divBdr>
      <w:divsChild>
        <w:div w:id="704720841">
          <w:marLeft w:val="0"/>
          <w:marRight w:val="0"/>
          <w:marTop w:val="0"/>
          <w:marBottom w:val="0"/>
          <w:divBdr>
            <w:top w:val="none" w:sz="0" w:space="0" w:color="auto"/>
            <w:left w:val="none" w:sz="0" w:space="0" w:color="auto"/>
            <w:bottom w:val="none" w:sz="0" w:space="0" w:color="auto"/>
            <w:right w:val="none" w:sz="0" w:space="0" w:color="auto"/>
          </w:divBdr>
          <w:divsChild>
            <w:div w:id="287978371">
              <w:marLeft w:val="0"/>
              <w:marRight w:val="0"/>
              <w:marTop w:val="0"/>
              <w:marBottom w:val="0"/>
              <w:divBdr>
                <w:top w:val="none" w:sz="0" w:space="0" w:color="auto"/>
                <w:left w:val="none" w:sz="0" w:space="0" w:color="auto"/>
                <w:bottom w:val="none" w:sz="0" w:space="0" w:color="auto"/>
                <w:right w:val="none" w:sz="0" w:space="0" w:color="auto"/>
              </w:divBdr>
            </w:div>
            <w:div w:id="701899318">
              <w:marLeft w:val="0"/>
              <w:marRight w:val="0"/>
              <w:marTop w:val="0"/>
              <w:marBottom w:val="0"/>
              <w:divBdr>
                <w:top w:val="none" w:sz="0" w:space="0" w:color="auto"/>
                <w:left w:val="none" w:sz="0" w:space="0" w:color="auto"/>
                <w:bottom w:val="none" w:sz="0" w:space="0" w:color="auto"/>
                <w:right w:val="none" w:sz="0" w:space="0" w:color="auto"/>
              </w:divBdr>
            </w:div>
            <w:div w:id="1349023693">
              <w:marLeft w:val="0"/>
              <w:marRight w:val="0"/>
              <w:marTop w:val="0"/>
              <w:marBottom w:val="0"/>
              <w:divBdr>
                <w:top w:val="none" w:sz="0" w:space="0" w:color="auto"/>
                <w:left w:val="none" w:sz="0" w:space="0" w:color="auto"/>
                <w:bottom w:val="none" w:sz="0" w:space="0" w:color="auto"/>
                <w:right w:val="none" w:sz="0" w:space="0" w:color="auto"/>
              </w:divBdr>
            </w:div>
            <w:div w:id="20960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5570">
      <w:bodyDiv w:val="1"/>
      <w:marLeft w:val="0"/>
      <w:marRight w:val="0"/>
      <w:marTop w:val="0"/>
      <w:marBottom w:val="0"/>
      <w:divBdr>
        <w:top w:val="none" w:sz="0" w:space="0" w:color="auto"/>
        <w:left w:val="none" w:sz="0" w:space="0" w:color="auto"/>
        <w:bottom w:val="none" w:sz="0" w:space="0" w:color="auto"/>
        <w:right w:val="none" w:sz="0" w:space="0" w:color="auto"/>
      </w:divBdr>
    </w:div>
    <w:div w:id="1427917778">
      <w:bodyDiv w:val="1"/>
      <w:marLeft w:val="0"/>
      <w:marRight w:val="0"/>
      <w:marTop w:val="0"/>
      <w:marBottom w:val="0"/>
      <w:divBdr>
        <w:top w:val="none" w:sz="0" w:space="0" w:color="auto"/>
        <w:left w:val="none" w:sz="0" w:space="0" w:color="auto"/>
        <w:bottom w:val="none" w:sz="0" w:space="0" w:color="auto"/>
        <w:right w:val="none" w:sz="0" w:space="0" w:color="auto"/>
      </w:divBdr>
      <w:divsChild>
        <w:div w:id="154996437">
          <w:marLeft w:val="0"/>
          <w:marRight w:val="0"/>
          <w:marTop w:val="0"/>
          <w:marBottom w:val="0"/>
          <w:divBdr>
            <w:top w:val="none" w:sz="0" w:space="0" w:color="auto"/>
            <w:left w:val="none" w:sz="0" w:space="0" w:color="auto"/>
            <w:bottom w:val="none" w:sz="0" w:space="0" w:color="auto"/>
            <w:right w:val="none" w:sz="0" w:space="0" w:color="auto"/>
          </w:divBdr>
        </w:div>
        <w:div w:id="495876181">
          <w:marLeft w:val="0"/>
          <w:marRight w:val="0"/>
          <w:marTop w:val="0"/>
          <w:marBottom w:val="0"/>
          <w:divBdr>
            <w:top w:val="none" w:sz="0" w:space="0" w:color="auto"/>
            <w:left w:val="none" w:sz="0" w:space="0" w:color="auto"/>
            <w:bottom w:val="none" w:sz="0" w:space="0" w:color="auto"/>
            <w:right w:val="none" w:sz="0" w:space="0" w:color="auto"/>
          </w:divBdr>
        </w:div>
        <w:div w:id="1228028244">
          <w:marLeft w:val="0"/>
          <w:marRight w:val="0"/>
          <w:marTop w:val="0"/>
          <w:marBottom w:val="0"/>
          <w:divBdr>
            <w:top w:val="none" w:sz="0" w:space="0" w:color="auto"/>
            <w:left w:val="none" w:sz="0" w:space="0" w:color="auto"/>
            <w:bottom w:val="none" w:sz="0" w:space="0" w:color="auto"/>
            <w:right w:val="none" w:sz="0" w:space="0" w:color="auto"/>
          </w:divBdr>
        </w:div>
        <w:div w:id="1403217693">
          <w:marLeft w:val="0"/>
          <w:marRight w:val="0"/>
          <w:marTop w:val="0"/>
          <w:marBottom w:val="0"/>
          <w:divBdr>
            <w:top w:val="none" w:sz="0" w:space="0" w:color="auto"/>
            <w:left w:val="none" w:sz="0" w:space="0" w:color="auto"/>
            <w:bottom w:val="none" w:sz="0" w:space="0" w:color="auto"/>
            <w:right w:val="none" w:sz="0" w:space="0" w:color="auto"/>
          </w:divBdr>
        </w:div>
        <w:div w:id="1620139645">
          <w:marLeft w:val="0"/>
          <w:marRight w:val="0"/>
          <w:marTop w:val="0"/>
          <w:marBottom w:val="0"/>
          <w:divBdr>
            <w:top w:val="none" w:sz="0" w:space="0" w:color="auto"/>
            <w:left w:val="none" w:sz="0" w:space="0" w:color="auto"/>
            <w:bottom w:val="none" w:sz="0" w:space="0" w:color="auto"/>
            <w:right w:val="none" w:sz="0" w:space="0" w:color="auto"/>
          </w:divBdr>
        </w:div>
        <w:div w:id="1923753548">
          <w:marLeft w:val="0"/>
          <w:marRight w:val="0"/>
          <w:marTop w:val="0"/>
          <w:marBottom w:val="0"/>
          <w:divBdr>
            <w:top w:val="none" w:sz="0" w:space="0" w:color="auto"/>
            <w:left w:val="none" w:sz="0" w:space="0" w:color="auto"/>
            <w:bottom w:val="none" w:sz="0" w:space="0" w:color="auto"/>
            <w:right w:val="none" w:sz="0" w:space="0" w:color="auto"/>
          </w:divBdr>
        </w:div>
        <w:div w:id="2090224167">
          <w:marLeft w:val="0"/>
          <w:marRight w:val="0"/>
          <w:marTop w:val="0"/>
          <w:marBottom w:val="0"/>
          <w:divBdr>
            <w:top w:val="none" w:sz="0" w:space="0" w:color="auto"/>
            <w:left w:val="none" w:sz="0" w:space="0" w:color="auto"/>
            <w:bottom w:val="none" w:sz="0" w:space="0" w:color="auto"/>
            <w:right w:val="none" w:sz="0" w:space="0" w:color="auto"/>
          </w:divBdr>
        </w:div>
      </w:divsChild>
    </w:div>
    <w:div w:id="1448045097">
      <w:bodyDiv w:val="1"/>
      <w:marLeft w:val="0"/>
      <w:marRight w:val="0"/>
      <w:marTop w:val="0"/>
      <w:marBottom w:val="0"/>
      <w:divBdr>
        <w:top w:val="none" w:sz="0" w:space="0" w:color="auto"/>
        <w:left w:val="none" w:sz="0" w:space="0" w:color="auto"/>
        <w:bottom w:val="none" w:sz="0" w:space="0" w:color="auto"/>
        <w:right w:val="none" w:sz="0" w:space="0" w:color="auto"/>
      </w:divBdr>
    </w:div>
    <w:div w:id="1463302742">
      <w:bodyDiv w:val="1"/>
      <w:marLeft w:val="0"/>
      <w:marRight w:val="0"/>
      <w:marTop w:val="0"/>
      <w:marBottom w:val="0"/>
      <w:divBdr>
        <w:top w:val="none" w:sz="0" w:space="0" w:color="auto"/>
        <w:left w:val="none" w:sz="0" w:space="0" w:color="auto"/>
        <w:bottom w:val="none" w:sz="0" w:space="0" w:color="auto"/>
        <w:right w:val="none" w:sz="0" w:space="0" w:color="auto"/>
      </w:divBdr>
    </w:div>
    <w:div w:id="1466388933">
      <w:bodyDiv w:val="1"/>
      <w:marLeft w:val="0"/>
      <w:marRight w:val="0"/>
      <w:marTop w:val="0"/>
      <w:marBottom w:val="0"/>
      <w:divBdr>
        <w:top w:val="none" w:sz="0" w:space="0" w:color="auto"/>
        <w:left w:val="none" w:sz="0" w:space="0" w:color="auto"/>
        <w:bottom w:val="none" w:sz="0" w:space="0" w:color="auto"/>
        <w:right w:val="none" w:sz="0" w:space="0" w:color="auto"/>
      </w:divBdr>
      <w:divsChild>
        <w:div w:id="381713018">
          <w:marLeft w:val="0"/>
          <w:marRight w:val="0"/>
          <w:marTop w:val="0"/>
          <w:marBottom w:val="0"/>
          <w:divBdr>
            <w:top w:val="none" w:sz="0" w:space="0" w:color="auto"/>
            <w:left w:val="none" w:sz="0" w:space="0" w:color="auto"/>
            <w:bottom w:val="none" w:sz="0" w:space="0" w:color="auto"/>
            <w:right w:val="none" w:sz="0" w:space="0" w:color="auto"/>
          </w:divBdr>
        </w:div>
      </w:divsChild>
    </w:div>
    <w:div w:id="1492335793">
      <w:bodyDiv w:val="1"/>
      <w:marLeft w:val="0"/>
      <w:marRight w:val="0"/>
      <w:marTop w:val="0"/>
      <w:marBottom w:val="0"/>
      <w:divBdr>
        <w:top w:val="none" w:sz="0" w:space="0" w:color="auto"/>
        <w:left w:val="none" w:sz="0" w:space="0" w:color="auto"/>
        <w:bottom w:val="none" w:sz="0" w:space="0" w:color="auto"/>
        <w:right w:val="none" w:sz="0" w:space="0" w:color="auto"/>
      </w:divBdr>
      <w:divsChild>
        <w:div w:id="778992595">
          <w:marLeft w:val="1166"/>
          <w:marRight w:val="0"/>
          <w:marTop w:val="40"/>
          <w:marBottom w:val="0"/>
          <w:divBdr>
            <w:top w:val="none" w:sz="0" w:space="0" w:color="auto"/>
            <w:left w:val="none" w:sz="0" w:space="0" w:color="auto"/>
            <w:bottom w:val="none" w:sz="0" w:space="0" w:color="auto"/>
            <w:right w:val="none" w:sz="0" w:space="0" w:color="auto"/>
          </w:divBdr>
        </w:div>
        <w:div w:id="1594705285">
          <w:marLeft w:val="1166"/>
          <w:marRight w:val="0"/>
          <w:marTop w:val="40"/>
          <w:marBottom w:val="0"/>
          <w:divBdr>
            <w:top w:val="none" w:sz="0" w:space="0" w:color="auto"/>
            <w:left w:val="none" w:sz="0" w:space="0" w:color="auto"/>
            <w:bottom w:val="none" w:sz="0" w:space="0" w:color="auto"/>
            <w:right w:val="none" w:sz="0" w:space="0" w:color="auto"/>
          </w:divBdr>
        </w:div>
        <w:div w:id="2107116864">
          <w:marLeft w:val="1166"/>
          <w:marRight w:val="0"/>
          <w:marTop w:val="40"/>
          <w:marBottom w:val="0"/>
          <w:divBdr>
            <w:top w:val="none" w:sz="0" w:space="0" w:color="auto"/>
            <w:left w:val="none" w:sz="0" w:space="0" w:color="auto"/>
            <w:bottom w:val="none" w:sz="0" w:space="0" w:color="auto"/>
            <w:right w:val="none" w:sz="0" w:space="0" w:color="auto"/>
          </w:divBdr>
        </w:div>
      </w:divsChild>
    </w:div>
    <w:div w:id="1545099823">
      <w:bodyDiv w:val="1"/>
      <w:marLeft w:val="0"/>
      <w:marRight w:val="0"/>
      <w:marTop w:val="0"/>
      <w:marBottom w:val="0"/>
      <w:divBdr>
        <w:top w:val="none" w:sz="0" w:space="0" w:color="auto"/>
        <w:left w:val="none" w:sz="0" w:space="0" w:color="auto"/>
        <w:bottom w:val="none" w:sz="0" w:space="0" w:color="auto"/>
        <w:right w:val="none" w:sz="0" w:space="0" w:color="auto"/>
      </w:divBdr>
      <w:divsChild>
        <w:div w:id="690764363">
          <w:marLeft w:val="1166"/>
          <w:marRight w:val="0"/>
          <w:marTop w:val="0"/>
          <w:marBottom w:val="0"/>
          <w:divBdr>
            <w:top w:val="none" w:sz="0" w:space="0" w:color="auto"/>
            <w:left w:val="none" w:sz="0" w:space="0" w:color="auto"/>
            <w:bottom w:val="none" w:sz="0" w:space="0" w:color="auto"/>
            <w:right w:val="none" w:sz="0" w:space="0" w:color="auto"/>
          </w:divBdr>
        </w:div>
      </w:divsChild>
    </w:div>
    <w:div w:id="1555968531">
      <w:bodyDiv w:val="1"/>
      <w:marLeft w:val="0"/>
      <w:marRight w:val="0"/>
      <w:marTop w:val="0"/>
      <w:marBottom w:val="0"/>
      <w:divBdr>
        <w:top w:val="none" w:sz="0" w:space="0" w:color="auto"/>
        <w:left w:val="none" w:sz="0" w:space="0" w:color="auto"/>
        <w:bottom w:val="none" w:sz="0" w:space="0" w:color="auto"/>
        <w:right w:val="none" w:sz="0" w:space="0" w:color="auto"/>
      </w:divBdr>
    </w:div>
    <w:div w:id="1567647985">
      <w:bodyDiv w:val="1"/>
      <w:marLeft w:val="0"/>
      <w:marRight w:val="0"/>
      <w:marTop w:val="0"/>
      <w:marBottom w:val="0"/>
      <w:divBdr>
        <w:top w:val="none" w:sz="0" w:space="0" w:color="auto"/>
        <w:left w:val="none" w:sz="0" w:space="0" w:color="auto"/>
        <w:bottom w:val="none" w:sz="0" w:space="0" w:color="auto"/>
        <w:right w:val="none" w:sz="0" w:space="0" w:color="auto"/>
      </w:divBdr>
    </w:div>
    <w:div w:id="1569226720">
      <w:bodyDiv w:val="1"/>
      <w:marLeft w:val="0"/>
      <w:marRight w:val="0"/>
      <w:marTop w:val="0"/>
      <w:marBottom w:val="0"/>
      <w:divBdr>
        <w:top w:val="none" w:sz="0" w:space="0" w:color="auto"/>
        <w:left w:val="none" w:sz="0" w:space="0" w:color="auto"/>
        <w:bottom w:val="none" w:sz="0" w:space="0" w:color="auto"/>
        <w:right w:val="none" w:sz="0" w:space="0" w:color="auto"/>
      </w:divBdr>
      <w:divsChild>
        <w:div w:id="847792989">
          <w:marLeft w:val="1166"/>
          <w:marRight w:val="0"/>
          <w:marTop w:val="0"/>
          <w:marBottom w:val="0"/>
          <w:divBdr>
            <w:top w:val="none" w:sz="0" w:space="0" w:color="auto"/>
            <w:left w:val="none" w:sz="0" w:space="0" w:color="auto"/>
            <w:bottom w:val="none" w:sz="0" w:space="0" w:color="auto"/>
            <w:right w:val="none" w:sz="0" w:space="0" w:color="auto"/>
          </w:divBdr>
        </w:div>
      </w:divsChild>
    </w:div>
    <w:div w:id="1633557118">
      <w:bodyDiv w:val="1"/>
      <w:marLeft w:val="0"/>
      <w:marRight w:val="0"/>
      <w:marTop w:val="0"/>
      <w:marBottom w:val="0"/>
      <w:divBdr>
        <w:top w:val="none" w:sz="0" w:space="0" w:color="auto"/>
        <w:left w:val="none" w:sz="0" w:space="0" w:color="auto"/>
        <w:bottom w:val="none" w:sz="0" w:space="0" w:color="auto"/>
        <w:right w:val="none" w:sz="0" w:space="0" w:color="auto"/>
      </w:divBdr>
      <w:divsChild>
        <w:div w:id="840243935">
          <w:marLeft w:val="0"/>
          <w:marRight w:val="0"/>
          <w:marTop w:val="0"/>
          <w:marBottom w:val="0"/>
          <w:divBdr>
            <w:top w:val="none" w:sz="0" w:space="0" w:color="auto"/>
            <w:left w:val="none" w:sz="0" w:space="0" w:color="auto"/>
            <w:bottom w:val="none" w:sz="0" w:space="0" w:color="auto"/>
            <w:right w:val="none" w:sz="0" w:space="0" w:color="auto"/>
          </w:divBdr>
        </w:div>
      </w:divsChild>
    </w:div>
    <w:div w:id="1663120358">
      <w:bodyDiv w:val="1"/>
      <w:marLeft w:val="750"/>
      <w:marRight w:val="0"/>
      <w:marTop w:val="300"/>
      <w:marBottom w:val="0"/>
      <w:divBdr>
        <w:top w:val="none" w:sz="0" w:space="0" w:color="auto"/>
        <w:left w:val="none" w:sz="0" w:space="0" w:color="auto"/>
        <w:bottom w:val="none" w:sz="0" w:space="0" w:color="auto"/>
        <w:right w:val="none" w:sz="0" w:space="0" w:color="auto"/>
      </w:divBdr>
    </w:div>
    <w:div w:id="1689216520">
      <w:bodyDiv w:val="1"/>
      <w:marLeft w:val="0"/>
      <w:marRight w:val="0"/>
      <w:marTop w:val="0"/>
      <w:marBottom w:val="0"/>
      <w:divBdr>
        <w:top w:val="none" w:sz="0" w:space="0" w:color="auto"/>
        <w:left w:val="none" w:sz="0" w:space="0" w:color="auto"/>
        <w:bottom w:val="none" w:sz="0" w:space="0" w:color="auto"/>
        <w:right w:val="none" w:sz="0" w:space="0" w:color="auto"/>
      </w:divBdr>
      <w:divsChild>
        <w:div w:id="1383555518">
          <w:marLeft w:val="547"/>
          <w:marRight w:val="0"/>
          <w:marTop w:val="67"/>
          <w:marBottom w:val="0"/>
          <w:divBdr>
            <w:top w:val="none" w:sz="0" w:space="0" w:color="auto"/>
            <w:left w:val="none" w:sz="0" w:space="0" w:color="auto"/>
            <w:bottom w:val="none" w:sz="0" w:space="0" w:color="auto"/>
            <w:right w:val="none" w:sz="0" w:space="0" w:color="auto"/>
          </w:divBdr>
        </w:div>
      </w:divsChild>
    </w:div>
    <w:div w:id="1716155390">
      <w:bodyDiv w:val="1"/>
      <w:marLeft w:val="0"/>
      <w:marRight w:val="0"/>
      <w:marTop w:val="0"/>
      <w:marBottom w:val="0"/>
      <w:divBdr>
        <w:top w:val="none" w:sz="0" w:space="0" w:color="auto"/>
        <w:left w:val="none" w:sz="0" w:space="0" w:color="auto"/>
        <w:bottom w:val="none" w:sz="0" w:space="0" w:color="auto"/>
        <w:right w:val="none" w:sz="0" w:space="0" w:color="auto"/>
      </w:divBdr>
      <w:divsChild>
        <w:div w:id="1968510057">
          <w:marLeft w:val="360"/>
          <w:marRight w:val="0"/>
          <w:marTop w:val="101"/>
          <w:marBottom w:val="0"/>
          <w:divBdr>
            <w:top w:val="none" w:sz="0" w:space="0" w:color="auto"/>
            <w:left w:val="none" w:sz="0" w:space="0" w:color="auto"/>
            <w:bottom w:val="none" w:sz="0" w:space="0" w:color="auto"/>
            <w:right w:val="none" w:sz="0" w:space="0" w:color="auto"/>
          </w:divBdr>
        </w:div>
        <w:div w:id="2084331356">
          <w:marLeft w:val="360"/>
          <w:marRight w:val="0"/>
          <w:marTop w:val="101"/>
          <w:marBottom w:val="0"/>
          <w:divBdr>
            <w:top w:val="none" w:sz="0" w:space="0" w:color="auto"/>
            <w:left w:val="none" w:sz="0" w:space="0" w:color="auto"/>
            <w:bottom w:val="none" w:sz="0" w:space="0" w:color="auto"/>
            <w:right w:val="none" w:sz="0" w:space="0" w:color="auto"/>
          </w:divBdr>
        </w:div>
      </w:divsChild>
    </w:div>
    <w:div w:id="1721705743">
      <w:bodyDiv w:val="1"/>
      <w:marLeft w:val="0"/>
      <w:marRight w:val="0"/>
      <w:marTop w:val="0"/>
      <w:marBottom w:val="0"/>
      <w:divBdr>
        <w:top w:val="none" w:sz="0" w:space="0" w:color="auto"/>
        <w:left w:val="none" w:sz="0" w:space="0" w:color="auto"/>
        <w:bottom w:val="none" w:sz="0" w:space="0" w:color="auto"/>
        <w:right w:val="none" w:sz="0" w:space="0" w:color="auto"/>
      </w:divBdr>
    </w:div>
    <w:div w:id="1736513954">
      <w:bodyDiv w:val="1"/>
      <w:marLeft w:val="0"/>
      <w:marRight w:val="0"/>
      <w:marTop w:val="0"/>
      <w:marBottom w:val="0"/>
      <w:divBdr>
        <w:top w:val="none" w:sz="0" w:space="0" w:color="auto"/>
        <w:left w:val="none" w:sz="0" w:space="0" w:color="auto"/>
        <w:bottom w:val="none" w:sz="0" w:space="0" w:color="auto"/>
        <w:right w:val="none" w:sz="0" w:space="0" w:color="auto"/>
      </w:divBdr>
      <w:divsChild>
        <w:div w:id="352193733">
          <w:marLeft w:val="0"/>
          <w:marRight w:val="0"/>
          <w:marTop w:val="0"/>
          <w:marBottom w:val="0"/>
          <w:divBdr>
            <w:top w:val="none" w:sz="0" w:space="0" w:color="auto"/>
            <w:left w:val="none" w:sz="0" w:space="0" w:color="auto"/>
            <w:bottom w:val="none" w:sz="0" w:space="0" w:color="auto"/>
            <w:right w:val="none" w:sz="0" w:space="0" w:color="auto"/>
          </w:divBdr>
        </w:div>
      </w:divsChild>
    </w:div>
    <w:div w:id="1743527582">
      <w:bodyDiv w:val="1"/>
      <w:marLeft w:val="0"/>
      <w:marRight w:val="0"/>
      <w:marTop w:val="0"/>
      <w:marBottom w:val="0"/>
      <w:divBdr>
        <w:top w:val="none" w:sz="0" w:space="0" w:color="auto"/>
        <w:left w:val="none" w:sz="0" w:space="0" w:color="auto"/>
        <w:bottom w:val="none" w:sz="0" w:space="0" w:color="auto"/>
        <w:right w:val="none" w:sz="0" w:space="0" w:color="auto"/>
      </w:divBdr>
      <w:divsChild>
        <w:div w:id="119542616">
          <w:marLeft w:val="1166"/>
          <w:marRight w:val="0"/>
          <w:marTop w:val="40"/>
          <w:marBottom w:val="0"/>
          <w:divBdr>
            <w:top w:val="none" w:sz="0" w:space="0" w:color="auto"/>
            <w:left w:val="none" w:sz="0" w:space="0" w:color="auto"/>
            <w:bottom w:val="none" w:sz="0" w:space="0" w:color="auto"/>
            <w:right w:val="none" w:sz="0" w:space="0" w:color="auto"/>
          </w:divBdr>
        </w:div>
        <w:div w:id="456606043">
          <w:marLeft w:val="1166"/>
          <w:marRight w:val="0"/>
          <w:marTop w:val="40"/>
          <w:marBottom w:val="0"/>
          <w:divBdr>
            <w:top w:val="none" w:sz="0" w:space="0" w:color="auto"/>
            <w:left w:val="none" w:sz="0" w:space="0" w:color="auto"/>
            <w:bottom w:val="none" w:sz="0" w:space="0" w:color="auto"/>
            <w:right w:val="none" w:sz="0" w:space="0" w:color="auto"/>
          </w:divBdr>
        </w:div>
        <w:div w:id="636763067">
          <w:marLeft w:val="1166"/>
          <w:marRight w:val="0"/>
          <w:marTop w:val="40"/>
          <w:marBottom w:val="0"/>
          <w:divBdr>
            <w:top w:val="none" w:sz="0" w:space="0" w:color="auto"/>
            <w:left w:val="none" w:sz="0" w:space="0" w:color="auto"/>
            <w:bottom w:val="none" w:sz="0" w:space="0" w:color="auto"/>
            <w:right w:val="none" w:sz="0" w:space="0" w:color="auto"/>
          </w:divBdr>
        </w:div>
      </w:divsChild>
    </w:div>
    <w:div w:id="1806578184">
      <w:bodyDiv w:val="1"/>
      <w:marLeft w:val="0"/>
      <w:marRight w:val="0"/>
      <w:marTop w:val="0"/>
      <w:marBottom w:val="0"/>
      <w:divBdr>
        <w:top w:val="none" w:sz="0" w:space="0" w:color="auto"/>
        <w:left w:val="none" w:sz="0" w:space="0" w:color="auto"/>
        <w:bottom w:val="none" w:sz="0" w:space="0" w:color="auto"/>
        <w:right w:val="none" w:sz="0" w:space="0" w:color="auto"/>
      </w:divBdr>
    </w:div>
    <w:div w:id="1819960637">
      <w:bodyDiv w:val="1"/>
      <w:marLeft w:val="0"/>
      <w:marRight w:val="0"/>
      <w:marTop w:val="0"/>
      <w:marBottom w:val="0"/>
      <w:divBdr>
        <w:top w:val="none" w:sz="0" w:space="0" w:color="auto"/>
        <w:left w:val="none" w:sz="0" w:space="0" w:color="auto"/>
        <w:bottom w:val="none" w:sz="0" w:space="0" w:color="auto"/>
        <w:right w:val="none" w:sz="0" w:space="0" w:color="auto"/>
      </w:divBdr>
    </w:div>
    <w:div w:id="1826586075">
      <w:bodyDiv w:val="1"/>
      <w:marLeft w:val="0"/>
      <w:marRight w:val="0"/>
      <w:marTop w:val="0"/>
      <w:marBottom w:val="0"/>
      <w:divBdr>
        <w:top w:val="none" w:sz="0" w:space="0" w:color="auto"/>
        <w:left w:val="none" w:sz="0" w:space="0" w:color="auto"/>
        <w:bottom w:val="none" w:sz="0" w:space="0" w:color="auto"/>
        <w:right w:val="none" w:sz="0" w:space="0" w:color="auto"/>
      </w:divBdr>
    </w:div>
    <w:div w:id="1842164607">
      <w:bodyDiv w:val="1"/>
      <w:marLeft w:val="0"/>
      <w:marRight w:val="0"/>
      <w:marTop w:val="0"/>
      <w:marBottom w:val="0"/>
      <w:divBdr>
        <w:top w:val="none" w:sz="0" w:space="0" w:color="auto"/>
        <w:left w:val="none" w:sz="0" w:space="0" w:color="auto"/>
        <w:bottom w:val="none" w:sz="0" w:space="0" w:color="auto"/>
        <w:right w:val="none" w:sz="0" w:space="0" w:color="auto"/>
      </w:divBdr>
      <w:divsChild>
        <w:div w:id="450633850">
          <w:marLeft w:val="0"/>
          <w:marRight w:val="0"/>
          <w:marTop w:val="0"/>
          <w:marBottom w:val="0"/>
          <w:divBdr>
            <w:top w:val="none" w:sz="0" w:space="0" w:color="auto"/>
            <w:left w:val="none" w:sz="0" w:space="0" w:color="auto"/>
            <w:bottom w:val="none" w:sz="0" w:space="0" w:color="auto"/>
            <w:right w:val="none" w:sz="0" w:space="0" w:color="auto"/>
          </w:divBdr>
          <w:divsChild>
            <w:div w:id="67265763">
              <w:marLeft w:val="0"/>
              <w:marRight w:val="0"/>
              <w:marTop w:val="0"/>
              <w:marBottom w:val="0"/>
              <w:divBdr>
                <w:top w:val="none" w:sz="0" w:space="0" w:color="auto"/>
                <w:left w:val="none" w:sz="0" w:space="0" w:color="auto"/>
                <w:bottom w:val="none" w:sz="0" w:space="0" w:color="auto"/>
                <w:right w:val="none" w:sz="0" w:space="0" w:color="auto"/>
              </w:divBdr>
            </w:div>
            <w:div w:id="151218970">
              <w:marLeft w:val="0"/>
              <w:marRight w:val="0"/>
              <w:marTop w:val="0"/>
              <w:marBottom w:val="0"/>
              <w:divBdr>
                <w:top w:val="none" w:sz="0" w:space="0" w:color="auto"/>
                <w:left w:val="none" w:sz="0" w:space="0" w:color="auto"/>
                <w:bottom w:val="none" w:sz="0" w:space="0" w:color="auto"/>
                <w:right w:val="none" w:sz="0" w:space="0" w:color="auto"/>
              </w:divBdr>
            </w:div>
            <w:div w:id="763914084">
              <w:marLeft w:val="0"/>
              <w:marRight w:val="0"/>
              <w:marTop w:val="0"/>
              <w:marBottom w:val="0"/>
              <w:divBdr>
                <w:top w:val="none" w:sz="0" w:space="0" w:color="auto"/>
                <w:left w:val="none" w:sz="0" w:space="0" w:color="auto"/>
                <w:bottom w:val="none" w:sz="0" w:space="0" w:color="auto"/>
                <w:right w:val="none" w:sz="0" w:space="0" w:color="auto"/>
              </w:divBdr>
            </w:div>
            <w:div w:id="1607034638">
              <w:marLeft w:val="0"/>
              <w:marRight w:val="0"/>
              <w:marTop w:val="0"/>
              <w:marBottom w:val="0"/>
              <w:divBdr>
                <w:top w:val="none" w:sz="0" w:space="0" w:color="auto"/>
                <w:left w:val="none" w:sz="0" w:space="0" w:color="auto"/>
                <w:bottom w:val="none" w:sz="0" w:space="0" w:color="auto"/>
                <w:right w:val="none" w:sz="0" w:space="0" w:color="auto"/>
              </w:divBdr>
            </w:div>
            <w:div w:id="187075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8011">
      <w:bodyDiv w:val="1"/>
      <w:marLeft w:val="0"/>
      <w:marRight w:val="0"/>
      <w:marTop w:val="0"/>
      <w:marBottom w:val="0"/>
      <w:divBdr>
        <w:top w:val="none" w:sz="0" w:space="0" w:color="auto"/>
        <w:left w:val="none" w:sz="0" w:space="0" w:color="auto"/>
        <w:bottom w:val="none" w:sz="0" w:space="0" w:color="auto"/>
        <w:right w:val="none" w:sz="0" w:space="0" w:color="auto"/>
      </w:divBdr>
    </w:div>
    <w:div w:id="1866476422">
      <w:bodyDiv w:val="1"/>
      <w:marLeft w:val="0"/>
      <w:marRight w:val="0"/>
      <w:marTop w:val="0"/>
      <w:marBottom w:val="0"/>
      <w:divBdr>
        <w:top w:val="none" w:sz="0" w:space="0" w:color="auto"/>
        <w:left w:val="none" w:sz="0" w:space="0" w:color="auto"/>
        <w:bottom w:val="none" w:sz="0" w:space="0" w:color="auto"/>
        <w:right w:val="none" w:sz="0" w:space="0" w:color="auto"/>
      </w:divBdr>
      <w:divsChild>
        <w:div w:id="206830">
          <w:marLeft w:val="0"/>
          <w:marRight w:val="0"/>
          <w:marTop w:val="0"/>
          <w:marBottom w:val="0"/>
          <w:divBdr>
            <w:top w:val="none" w:sz="0" w:space="0" w:color="auto"/>
            <w:left w:val="none" w:sz="0" w:space="0" w:color="auto"/>
            <w:bottom w:val="none" w:sz="0" w:space="0" w:color="auto"/>
            <w:right w:val="none" w:sz="0" w:space="0" w:color="auto"/>
          </w:divBdr>
        </w:div>
        <w:div w:id="520124520">
          <w:marLeft w:val="0"/>
          <w:marRight w:val="0"/>
          <w:marTop w:val="0"/>
          <w:marBottom w:val="0"/>
          <w:divBdr>
            <w:top w:val="none" w:sz="0" w:space="0" w:color="auto"/>
            <w:left w:val="none" w:sz="0" w:space="0" w:color="auto"/>
            <w:bottom w:val="none" w:sz="0" w:space="0" w:color="auto"/>
            <w:right w:val="none" w:sz="0" w:space="0" w:color="auto"/>
          </w:divBdr>
        </w:div>
        <w:div w:id="984745988">
          <w:marLeft w:val="0"/>
          <w:marRight w:val="0"/>
          <w:marTop w:val="0"/>
          <w:marBottom w:val="0"/>
          <w:divBdr>
            <w:top w:val="none" w:sz="0" w:space="0" w:color="auto"/>
            <w:left w:val="none" w:sz="0" w:space="0" w:color="auto"/>
            <w:bottom w:val="none" w:sz="0" w:space="0" w:color="auto"/>
            <w:right w:val="none" w:sz="0" w:space="0" w:color="auto"/>
          </w:divBdr>
        </w:div>
        <w:div w:id="1201480177">
          <w:marLeft w:val="0"/>
          <w:marRight w:val="0"/>
          <w:marTop w:val="0"/>
          <w:marBottom w:val="0"/>
          <w:divBdr>
            <w:top w:val="none" w:sz="0" w:space="0" w:color="auto"/>
            <w:left w:val="none" w:sz="0" w:space="0" w:color="auto"/>
            <w:bottom w:val="none" w:sz="0" w:space="0" w:color="auto"/>
            <w:right w:val="none" w:sz="0" w:space="0" w:color="auto"/>
          </w:divBdr>
        </w:div>
        <w:div w:id="1325475348">
          <w:marLeft w:val="0"/>
          <w:marRight w:val="0"/>
          <w:marTop w:val="0"/>
          <w:marBottom w:val="0"/>
          <w:divBdr>
            <w:top w:val="none" w:sz="0" w:space="0" w:color="auto"/>
            <w:left w:val="none" w:sz="0" w:space="0" w:color="auto"/>
            <w:bottom w:val="none" w:sz="0" w:space="0" w:color="auto"/>
            <w:right w:val="none" w:sz="0" w:space="0" w:color="auto"/>
          </w:divBdr>
        </w:div>
        <w:div w:id="1361659824">
          <w:marLeft w:val="0"/>
          <w:marRight w:val="0"/>
          <w:marTop w:val="0"/>
          <w:marBottom w:val="0"/>
          <w:divBdr>
            <w:top w:val="none" w:sz="0" w:space="0" w:color="auto"/>
            <w:left w:val="none" w:sz="0" w:space="0" w:color="auto"/>
            <w:bottom w:val="none" w:sz="0" w:space="0" w:color="auto"/>
            <w:right w:val="none" w:sz="0" w:space="0" w:color="auto"/>
          </w:divBdr>
        </w:div>
        <w:div w:id="1557740270">
          <w:marLeft w:val="0"/>
          <w:marRight w:val="0"/>
          <w:marTop w:val="0"/>
          <w:marBottom w:val="0"/>
          <w:divBdr>
            <w:top w:val="none" w:sz="0" w:space="0" w:color="auto"/>
            <w:left w:val="none" w:sz="0" w:space="0" w:color="auto"/>
            <w:bottom w:val="none" w:sz="0" w:space="0" w:color="auto"/>
            <w:right w:val="none" w:sz="0" w:space="0" w:color="auto"/>
          </w:divBdr>
        </w:div>
      </w:divsChild>
    </w:div>
    <w:div w:id="1919748456">
      <w:bodyDiv w:val="1"/>
      <w:marLeft w:val="0"/>
      <w:marRight w:val="0"/>
      <w:marTop w:val="0"/>
      <w:marBottom w:val="0"/>
      <w:divBdr>
        <w:top w:val="none" w:sz="0" w:space="0" w:color="auto"/>
        <w:left w:val="none" w:sz="0" w:space="0" w:color="auto"/>
        <w:bottom w:val="none" w:sz="0" w:space="0" w:color="auto"/>
        <w:right w:val="none" w:sz="0" w:space="0" w:color="auto"/>
      </w:divBdr>
    </w:div>
    <w:div w:id="1923446638">
      <w:bodyDiv w:val="1"/>
      <w:marLeft w:val="0"/>
      <w:marRight w:val="0"/>
      <w:marTop w:val="0"/>
      <w:marBottom w:val="0"/>
      <w:divBdr>
        <w:top w:val="none" w:sz="0" w:space="0" w:color="auto"/>
        <w:left w:val="none" w:sz="0" w:space="0" w:color="auto"/>
        <w:bottom w:val="none" w:sz="0" w:space="0" w:color="auto"/>
        <w:right w:val="none" w:sz="0" w:space="0" w:color="auto"/>
      </w:divBdr>
      <w:divsChild>
        <w:div w:id="1128815165">
          <w:marLeft w:val="0"/>
          <w:marRight w:val="0"/>
          <w:marTop w:val="0"/>
          <w:marBottom w:val="0"/>
          <w:divBdr>
            <w:top w:val="none" w:sz="0" w:space="0" w:color="auto"/>
            <w:left w:val="none" w:sz="0" w:space="0" w:color="auto"/>
            <w:bottom w:val="none" w:sz="0" w:space="0" w:color="auto"/>
            <w:right w:val="none" w:sz="0" w:space="0" w:color="auto"/>
          </w:divBdr>
          <w:divsChild>
            <w:div w:id="199676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4803">
      <w:bodyDiv w:val="1"/>
      <w:marLeft w:val="0"/>
      <w:marRight w:val="0"/>
      <w:marTop w:val="0"/>
      <w:marBottom w:val="0"/>
      <w:divBdr>
        <w:top w:val="none" w:sz="0" w:space="0" w:color="auto"/>
        <w:left w:val="none" w:sz="0" w:space="0" w:color="auto"/>
        <w:bottom w:val="none" w:sz="0" w:space="0" w:color="auto"/>
        <w:right w:val="none" w:sz="0" w:space="0" w:color="auto"/>
      </w:divBdr>
      <w:divsChild>
        <w:div w:id="432170751">
          <w:marLeft w:val="547"/>
          <w:marRight w:val="0"/>
          <w:marTop w:val="77"/>
          <w:marBottom w:val="0"/>
          <w:divBdr>
            <w:top w:val="none" w:sz="0" w:space="0" w:color="auto"/>
            <w:left w:val="none" w:sz="0" w:space="0" w:color="auto"/>
            <w:bottom w:val="none" w:sz="0" w:space="0" w:color="auto"/>
            <w:right w:val="none" w:sz="0" w:space="0" w:color="auto"/>
          </w:divBdr>
        </w:div>
        <w:div w:id="1759985440">
          <w:marLeft w:val="547"/>
          <w:marRight w:val="0"/>
          <w:marTop w:val="77"/>
          <w:marBottom w:val="0"/>
          <w:divBdr>
            <w:top w:val="none" w:sz="0" w:space="0" w:color="auto"/>
            <w:left w:val="none" w:sz="0" w:space="0" w:color="auto"/>
            <w:bottom w:val="none" w:sz="0" w:space="0" w:color="auto"/>
            <w:right w:val="none" w:sz="0" w:space="0" w:color="auto"/>
          </w:divBdr>
        </w:div>
      </w:divsChild>
    </w:div>
    <w:div w:id="1933468555">
      <w:bodyDiv w:val="1"/>
      <w:marLeft w:val="750"/>
      <w:marRight w:val="0"/>
      <w:marTop w:val="300"/>
      <w:marBottom w:val="0"/>
      <w:divBdr>
        <w:top w:val="none" w:sz="0" w:space="0" w:color="auto"/>
        <w:left w:val="none" w:sz="0" w:space="0" w:color="auto"/>
        <w:bottom w:val="none" w:sz="0" w:space="0" w:color="auto"/>
        <w:right w:val="none" w:sz="0" w:space="0" w:color="auto"/>
      </w:divBdr>
    </w:div>
    <w:div w:id="2001736934">
      <w:bodyDiv w:val="1"/>
      <w:marLeft w:val="0"/>
      <w:marRight w:val="0"/>
      <w:marTop w:val="0"/>
      <w:marBottom w:val="0"/>
      <w:divBdr>
        <w:top w:val="none" w:sz="0" w:space="0" w:color="auto"/>
        <w:left w:val="none" w:sz="0" w:space="0" w:color="auto"/>
        <w:bottom w:val="none" w:sz="0" w:space="0" w:color="auto"/>
        <w:right w:val="none" w:sz="0" w:space="0" w:color="auto"/>
      </w:divBdr>
    </w:div>
    <w:div w:id="2003850210">
      <w:bodyDiv w:val="1"/>
      <w:marLeft w:val="0"/>
      <w:marRight w:val="0"/>
      <w:marTop w:val="0"/>
      <w:marBottom w:val="0"/>
      <w:divBdr>
        <w:top w:val="none" w:sz="0" w:space="0" w:color="auto"/>
        <w:left w:val="none" w:sz="0" w:space="0" w:color="auto"/>
        <w:bottom w:val="none" w:sz="0" w:space="0" w:color="auto"/>
        <w:right w:val="none" w:sz="0" w:space="0" w:color="auto"/>
      </w:divBdr>
    </w:div>
    <w:div w:id="2028360347">
      <w:bodyDiv w:val="1"/>
      <w:marLeft w:val="0"/>
      <w:marRight w:val="0"/>
      <w:marTop w:val="0"/>
      <w:marBottom w:val="0"/>
      <w:divBdr>
        <w:top w:val="none" w:sz="0" w:space="0" w:color="auto"/>
        <w:left w:val="none" w:sz="0" w:space="0" w:color="auto"/>
        <w:bottom w:val="none" w:sz="0" w:space="0" w:color="auto"/>
        <w:right w:val="none" w:sz="0" w:space="0" w:color="auto"/>
      </w:divBdr>
      <w:divsChild>
        <w:div w:id="1667048003">
          <w:marLeft w:val="0"/>
          <w:marRight w:val="0"/>
          <w:marTop w:val="0"/>
          <w:marBottom w:val="0"/>
          <w:divBdr>
            <w:top w:val="none" w:sz="0" w:space="0" w:color="auto"/>
            <w:left w:val="none" w:sz="0" w:space="0" w:color="auto"/>
            <w:bottom w:val="none" w:sz="0" w:space="0" w:color="auto"/>
            <w:right w:val="none" w:sz="0" w:space="0" w:color="auto"/>
          </w:divBdr>
          <w:divsChild>
            <w:div w:id="145829097">
              <w:marLeft w:val="0"/>
              <w:marRight w:val="0"/>
              <w:marTop w:val="0"/>
              <w:marBottom w:val="0"/>
              <w:divBdr>
                <w:top w:val="none" w:sz="0" w:space="0" w:color="auto"/>
                <w:left w:val="none" w:sz="0" w:space="0" w:color="auto"/>
                <w:bottom w:val="none" w:sz="0" w:space="0" w:color="auto"/>
                <w:right w:val="none" w:sz="0" w:space="0" w:color="auto"/>
              </w:divBdr>
            </w:div>
            <w:div w:id="514227617">
              <w:marLeft w:val="0"/>
              <w:marRight w:val="0"/>
              <w:marTop w:val="0"/>
              <w:marBottom w:val="0"/>
              <w:divBdr>
                <w:top w:val="none" w:sz="0" w:space="0" w:color="auto"/>
                <w:left w:val="none" w:sz="0" w:space="0" w:color="auto"/>
                <w:bottom w:val="none" w:sz="0" w:space="0" w:color="auto"/>
                <w:right w:val="none" w:sz="0" w:space="0" w:color="auto"/>
              </w:divBdr>
            </w:div>
            <w:div w:id="586353802">
              <w:marLeft w:val="0"/>
              <w:marRight w:val="0"/>
              <w:marTop w:val="0"/>
              <w:marBottom w:val="0"/>
              <w:divBdr>
                <w:top w:val="none" w:sz="0" w:space="0" w:color="auto"/>
                <w:left w:val="none" w:sz="0" w:space="0" w:color="auto"/>
                <w:bottom w:val="none" w:sz="0" w:space="0" w:color="auto"/>
                <w:right w:val="none" w:sz="0" w:space="0" w:color="auto"/>
              </w:divBdr>
            </w:div>
            <w:div w:id="649021812">
              <w:marLeft w:val="0"/>
              <w:marRight w:val="0"/>
              <w:marTop w:val="0"/>
              <w:marBottom w:val="0"/>
              <w:divBdr>
                <w:top w:val="none" w:sz="0" w:space="0" w:color="auto"/>
                <w:left w:val="none" w:sz="0" w:space="0" w:color="auto"/>
                <w:bottom w:val="none" w:sz="0" w:space="0" w:color="auto"/>
                <w:right w:val="none" w:sz="0" w:space="0" w:color="auto"/>
              </w:divBdr>
            </w:div>
            <w:div w:id="1514151135">
              <w:marLeft w:val="0"/>
              <w:marRight w:val="0"/>
              <w:marTop w:val="0"/>
              <w:marBottom w:val="0"/>
              <w:divBdr>
                <w:top w:val="none" w:sz="0" w:space="0" w:color="auto"/>
                <w:left w:val="none" w:sz="0" w:space="0" w:color="auto"/>
                <w:bottom w:val="none" w:sz="0" w:space="0" w:color="auto"/>
                <w:right w:val="none" w:sz="0" w:space="0" w:color="auto"/>
              </w:divBdr>
            </w:div>
            <w:div w:id="19067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2775">
      <w:bodyDiv w:val="1"/>
      <w:marLeft w:val="0"/>
      <w:marRight w:val="0"/>
      <w:marTop w:val="0"/>
      <w:marBottom w:val="0"/>
      <w:divBdr>
        <w:top w:val="none" w:sz="0" w:space="0" w:color="auto"/>
        <w:left w:val="none" w:sz="0" w:space="0" w:color="auto"/>
        <w:bottom w:val="none" w:sz="0" w:space="0" w:color="auto"/>
        <w:right w:val="none" w:sz="0" w:space="0" w:color="auto"/>
      </w:divBdr>
    </w:div>
    <w:div w:id="213293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4.xml"/></Relationships>
</file>

<file path=word/_rels/footer3.xml.rels><?xml version="1.0" encoding="UTF-8" standalone="yes"?>
<Relationships xmlns="http://schemas.openxmlformats.org/package/2006/relationships"><Relationship Id="rId1" Type="http://schemas.openxmlformats.org/officeDocument/2006/relationships/image" Target="media/image2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ikeny\Local%20Settings\Temporary%20Internet%20Files\OLK19\Project%20Document%20Template%20Rev0.2_061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09B1B-DEA9-4ED6-9F00-A03FBC73B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Document Template Rev0.2_0619</Template>
  <TotalTime>349</TotalTime>
  <Pages>23</Pages>
  <Words>997</Words>
  <Characters>5687</Characters>
  <Application>Microsoft Office Word</Application>
  <DocSecurity>0</DocSecurity>
  <Lines>47</Lines>
  <Paragraphs>13</Paragraphs>
  <ScaleCrop>false</ScaleCrop>
  <Company>UTStarcom</Company>
  <LinksUpToDate>false</LinksUpToDate>
  <CharactersWithSpaces>6671</CharactersWithSpaces>
  <SharedDoc>false</SharedDoc>
  <HLinks>
    <vt:vector size="486" baseType="variant">
      <vt:variant>
        <vt:i4>3276875</vt:i4>
      </vt:variant>
      <vt:variant>
        <vt:i4>483</vt:i4>
      </vt:variant>
      <vt:variant>
        <vt:i4>0</vt:i4>
      </vt:variant>
      <vt:variant>
        <vt:i4>5</vt:i4>
      </vt:variant>
      <vt:variant>
        <vt:lpwstr>mailto:139XXXXXXXX@lovepost.com</vt:lpwstr>
      </vt:variant>
      <vt:variant>
        <vt:lpwstr/>
      </vt:variant>
      <vt:variant>
        <vt:i4>1835061</vt:i4>
      </vt:variant>
      <vt:variant>
        <vt:i4>476</vt:i4>
      </vt:variant>
      <vt:variant>
        <vt:i4>0</vt:i4>
      </vt:variant>
      <vt:variant>
        <vt:i4>5</vt:i4>
      </vt:variant>
      <vt:variant>
        <vt:lpwstr/>
      </vt:variant>
      <vt:variant>
        <vt:lpwstr>_Toc212446182</vt:lpwstr>
      </vt:variant>
      <vt:variant>
        <vt:i4>1835061</vt:i4>
      </vt:variant>
      <vt:variant>
        <vt:i4>470</vt:i4>
      </vt:variant>
      <vt:variant>
        <vt:i4>0</vt:i4>
      </vt:variant>
      <vt:variant>
        <vt:i4>5</vt:i4>
      </vt:variant>
      <vt:variant>
        <vt:lpwstr/>
      </vt:variant>
      <vt:variant>
        <vt:lpwstr>_Toc212446181</vt:lpwstr>
      </vt:variant>
      <vt:variant>
        <vt:i4>1835061</vt:i4>
      </vt:variant>
      <vt:variant>
        <vt:i4>464</vt:i4>
      </vt:variant>
      <vt:variant>
        <vt:i4>0</vt:i4>
      </vt:variant>
      <vt:variant>
        <vt:i4>5</vt:i4>
      </vt:variant>
      <vt:variant>
        <vt:lpwstr/>
      </vt:variant>
      <vt:variant>
        <vt:lpwstr>_Toc212446180</vt:lpwstr>
      </vt:variant>
      <vt:variant>
        <vt:i4>1245237</vt:i4>
      </vt:variant>
      <vt:variant>
        <vt:i4>458</vt:i4>
      </vt:variant>
      <vt:variant>
        <vt:i4>0</vt:i4>
      </vt:variant>
      <vt:variant>
        <vt:i4>5</vt:i4>
      </vt:variant>
      <vt:variant>
        <vt:lpwstr/>
      </vt:variant>
      <vt:variant>
        <vt:lpwstr>_Toc212446179</vt:lpwstr>
      </vt:variant>
      <vt:variant>
        <vt:i4>1245237</vt:i4>
      </vt:variant>
      <vt:variant>
        <vt:i4>452</vt:i4>
      </vt:variant>
      <vt:variant>
        <vt:i4>0</vt:i4>
      </vt:variant>
      <vt:variant>
        <vt:i4>5</vt:i4>
      </vt:variant>
      <vt:variant>
        <vt:lpwstr/>
      </vt:variant>
      <vt:variant>
        <vt:lpwstr>_Toc212446178</vt:lpwstr>
      </vt:variant>
      <vt:variant>
        <vt:i4>1245237</vt:i4>
      </vt:variant>
      <vt:variant>
        <vt:i4>446</vt:i4>
      </vt:variant>
      <vt:variant>
        <vt:i4>0</vt:i4>
      </vt:variant>
      <vt:variant>
        <vt:i4>5</vt:i4>
      </vt:variant>
      <vt:variant>
        <vt:lpwstr/>
      </vt:variant>
      <vt:variant>
        <vt:lpwstr>_Toc212446177</vt:lpwstr>
      </vt:variant>
      <vt:variant>
        <vt:i4>1245237</vt:i4>
      </vt:variant>
      <vt:variant>
        <vt:i4>440</vt:i4>
      </vt:variant>
      <vt:variant>
        <vt:i4>0</vt:i4>
      </vt:variant>
      <vt:variant>
        <vt:i4>5</vt:i4>
      </vt:variant>
      <vt:variant>
        <vt:lpwstr/>
      </vt:variant>
      <vt:variant>
        <vt:lpwstr>_Toc212446176</vt:lpwstr>
      </vt:variant>
      <vt:variant>
        <vt:i4>1245237</vt:i4>
      </vt:variant>
      <vt:variant>
        <vt:i4>434</vt:i4>
      </vt:variant>
      <vt:variant>
        <vt:i4>0</vt:i4>
      </vt:variant>
      <vt:variant>
        <vt:i4>5</vt:i4>
      </vt:variant>
      <vt:variant>
        <vt:lpwstr/>
      </vt:variant>
      <vt:variant>
        <vt:lpwstr>_Toc212446175</vt:lpwstr>
      </vt:variant>
      <vt:variant>
        <vt:i4>1245237</vt:i4>
      </vt:variant>
      <vt:variant>
        <vt:i4>428</vt:i4>
      </vt:variant>
      <vt:variant>
        <vt:i4>0</vt:i4>
      </vt:variant>
      <vt:variant>
        <vt:i4>5</vt:i4>
      </vt:variant>
      <vt:variant>
        <vt:lpwstr/>
      </vt:variant>
      <vt:variant>
        <vt:lpwstr>_Toc212446174</vt:lpwstr>
      </vt:variant>
      <vt:variant>
        <vt:i4>1245237</vt:i4>
      </vt:variant>
      <vt:variant>
        <vt:i4>422</vt:i4>
      </vt:variant>
      <vt:variant>
        <vt:i4>0</vt:i4>
      </vt:variant>
      <vt:variant>
        <vt:i4>5</vt:i4>
      </vt:variant>
      <vt:variant>
        <vt:lpwstr/>
      </vt:variant>
      <vt:variant>
        <vt:lpwstr>_Toc212446173</vt:lpwstr>
      </vt:variant>
      <vt:variant>
        <vt:i4>1245237</vt:i4>
      </vt:variant>
      <vt:variant>
        <vt:i4>416</vt:i4>
      </vt:variant>
      <vt:variant>
        <vt:i4>0</vt:i4>
      </vt:variant>
      <vt:variant>
        <vt:i4>5</vt:i4>
      </vt:variant>
      <vt:variant>
        <vt:lpwstr/>
      </vt:variant>
      <vt:variant>
        <vt:lpwstr>_Toc212446172</vt:lpwstr>
      </vt:variant>
      <vt:variant>
        <vt:i4>1245237</vt:i4>
      </vt:variant>
      <vt:variant>
        <vt:i4>410</vt:i4>
      </vt:variant>
      <vt:variant>
        <vt:i4>0</vt:i4>
      </vt:variant>
      <vt:variant>
        <vt:i4>5</vt:i4>
      </vt:variant>
      <vt:variant>
        <vt:lpwstr/>
      </vt:variant>
      <vt:variant>
        <vt:lpwstr>_Toc212446171</vt:lpwstr>
      </vt:variant>
      <vt:variant>
        <vt:i4>1245237</vt:i4>
      </vt:variant>
      <vt:variant>
        <vt:i4>404</vt:i4>
      </vt:variant>
      <vt:variant>
        <vt:i4>0</vt:i4>
      </vt:variant>
      <vt:variant>
        <vt:i4>5</vt:i4>
      </vt:variant>
      <vt:variant>
        <vt:lpwstr/>
      </vt:variant>
      <vt:variant>
        <vt:lpwstr>_Toc212446170</vt:lpwstr>
      </vt:variant>
      <vt:variant>
        <vt:i4>1179701</vt:i4>
      </vt:variant>
      <vt:variant>
        <vt:i4>398</vt:i4>
      </vt:variant>
      <vt:variant>
        <vt:i4>0</vt:i4>
      </vt:variant>
      <vt:variant>
        <vt:i4>5</vt:i4>
      </vt:variant>
      <vt:variant>
        <vt:lpwstr/>
      </vt:variant>
      <vt:variant>
        <vt:lpwstr>_Toc212446169</vt:lpwstr>
      </vt:variant>
      <vt:variant>
        <vt:i4>1179701</vt:i4>
      </vt:variant>
      <vt:variant>
        <vt:i4>392</vt:i4>
      </vt:variant>
      <vt:variant>
        <vt:i4>0</vt:i4>
      </vt:variant>
      <vt:variant>
        <vt:i4>5</vt:i4>
      </vt:variant>
      <vt:variant>
        <vt:lpwstr/>
      </vt:variant>
      <vt:variant>
        <vt:lpwstr>_Toc212446168</vt:lpwstr>
      </vt:variant>
      <vt:variant>
        <vt:i4>1179701</vt:i4>
      </vt:variant>
      <vt:variant>
        <vt:i4>386</vt:i4>
      </vt:variant>
      <vt:variant>
        <vt:i4>0</vt:i4>
      </vt:variant>
      <vt:variant>
        <vt:i4>5</vt:i4>
      </vt:variant>
      <vt:variant>
        <vt:lpwstr/>
      </vt:variant>
      <vt:variant>
        <vt:lpwstr>_Toc212446167</vt:lpwstr>
      </vt:variant>
      <vt:variant>
        <vt:i4>1179701</vt:i4>
      </vt:variant>
      <vt:variant>
        <vt:i4>380</vt:i4>
      </vt:variant>
      <vt:variant>
        <vt:i4>0</vt:i4>
      </vt:variant>
      <vt:variant>
        <vt:i4>5</vt:i4>
      </vt:variant>
      <vt:variant>
        <vt:lpwstr/>
      </vt:variant>
      <vt:variant>
        <vt:lpwstr>_Toc212446166</vt:lpwstr>
      </vt:variant>
      <vt:variant>
        <vt:i4>1179701</vt:i4>
      </vt:variant>
      <vt:variant>
        <vt:i4>374</vt:i4>
      </vt:variant>
      <vt:variant>
        <vt:i4>0</vt:i4>
      </vt:variant>
      <vt:variant>
        <vt:i4>5</vt:i4>
      </vt:variant>
      <vt:variant>
        <vt:lpwstr/>
      </vt:variant>
      <vt:variant>
        <vt:lpwstr>_Toc212446165</vt:lpwstr>
      </vt:variant>
      <vt:variant>
        <vt:i4>1179701</vt:i4>
      </vt:variant>
      <vt:variant>
        <vt:i4>368</vt:i4>
      </vt:variant>
      <vt:variant>
        <vt:i4>0</vt:i4>
      </vt:variant>
      <vt:variant>
        <vt:i4>5</vt:i4>
      </vt:variant>
      <vt:variant>
        <vt:lpwstr/>
      </vt:variant>
      <vt:variant>
        <vt:lpwstr>_Toc212446164</vt:lpwstr>
      </vt:variant>
      <vt:variant>
        <vt:i4>1179701</vt:i4>
      </vt:variant>
      <vt:variant>
        <vt:i4>362</vt:i4>
      </vt:variant>
      <vt:variant>
        <vt:i4>0</vt:i4>
      </vt:variant>
      <vt:variant>
        <vt:i4>5</vt:i4>
      </vt:variant>
      <vt:variant>
        <vt:lpwstr/>
      </vt:variant>
      <vt:variant>
        <vt:lpwstr>_Toc212446163</vt:lpwstr>
      </vt:variant>
      <vt:variant>
        <vt:i4>1179701</vt:i4>
      </vt:variant>
      <vt:variant>
        <vt:i4>356</vt:i4>
      </vt:variant>
      <vt:variant>
        <vt:i4>0</vt:i4>
      </vt:variant>
      <vt:variant>
        <vt:i4>5</vt:i4>
      </vt:variant>
      <vt:variant>
        <vt:lpwstr/>
      </vt:variant>
      <vt:variant>
        <vt:lpwstr>_Toc212446162</vt:lpwstr>
      </vt:variant>
      <vt:variant>
        <vt:i4>1179701</vt:i4>
      </vt:variant>
      <vt:variant>
        <vt:i4>350</vt:i4>
      </vt:variant>
      <vt:variant>
        <vt:i4>0</vt:i4>
      </vt:variant>
      <vt:variant>
        <vt:i4>5</vt:i4>
      </vt:variant>
      <vt:variant>
        <vt:lpwstr/>
      </vt:variant>
      <vt:variant>
        <vt:lpwstr>_Toc212446161</vt:lpwstr>
      </vt:variant>
      <vt:variant>
        <vt:i4>1179701</vt:i4>
      </vt:variant>
      <vt:variant>
        <vt:i4>344</vt:i4>
      </vt:variant>
      <vt:variant>
        <vt:i4>0</vt:i4>
      </vt:variant>
      <vt:variant>
        <vt:i4>5</vt:i4>
      </vt:variant>
      <vt:variant>
        <vt:lpwstr/>
      </vt:variant>
      <vt:variant>
        <vt:lpwstr>_Toc212446160</vt:lpwstr>
      </vt:variant>
      <vt:variant>
        <vt:i4>1114165</vt:i4>
      </vt:variant>
      <vt:variant>
        <vt:i4>338</vt:i4>
      </vt:variant>
      <vt:variant>
        <vt:i4>0</vt:i4>
      </vt:variant>
      <vt:variant>
        <vt:i4>5</vt:i4>
      </vt:variant>
      <vt:variant>
        <vt:lpwstr/>
      </vt:variant>
      <vt:variant>
        <vt:lpwstr>_Toc212446159</vt:lpwstr>
      </vt:variant>
      <vt:variant>
        <vt:i4>1114165</vt:i4>
      </vt:variant>
      <vt:variant>
        <vt:i4>332</vt:i4>
      </vt:variant>
      <vt:variant>
        <vt:i4>0</vt:i4>
      </vt:variant>
      <vt:variant>
        <vt:i4>5</vt:i4>
      </vt:variant>
      <vt:variant>
        <vt:lpwstr/>
      </vt:variant>
      <vt:variant>
        <vt:lpwstr>_Toc212446158</vt:lpwstr>
      </vt:variant>
      <vt:variant>
        <vt:i4>1114165</vt:i4>
      </vt:variant>
      <vt:variant>
        <vt:i4>326</vt:i4>
      </vt:variant>
      <vt:variant>
        <vt:i4>0</vt:i4>
      </vt:variant>
      <vt:variant>
        <vt:i4>5</vt:i4>
      </vt:variant>
      <vt:variant>
        <vt:lpwstr/>
      </vt:variant>
      <vt:variant>
        <vt:lpwstr>_Toc212446157</vt:lpwstr>
      </vt:variant>
      <vt:variant>
        <vt:i4>1114165</vt:i4>
      </vt:variant>
      <vt:variant>
        <vt:i4>320</vt:i4>
      </vt:variant>
      <vt:variant>
        <vt:i4>0</vt:i4>
      </vt:variant>
      <vt:variant>
        <vt:i4>5</vt:i4>
      </vt:variant>
      <vt:variant>
        <vt:lpwstr/>
      </vt:variant>
      <vt:variant>
        <vt:lpwstr>_Toc212446156</vt:lpwstr>
      </vt:variant>
      <vt:variant>
        <vt:i4>1114165</vt:i4>
      </vt:variant>
      <vt:variant>
        <vt:i4>314</vt:i4>
      </vt:variant>
      <vt:variant>
        <vt:i4>0</vt:i4>
      </vt:variant>
      <vt:variant>
        <vt:i4>5</vt:i4>
      </vt:variant>
      <vt:variant>
        <vt:lpwstr/>
      </vt:variant>
      <vt:variant>
        <vt:lpwstr>_Toc212446155</vt:lpwstr>
      </vt:variant>
      <vt:variant>
        <vt:i4>1114165</vt:i4>
      </vt:variant>
      <vt:variant>
        <vt:i4>308</vt:i4>
      </vt:variant>
      <vt:variant>
        <vt:i4>0</vt:i4>
      </vt:variant>
      <vt:variant>
        <vt:i4>5</vt:i4>
      </vt:variant>
      <vt:variant>
        <vt:lpwstr/>
      </vt:variant>
      <vt:variant>
        <vt:lpwstr>_Toc212446154</vt:lpwstr>
      </vt:variant>
      <vt:variant>
        <vt:i4>1114165</vt:i4>
      </vt:variant>
      <vt:variant>
        <vt:i4>302</vt:i4>
      </vt:variant>
      <vt:variant>
        <vt:i4>0</vt:i4>
      </vt:variant>
      <vt:variant>
        <vt:i4>5</vt:i4>
      </vt:variant>
      <vt:variant>
        <vt:lpwstr/>
      </vt:variant>
      <vt:variant>
        <vt:lpwstr>_Toc212446153</vt:lpwstr>
      </vt:variant>
      <vt:variant>
        <vt:i4>1114165</vt:i4>
      </vt:variant>
      <vt:variant>
        <vt:i4>296</vt:i4>
      </vt:variant>
      <vt:variant>
        <vt:i4>0</vt:i4>
      </vt:variant>
      <vt:variant>
        <vt:i4>5</vt:i4>
      </vt:variant>
      <vt:variant>
        <vt:lpwstr/>
      </vt:variant>
      <vt:variant>
        <vt:lpwstr>_Toc212446152</vt:lpwstr>
      </vt:variant>
      <vt:variant>
        <vt:i4>1114165</vt:i4>
      </vt:variant>
      <vt:variant>
        <vt:i4>290</vt:i4>
      </vt:variant>
      <vt:variant>
        <vt:i4>0</vt:i4>
      </vt:variant>
      <vt:variant>
        <vt:i4>5</vt:i4>
      </vt:variant>
      <vt:variant>
        <vt:lpwstr/>
      </vt:variant>
      <vt:variant>
        <vt:lpwstr>_Toc212446151</vt:lpwstr>
      </vt:variant>
      <vt:variant>
        <vt:i4>1114165</vt:i4>
      </vt:variant>
      <vt:variant>
        <vt:i4>284</vt:i4>
      </vt:variant>
      <vt:variant>
        <vt:i4>0</vt:i4>
      </vt:variant>
      <vt:variant>
        <vt:i4>5</vt:i4>
      </vt:variant>
      <vt:variant>
        <vt:lpwstr/>
      </vt:variant>
      <vt:variant>
        <vt:lpwstr>_Toc212446150</vt:lpwstr>
      </vt:variant>
      <vt:variant>
        <vt:i4>1048629</vt:i4>
      </vt:variant>
      <vt:variant>
        <vt:i4>278</vt:i4>
      </vt:variant>
      <vt:variant>
        <vt:i4>0</vt:i4>
      </vt:variant>
      <vt:variant>
        <vt:i4>5</vt:i4>
      </vt:variant>
      <vt:variant>
        <vt:lpwstr/>
      </vt:variant>
      <vt:variant>
        <vt:lpwstr>_Toc212446149</vt:lpwstr>
      </vt:variant>
      <vt:variant>
        <vt:i4>1048629</vt:i4>
      </vt:variant>
      <vt:variant>
        <vt:i4>272</vt:i4>
      </vt:variant>
      <vt:variant>
        <vt:i4>0</vt:i4>
      </vt:variant>
      <vt:variant>
        <vt:i4>5</vt:i4>
      </vt:variant>
      <vt:variant>
        <vt:lpwstr/>
      </vt:variant>
      <vt:variant>
        <vt:lpwstr>_Toc212446148</vt:lpwstr>
      </vt:variant>
      <vt:variant>
        <vt:i4>1048629</vt:i4>
      </vt:variant>
      <vt:variant>
        <vt:i4>266</vt:i4>
      </vt:variant>
      <vt:variant>
        <vt:i4>0</vt:i4>
      </vt:variant>
      <vt:variant>
        <vt:i4>5</vt:i4>
      </vt:variant>
      <vt:variant>
        <vt:lpwstr/>
      </vt:variant>
      <vt:variant>
        <vt:lpwstr>_Toc212446147</vt:lpwstr>
      </vt:variant>
      <vt:variant>
        <vt:i4>1048629</vt:i4>
      </vt:variant>
      <vt:variant>
        <vt:i4>260</vt:i4>
      </vt:variant>
      <vt:variant>
        <vt:i4>0</vt:i4>
      </vt:variant>
      <vt:variant>
        <vt:i4>5</vt:i4>
      </vt:variant>
      <vt:variant>
        <vt:lpwstr/>
      </vt:variant>
      <vt:variant>
        <vt:lpwstr>_Toc212446146</vt:lpwstr>
      </vt:variant>
      <vt:variant>
        <vt:i4>1048629</vt:i4>
      </vt:variant>
      <vt:variant>
        <vt:i4>254</vt:i4>
      </vt:variant>
      <vt:variant>
        <vt:i4>0</vt:i4>
      </vt:variant>
      <vt:variant>
        <vt:i4>5</vt:i4>
      </vt:variant>
      <vt:variant>
        <vt:lpwstr/>
      </vt:variant>
      <vt:variant>
        <vt:lpwstr>_Toc212446145</vt:lpwstr>
      </vt:variant>
      <vt:variant>
        <vt:i4>1048629</vt:i4>
      </vt:variant>
      <vt:variant>
        <vt:i4>248</vt:i4>
      </vt:variant>
      <vt:variant>
        <vt:i4>0</vt:i4>
      </vt:variant>
      <vt:variant>
        <vt:i4>5</vt:i4>
      </vt:variant>
      <vt:variant>
        <vt:lpwstr/>
      </vt:variant>
      <vt:variant>
        <vt:lpwstr>_Toc212446144</vt:lpwstr>
      </vt:variant>
      <vt:variant>
        <vt:i4>1048629</vt:i4>
      </vt:variant>
      <vt:variant>
        <vt:i4>242</vt:i4>
      </vt:variant>
      <vt:variant>
        <vt:i4>0</vt:i4>
      </vt:variant>
      <vt:variant>
        <vt:i4>5</vt:i4>
      </vt:variant>
      <vt:variant>
        <vt:lpwstr/>
      </vt:variant>
      <vt:variant>
        <vt:lpwstr>_Toc212446143</vt:lpwstr>
      </vt:variant>
      <vt:variant>
        <vt:i4>1048629</vt:i4>
      </vt:variant>
      <vt:variant>
        <vt:i4>236</vt:i4>
      </vt:variant>
      <vt:variant>
        <vt:i4>0</vt:i4>
      </vt:variant>
      <vt:variant>
        <vt:i4>5</vt:i4>
      </vt:variant>
      <vt:variant>
        <vt:lpwstr/>
      </vt:variant>
      <vt:variant>
        <vt:lpwstr>_Toc212446142</vt:lpwstr>
      </vt:variant>
      <vt:variant>
        <vt:i4>1048629</vt:i4>
      </vt:variant>
      <vt:variant>
        <vt:i4>230</vt:i4>
      </vt:variant>
      <vt:variant>
        <vt:i4>0</vt:i4>
      </vt:variant>
      <vt:variant>
        <vt:i4>5</vt:i4>
      </vt:variant>
      <vt:variant>
        <vt:lpwstr/>
      </vt:variant>
      <vt:variant>
        <vt:lpwstr>_Toc212446141</vt:lpwstr>
      </vt:variant>
      <vt:variant>
        <vt:i4>1048629</vt:i4>
      </vt:variant>
      <vt:variant>
        <vt:i4>224</vt:i4>
      </vt:variant>
      <vt:variant>
        <vt:i4>0</vt:i4>
      </vt:variant>
      <vt:variant>
        <vt:i4>5</vt:i4>
      </vt:variant>
      <vt:variant>
        <vt:lpwstr/>
      </vt:variant>
      <vt:variant>
        <vt:lpwstr>_Toc212446140</vt:lpwstr>
      </vt:variant>
      <vt:variant>
        <vt:i4>1507381</vt:i4>
      </vt:variant>
      <vt:variant>
        <vt:i4>218</vt:i4>
      </vt:variant>
      <vt:variant>
        <vt:i4>0</vt:i4>
      </vt:variant>
      <vt:variant>
        <vt:i4>5</vt:i4>
      </vt:variant>
      <vt:variant>
        <vt:lpwstr/>
      </vt:variant>
      <vt:variant>
        <vt:lpwstr>_Toc212446139</vt:lpwstr>
      </vt:variant>
      <vt:variant>
        <vt:i4>1507381</vt:i4>
      </vt:variant>
      <vt:variant>
        <vt:i4>212</vt:i4>
      </vt:variant>
      <vt:variant>
        <vt:i4>0</vt:i4>
      </vt:variant>
      <vt:variant>
        <vt:i4>5</vt:i4>
      </vt:variant>
      <vt:variant>
        <vt:lpwstr/>
      </vt:variant>
      <vt:variant>
        <vt:lpwstr>_Toc212446138</vt:lpwstr>
      </vt:variant>
      <vt:variant>
        <vt:i4>1507381</vt:i4>
      </vt:variant>
      <vt:variant>
        <vt:i4>206</vt:i4>
      </vt:variant>
      <vt:variant>
        <vt:i4>0</vt:i4>
      </vt:variant>
      <vt:variant>
        <vt:i4>5</vt:i4>
      </vt:variant>
      <vt:variant>
        <vt:lpwstr/>
      </vt:variant>
      <vt:variant>
        <vt:lpwstr>_Toc212446137</vt:lpwstr>
      </vt:variant>
      <vt:variant>
        <vt:i4>1507381</vt:i4>
      </vt:variant>
      <vt:variant>
        <vt:i4>200</vt:i4>
      </vt:variant>
      <vt:variant>
        <vt:i4>0</vt:i4>
      </vt:variant>
      <vt:variant>
        <vt:i4>5</vt:i4>
      </vt:variant>
      <vt:variant>
        <vt:lpwstr/>
      </vt:variant>
      <vt:variant>
        <vt:lpwstr>_Toc212446136</vt:lpwstr>
      </vt:variant>
      <vt:variant>
        <vt:i4>1507381</vt:i4>
      </vt:variant>
      <vt:variant>
        <vt:i4>194</vt:i4>
      </vt:variant>
      <vt:variant>
        <vt:i4>0</vt:i4>
      </vt:variant>
      <vt:variant>
        <vt:i4>5</vt:i4>
      </vt:variant>
      <vt:variant>
        <vt:lpwstr/>
      </vt:variant>
      <vt:variant>
        <vt:lpwstr>_Toc212446135</vt:lpwstr>
      </vt:variant>
      <vt:variant>
        <vt:i4>1507381</vt:i4>
      </vt:variant>
      <vt:variant>
        <vt:i4>188</vt:i4>
      </vt:variant>
      <vt:variant>
        <vt:i4>0</vt:i4>
      </vt:variant>
      <vt:variant>
        <vt:i4>5</vt:i4>
      </vt:variant>
      <vt:variant>
        <vt:lpwstr/>
      </vt:variant>
      <vt:variant>
        <vt:lpwstr>_Toc212446134</vt:lpwstr>
      </vt:variant>
      <vt:variant>
        <vt:i4>1507381</vt:i4>
      </vt:variant>
      <vt:variant>
        <vt:i4>182</vt:i4>
      </vt:variant>
      <vt:variant>
        <vt:i4>0</vt:i4>
      </vt:variant>
      <vt:variant>
        <vt:i4>5</vt:i4>
      </vt:variant>
      <vt:variant>
        <vt:lpwstr/>
      </vt:variant>
      <vt:variant>
        <vt:lpwstr>_Toc212446133</vt:lpwstr>
      </vt:variant>
      <vt:variant>
        <vt:i4>1507381</vt:i4>
      </vt:variant>
      <vt:variant>
        <vt:i4>176</vt:i4>
      </vt:variant>
      <vt:variant>
        <vt:i4>0</vt:i4>
      </vt:variant>
      <vt:variant>
        <vt:i4>5</vt:i4>
      </vt:variant>
      <vt:variant>
        <vt:lpwstr/>
      </vt:variant>
      <vt:variant>
        <vt:lpwstr>_Toc212446132</vt:lpwstr>
      </vt:variant>
      <vt:variant>
        <vt:i4>1507381</vt:i4>
      </vt:variant>
      <vt:variant>
        <vt:i4>170</vt:i4>
      </vt:variant>
      <vt:variant>
        <vt:i4>0</vt:i4>
      </vt:variant>
      <vt:variant>
        <vt:i4>5</vt:i4>
      </vt:variant>
      <vt:variant>
        <vt:lpwstr/>
      </vt:variant>
      <vt:variant>
        <vt:lpwstr>_Toc212446131</vt:lpwstr>
      </vt:variant>
      <vt:variant>
        <vt:i4>1507381</vt:i4>
      </vt:variant>
      <vt:variant>
        <vt:i4>164</vt:i4>
      </vt:variant>
      <vt:variant>
        <vt:i4>0</vt:i4>
      </vt:variant>
      <vt:variant>
        <vt:i4>5</vt:i4>
      </vt:variant>
      <vt:variant>
        <vt:lpwstr/>
      </vt:variant>
      <vt:variant>
        <vt:lpwstr>_Toc212446130</vt:lpwstr>
      </vt:variant>
      <vt:variant>
        <vt:i4>1441845</vt:i4>
      </vt:variant>
      <vt:variant>
        <vt:i4>158</vt:i4>
      </vt:variant>
      <vt:variant>
        <vt:i4>0</vt:i4>
      </vt:variant>
      <vt:variant>
        <vt:i4>5</vt:i4>
      </vt:variant>
      <vt:variant>
        <vt:lpwstr/>
      </vt:variant>
      <vt:variant>
        <vt:lpwstr>_Toc212446129</vt:lpwstr>
      </vt:variant>
      <vt:variant>
        <vt:i4>1441845</vt:i4>
      </vt:variant>
      <vt:variant>
        <vt:i4>152</vt:i4>
      </vt:variant>
      <vt:variant>
        <vt:i4>0</vt:i4>
      </vt:variant>
      <vt:variant>
        <vt:i4>5</vt:i4>
      </vt:variant>
      <vt:variant>
        <vt:lpwstr/>
      </vt:variant>
      <vt:variant>
        <vt:lpwstr>_Toc212446128</vt:lpwstr>
      </vt:variant>
      <vt:variant>
        <vt:i4>1441845</vt:i4>
      </vt:variant>
      <vt:variant>
        <vt:i4>146</vt:i4>
      </vt:variant>
      <vt:variant>
        <vt:i4>0</vt:i4>
      </vt:variant>
      <vt:variant>
        <vt:i4>5</vt:i4>
      </vt:variant>
      <vt:variant>
        <vt:lpwstr/>
      </vt:variant>
      <vt:variant>
        <vt:lpwstr>_Toc212446127</vt:lpwstr>
      </vt:variant>
      <vt:variant>
        <vt:i4>1441845</vt:i4>
      </vt:variant>
      <vt:variant>
        <vt:i4>140</vt:i4>
      </vt:variant>
      <vt:variant>
        <vt:i4>0</vt:i4>
      </vt:variant>
      <vt:variant>
        <vt:i4>5</vt:i4>
      </vt:variant>
      <vt:variant>
        <vt:lpwstr/>
      </vt:variant>
      <vt:variant>
        <vt:lpwstr>_Toc212446126</vt:lpwstr>
      </vt:variant>
      <vt:variant>
        <vt:i4>1441845</vt:i4>
      </vt:variant>
      <vt:variant>
        <vt:i4>134</vt:i4>
      </vt:variant>
      <vt:variant>
        <vt:i4>0</vt:i4>
      </vt:variant>
      <vt:variant>
        <vt:i4>5</vt:i4>
      </vt:variant>
      <vt:variant>
        <vt:lpwstr/>
      </vt:variant>
      <vt:variant>
        <vt:lpwstr>_Toc212446125</vt:lpwstr>
      </vt:variant>
      <vt:variant>
        <vt:i4>1441845</vt:i4>
      </vt:variant>
      <vt:variant>
        <vt:i4>128</vt:i4>
      </vt:variant>
      <vt:variant>
        <vt:i4>0</vt:i4>
      </vt:variant>
      <vt:variant>
        <vt:i4>5</vt:i4>
      </vt:variant>
      <vt:variant>
        <vt:lpwstr/>
      </vt:variant>
      <vt:variant>
        <vt:lpwstr>_Toc212446124</vt:lpwstr>
      </vt:variant>
      <vt:variant>
        <vt:i4>1441845</vt:i4>
      </vt:variant>
      <vt:variant>
        <vt:i4>122</vt:i4>
      </vt:variant>
      <vt:variant>
        <vt:i4>0</vt:i4>
      </vt:variant>
      <vt:variant>
        <vt:i4>5</vt:i4>
      </vt:variant>
      <vt:variant>
        <vt:lpwstr/>
      </vt:variant>
      <vt:variant>
        <vt:lpwstr>_Toc212446123</vt:lpwstr>
      </vt:variant>
      <vt:variant>
        <vt:i4>1441845</vt:i4>
      </vt:variant>
      <vt:variant>
        <vt:i4>116</vt:i4>
      </vt:variant>
      <vt:variant>
        <vt:i4>0</vt:i4>
      </vt:variant>
      <vt:variant>
        <vt:i4>5</vt:i4>
      </vt:variant>
      <vt:variant>
        <vt:lpwstr/>
      </vt:variant>
      <vt:variant>
        <vt:lpwstr>_Toc212446122</vt:lpwstr>
      </vt:variant>
      <vt:variant>
        <vt:i4>1441845</vt:i4>
      </vt:variant>
      <vt:variant>
        <vt:i4>110</vt:i4>
      </vt:variant>
      <vt:variant>
        <vt:i4>0</vt:i4>
      </vt:variant>
      <vt:variant>
        <vt:i4>5</vt:i4>
      </vt:variant>
      <vt:variant>
        <vt:lpwstr/>
      </vt:variant>
      <vt:variant>
        <vt:lpwstr>_Toc212446121</vt:lpwstr>
      </vt:variant>
      <vt:variant>
        <vt:i4>1441845</vt:i4>
      </vt:variant>
      <vt:variant>
        <vt:i4>104</vt:i4>
      </vt:variant>
      <vt:variant>
        <vt:i4>0</vt:i4>
      </vt:variant>
      <vt:variant>
        <vt:i4>5</vt:i4>
      </vt:variant>
      <vt:variant>
        <vt:lpwstr/>
      </vt:variant>
      <vt:variant>
        <vt:lpwstr>_Toc212446120</vt:lpwstr>
      </vt:variant>
      <vt:variant>
        <vt:i4>1376309</vt:i4>
      </vt:variant>
      <vt:variant>
        <vt:i4>98</vt:i4>
      </vt:variant>
      <vt:variant>
        <vt:i4>0</vt:i4>
      </vt:variant>
      <vt:variant>
        <vt:i4>5</vt:i4>
      </vt:variant>
      <vt:variant>
        <vt:lpwstr/>
      </vt:variant>
      <vt:variant>
        <vt:lpwstr>_Toc212446119</vt:lpwstr>
      </vt:variant>
      <vt:variant>
        <vt:i4>1376309</vt:i4>
      </vt:variant>
      <vt:variant>
        <vt:i4>92</vt:i4>
      </vt:variant>
      <vt:variant>
        <vt:i4>0</vt:i4>
      </vt:variant>
      <vt:variant>
        <vt:i4>5</vt:i4>
      </vt:variant>
      <vt:variant>
        <vt:lpwstr/>
      </vt:variant>
      <vt:variant>
        <vt:lpwstr>_Toc212446118</vt:lpwstr>
      </vt:variant>
      <vt:variant>
        <vt:i4>1376309</vt:i4>
      </vt:variant>
      <vt:variant>
        <vt:i4>86</vt:i4>
      </vt:variant>
      <vt:variant>
        <vt:i4>0</vt:i4>
      </vt:variant>
      <vt:variant>
        <vt:i4>5</vt:i4>
      </vt:variant>
      <vt:variant>
        <vt:lpwstr/>
      </vt:variant>
      <vt:variant>
        <vt:lpwstr>_Toc212446117</vt:lpwstr>
      </vt:variant>
      <vt:variant>
        <vt:i4>1376309</vt:i4>
      </vt:variant>
      <vt:variant>
        <vt:i4>80</vt:i4>
      </vt:variant>
      <vt:variant>
        <vt:i4>0</vt:i4>
      </vt:variant>
      <vt:variant>
        <vt:i4>5</vt:i4>
      </vt:variant>
      <vt:variant>
        <vt:lpwstr/>
      </vt:variant>
      <vt:variant>
        <vt:lpwstr>_Toc212446116</vt:lpwstr>
      </vt:variant>
      <vt:variant>
        <vt:i4>1376309</vt:i4>
      </vt:variant>
      <vt:variant>
        <vt:i4>74</vt:i4>
      </vt:variant>
      <vt:variant>
        <vt:i4>0</vt:i4>
      </vt:variant>
      <vt:variant>
        <vt:i4>5</vt:i4>
      </vt:variant>
      <vt:variant>
        <vt:lpwstr/>
      </vt:variant>
      <vt:variant>
        <vt:lpwstr>_Toc212446115</vt:lpwstr>
      </vt:variant>
      <vt:variant>
        <vt:i4>1376309</vt:i4>
      </vt:variant>
      <vt:variant>
        <vt:i4>68</vt:i4>
      </vt:variant>
      <vt:variant>
        <vt:i4>0</vt:i4>
      </vt:variant>
      <vt:variant>
        <vt:i4>5</vt:i4>
      </vt:variant>
      <vt:variant>
        <vt:lpwstr/>
      </vt:variant>
      <vt:variant>
        <vt:lpwstr>_Toc212446114</vt:lpwstr>
      </vt:variant>
      <vt:variant>
        <vt:i4>1376309</vt:i4>
      </vt:variant>
      <vt:variant>
        <vt:i4>62</vt:i4>
      </vt:variant>
      <vt:variant>
        <vt:i4>0</vt:i4>
      </vt:variant>
      <vt:variant>
        <vt:i4>5</vt:i4>
      </vt:variant>
      <vt:variant>
        <vt:lpwstr/>
      </vt:variant>
      <vt:variant>
        <vt:lpwstr>_Toc212446113</vt:lpwstr>
      </vt:variant>
      <vt:variant>
        <vt:i4>1376309</vt:i4>
      </vt:variant>
      <vt:variant>
        <vt:i4>56</vt:i4>
      </vt:variant>
      <vt:variant>
        <vt:i4>0</vt:i4>
      </vt:variant>
      <vt:variant>
        <vt:i4>5</vt:i4>
      </vt:variant>
      <vt:variant>
        <vt:lpwstr/>
      </vt:variant>
      <vt:variant>
        <vt:lpwstr>_Toc212446112</vt:lpwstr>
      </vt:variant>
      <vt:variant>
        <vt:i4>1376309</vt:i4>
      </vt:variant>
      <vt:variant>
        <vt:i4>50</vt:i4>
      </vt:variant>
      <vt:variant>
        <vt:i4>0</vt:i4>
      </vt:variant>
      <vt:variant>
        <vt:i4>5</vt:i4>
      </vt:variant>
      <vt:variant>
        <vt:lpwstr/>
      </vt:variant>
      <vt:variant>
        <vt:lpwstr>_Toc212446111</vt:lpwstr>
      </vt:variant>
      <vt:variant>
        <vt:i4>1376309</vt:i4>
      </vt:variant>
      <vt:variant>
        <vt:i4>44</vt:i4>
      </vt:variant>
      <vt:variant>
        <vt:i4>0</vt:i4>
      </vt:variant>
      <vt:variant>
        <vt:i4>5</vt:i4>
      </vt:variant>
      <vt:variant>
        <vt:lpwstr/>
      </vt:variant>
      <vt:variant>
        <vt:lpwstr>_Toc212446110</vt:lpwstr>
      </vt:variant>
      <vt:variant>
        <vt:i4>1310773</vt:i4>
      </vt:variant>
      <vt:variant>
        <vt:i4>38</vt:i4>
      </vt:variant>
      <vt:variant>
        <vt:i4>0</vt:i4>
      </vt:variant>
      <vt:variant>
        <vt:i4>5</vt:i4>
      </vt:variant>
      <vt:variant>
        <vt:lpwstr/>
      </vt:variant>
      <vt:variant>
        <vt:lpwstr>_Toc212446109</vt:lpwstr>
      </vt:variant>
      <vt:variant>
        <vt:i4>1310773</vt:i4>
      </vt:variant>
      <vt:variant>
        <vt:i4>32</vt:i4>
      </vt:variant>
      <vt:variant>
        <vt:i4>0</vt:i4>
      </vt:variant>
      <vt:variant>
        <vt:i4>5</vt:i4>
      </vt:variant>
      <vt:variant>
        <vt:lpwstr/>
      </vt:variant>
      <vt:variant>
        <vt:lpwstr>_Toc212446108</vt:lpwstr>
      </vt:variant>
      <vt:variant>
        <vt:i4>1310773</vt:i4>
      </vt:variant>
      <vt:variant>
        <vt:i4>26</vt:i4>
      </vt:variant>
      <vt:variant>
        <vt:i4>0</vt:i4>
      </vt:variant>
      <vt:variant>
        <vt:i4>5</vt:i4>
      </vt:variant>
      <vt:variant>
        <vt:lpwstr/>
      </vt:variant>
      <vt:variant>
        <vt:lpwstr>_Toc212446107</vt:lpwstr>
      </vt:variant>
      <vt:variant>
        <vt:i4>1310773</vt:i4>
      </vt:variant>
      <vt:variant>
        <vt:i4>20</vt:i4>
      </vt:variant>
      <vt:variant>
        <vt:i4>0</vt:i4>
      </vt:variant>
      <vt:variant>
        <vt:i4>5</vt:i4>
      </vt:variant>
      <vt:variant>
        <vt:lpwstr/>
      </vt:variant>
      <vt:variant>
        <vt:lpwstr>_Toc212446106</vt:lpwstr>
      </vt:variant>
      <vt:variant>
        <vt:i4>1310773</vt:i4>
      </vt:variant>
      <vt:variant>
        <vt:i4>14</vt:i4>
      </vt:variant>
      <vt:variant>
        <vt:i4>0</vt:i4>
      </vt:variant>
      <vt:variant>
        <vt:i4>5</vt:i4>
      </vt:variant>
      <vt:variant>
        <vt:lpwstr/>
      </vt:variant>
      <vt:variant>
        <vt:lpwstr>_Toc212446105</vt:lpwstr>
      </vt:variant>
      <vt:variant>
        <vt:i4>1310773</vt:i4>
      </vt:variant>
      <vt:variant>
        <vt:i4>8</vt:i4>
      </vt:variant>
      <vt:variant>
        <vt:i4>0</vt:i4>
      </vt:variant>
      <vt:variant>
        <vt:i4>5</vt:i4>
      </vt:variant>
      <vt:variant>
        <vt:lpwstr/>
      </vt:variant>
      <vt:variant>
        <vt:lpwstr>_Toc212446104</vt:lpwstr>
      </vt:variant>
      <vt:variant>
        <vt:i4>1310773</vt:i4>
      </vt:variant>
      <vt:variant>
        <vt:i4>2</vt:i4>
      </vt:variant>
      <vt:variant>
        <vt:i4>0</vt:i4>
      </vt:variant>
      <vt:variant>
        <vt:i4>5</vt:i4>
      </vt:variant>
      <vt:variant>
        <vt:lpwstr/>
      </vt:variant>
      <vt:variant>
        <vt:lpwstr>_Toc212446103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Requirements Document</dc:title>
  <dc:creator>Neal</dc:creator>
  <cp:lastModifiedBy>Windows 用户</cp:lastModifiedBy>
  <cp:revision>399</cp:revision>
  <cp:lastPrinted>2017-09-20T10:31:00Z</cp:lastPrinted>
  <dcterms:created xsi:type="dcterms:W3CDTF">2018-03-28T01:58:00Z</dcterms:created>
  <dcterms:modified xsi:type="dcterms:W3CDTF">2018-04-12T03:41:00Z</dcterms:modified>
</cp:coreProperties>
</file>